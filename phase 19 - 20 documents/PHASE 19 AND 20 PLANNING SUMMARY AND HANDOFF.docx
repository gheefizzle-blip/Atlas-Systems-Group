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FBE6B" w14:textId="77777777" w:rsidR="00F9431E" w:rsidRPr="00F9431E" w:rsidRDefault="00F9431E" w:rsidP="00F9431E">
      <w:r w:rsidRPr="00F9431E">
        <w:t xml:space="preserve">Below is a </w:t>
      </w:r>
      <w:r w:rsidRPr="00F9431E">
        <w:rPr>
          <w:b/>
          <w:bCs/>
        </w:rPr>
        <w:t>clean, authoritative handoff document</w:t>
      </w:r>
      <w:r w:rsidRPr="00F9431E">
        <w:t xml:space="preserve"> summarizing this chat. It is written to be dropped directly into the project and used to bootstrap the </w:t>
      </w:r>
      <w:r w:rsidRPr="00F9431E">
        <w:rPr>
          <w:b/>
          <w:bCs/>
        </w:rPr>
        <w:t>next Phase 19/20 chat window</w:t>
      </w:r>
      <w:r w:rsidRPr="00F9431E">
        <w:t xml:space="preserve"> without context loss.</w:t>
      </w:r>
    </w:p>
    <w:p w14:paraId="0978DF0C" w14:textId="77777777" w:rsidR="00F9431E" w:rsidRPr="00F9431E" w:rsidRDefault="00F9431E" w:rsidP="00F9431E">
      <w:r w:rsidRPr="00F9431E">
        <w:t>No fluff. Everything here affects execution.</w:t>
      </w:r>
    </w:p>
    <w:p w14:paraId="7D119078" w14:textId="77777777" w:rsidR="00F9431E" w:rsidRPr="00F9431E" w:rsidRDefault="00F9431E" w:rsidP="00F9431E">
      <w:r w:rsidRPr="00F9431E">
        <w:pict w14:anchorId="1A209F47">
          <v:rect id="_x0000_i1109" style="width:0;height:1.5pt" o:hralign="center" o:hrstd="t" o:hr="t" fillcolor="#a0a0a0" stroked="f"/>
        </w:pict>
      </w:r>
    </w:p>
    <w:p w14:paraId="25E045E1" w14:textId="77777777" w:rsidR="00F9431E" w:rsidRPr="00F9431E" w:rsidRDefault="00F9431E" w:rsidP="00F9431E">
      <w:r w:rsidRPr="00F9431E">
        <w:t>PHASE 19 AND 20 PLANNING SUMMARY AND HANDOFF</w:t>
      </w:r>
      <w:r w:rsidRPr="00F9431E">
        <w:br/>
        <w:t>Project: MCP Spear Enterprise LLC Tier 1</w:t>
      </w:r>
      <w:r w:rsidRPr="00F9431E">
        <w:br/>
        <w:t>System: GSA-1000 / NAS / n8n / Codex CLI / MCP Operations Controller GPT</w:t>
      </w:r>
      <w:r w:rsidRPr="00F9431E">
        <w:br/>
        <w:t>Status: Authoritative Summary</w:t>
      </w:r>
      <w:r w:rsidRPr="00F9431E">
        <w:br/>
        <w:t>Purpose: Context transfer for next project chat window</w:t>
      </w:r>
    </w:p>
    <w:p w14:paraId="27E58D00" w14:textId="77777777" w:rsidR="00F9431E" w:rsidRPr="00F9431E" w:rsidRDefault="00F9431E" w:rsidP="00F9431E">
      <w:r w:rsidRPr="00F9431E">
        <w:pict w14:anchorId="708B24D5">
          <v:rect id="_x0000_i1110" style="width:0;height:1.5pt" o:hralign="center" o:hrstd="t" o:hr="t" fillcolor="#a0a0a0" stroked="f"/>
        </w:pict>
      </w:r>
    </w:p>
    <w:p w14:paraId="2C5EFEAF" w14:textId="77777777" w:rsidR="00F9431E" w:rsidRPr="00F9431E" w:rsidRDefault="00F9431E" w:rsidP="00F9431E">
      <w:pPr>
        <w:rPr>
          <w:b/>
          <w:bCs/>
        </w:rPr>
      </w:pPr>
      <w:r w:rsidRPr="00F9431E">
        <w:rPr>
          <w:b/>
          <w:bCs/>
        </w:rPr>
        <w:t>1. EXECUTIVE SUMMARY</w:t>
      </w:r>
    </w:p>
    <w:p w14:paraId="535D5691" w14:textId="77777777" w:rsidR="00F9431E" w:rsidRPr="00F9431E" w:rsidRDefault="00F9431E" w:rsidP="00F9431E">
      <w:r w:rsidRPr="00F9431E">
        <w:t xml:space="preserve">This chat finalized the </w:t>
      </w:r>
      <w:r w:rsidRPr="00F9431E">
        <w:rPr>
          <w:b/>
          <w:bCs/>
        </w:rPr>
        <w:t>operational posture for Phase 19 hardening</w:t>
      </w:r>
      <w:r w:rsidRPr="00F9431E">
        <w:t xml:space="preserve"> and established a </w:t>
      </w:r>
      <w:r w:rsidRPr="00F9431E">
        <w:rPr>
          <w:b/>
          <w:bCs/>
        </w:rPr>
        <w:t>controlled execution model</w:t>
      </w:r>
      <w:r w:rsidRPr="00F9431E">
        <w:t xml:space="preserve"> that preserves security, efficiency, and storage discipline while preparing for Phase 20 autonomy.</w:t>
      </w:r>
    </w:p>
    <w:p w14:paraId="3ECECE18" w14:textId="77777777" w:rsidR="00F9431E" w:rsidRPr="00F9431E" w:rsidRDefault="00F9431E" w:rsidP="00F9431E">
      <w:r w:rsidRPr="00F9431E">
        <w:t>Key outcomes:</w:t>
      </w:r>
    </w:p>
    <w:p w14:paraId="1EC54B42" w14:textId="77777777" w:rsidR="00F9431E" w:rsidRPr="00F9431E" w:rsidRDefault="00F9431E" w:rsidP="00F9431E">
      <w:pPr>
        <w:numPr>
          <w:ilvl w:val="0"/>
          <w:numId w:val="169"/>
        </w:numPr>
      </w:pPr>
      <w:r w:rsidRPr="00F9431E">
        <w:t xml:space="preserve">Phase 19 is explicitly about </w:t>
      </w:r>
      <w:r w:rsidRPr="00F9431E">
        <w:rPr>
          <w:b/>
          <w:bCs/>
        </w:rPr>
        <w:t>removing exploit paths</w:t>
      </w:r>
      <w:r w:rsidRPr="00F9431E">
        <w:t>, not enabling automation.</w:t>
      </w:r>
    </w:p>
    <w:p w14:paraId="11E4E2F8" w14:textId="77777777" w:rsidR="00F9431E" w:rsidRPr="00F9431E" w:rsidRDefault="00F9431E" w:rsidP="00F9431E">
      <w:pPr>
        <w:numPr>
          <w:ilvl w:val="0"/>
          <w:numId w:val="169"/>
        </w:numPr>
      </w:pPr>
      <w:r w:rsidRPr="00F9431E">
        <w:t>Phase 20 autonomy is blocked until Phase 19 controls are verified.</w:t>
      </w:r>
    </w:p>
    <w:p w14:paraId="14E3FC38" w14:textId="77777777" w:rsidR="00F9431E" w:rsidRPr="00F9431E" w:rsidRDefault="00F9431E" w:rsidP="00F9431E">
      <w:pPr>
        <w:numPr>
          <w:ilvl w:val="0"/>
          <w:numId w:val="169"/>
        </w:numPr>
      </w:pPr>
      <w:r w:rsidRPr="00F9431E">
        <w:t xml:space="preserve">Logging, execution, and storage are now governed by </w:t>
      </w:r>
      <w:r w:rsidRPr="00F9431E">
        <w:rPr>
          <w:b/>
          <w:bCs/>
        </w:rPr>
        <w:t>bounded, intentional policies</w:t>
      </w:r>
      <w:r w:rsidRPr="00F9431E">
        <w:t>.</w:t>
      </w:r>
    </w:p>
    <w:p w14:paraId="094FA5B2" w14:textId="77777777" w:rsidR="00F9431E" w:rsidRPr="00F9431E" w:rsidRDefault="00F9431E" w:rsidP="00F9431E">
      <w:pPr>
        <w:numPr>
          <w:ilvl w:val="0"/>
          <w:numId w:val="169"/>
        </w:numPr>
      </w:pPr>
      <w:r w:rsidRPr="00F9431E">
        <w:t xml:space="preserve">Codex CLI and MCP Operations Controller GPT are established as the </w:t>
      </w:r>
      <w:r w:rsidRPr="00F9431E">
        <w:rPr>
          <w:b/>
          <w:bCs/>
        </w:rPr>
        <w:t>fastest safe execution path</w:t>
      </w:r>
      <w:r w:rsidRPr="00F9431E">
        <w:t>.</w:t>
      </w:r>
    </w:p>
    <w:p w14:paraId="4F945DBA" w14:textId="77777777" w:rsidR="00F9431E" w:rsidRPr="00F9431E" w:rsidRDefault="00F9431E" w:rsidP="00F9431E">
      <w:r w:rsidRPr="00F9431E">
        <w:pict w14:anchorId="2510E881">
          <v:rect id="_x0000_i1111" style="width:0;height:1.5pt" o:hralign="center" o:hrstd="t" o:hr="t" fillcolor="#a0a0a0" stroked="f"/>
        </w:pict>
      </w:r>
    </w:p>
    <w:p w14:paraId="09DC8E07" w14:textId="77777777" w:rsidR="00F9431E" w:rsidRPr="00F9431E" w:rsidRDefault="00F9431E" w:rsidP="00F9431E">
      <w:pPr>
        <w:rPr>
          <w:b/>
          <w:bCs/>
        </w:rPr>
      </w:pPr>
      <w:r w:rsidRPr="00F9431E">
        <w:rPr>
          <w:b/>
          <w:bCs/>
        </w:rPr>
        <w:t>2. CORE PHASE 19 PRINCIPLES (LOCKED)</w:t>
      </w:r>
    </w:p>
    <w:p w14:paraId="6D4153C5" w14:textId="77777777" w:rsidR="00F9431E" w:rsidRPr="00F9431E" w:rsidRDefault="00F9431E" w:rsidP="00F9431E">
      <w:r w:rsidRPr="00F9431E">
        <w:t>Phase 19 enforces:</w:t>
      </w:r>
    </w:p>
    <w:p w14:paraId="7E37935D" w14:textId="77777777" w:rsidR="00F9431E" w:rsidRPr="00F9431E" w:rsidRDefault="00F9431E" w:rsidP="00F9431E">
      <w:pPr>
        <w:numPr>
          <w:ilvl w:val="0"/>
          <w:numId w:val="170"/>
        </w:numPr>
      </w:pPr>
      <w:r w:rsidRPr="00F9431E">
        <w:t>No public-facing attack surface</w:t>
      </w:r>
    </w:p>
    <w:p w14:paraId="351D5F15" w14:textId="77777777" w:rsidR="00F9431E" w:rsidRPr="00F9431E" w:rsidRDefault="00F9431E" w:rsidP="00F9431E">
      <w:pPr>
        <w:numPr>
          <w:ilvl w:val="0"/>
          <w:numId w:val="170"/>
        </w:numPr>
      </w:pPr>
      <w:r w:rsidRPr="00F9431E">
        <w:t>No autonomous file writes</w:t>
      </w:r>
    </w:p>
    <w:p w14:paraId="42D56BB1" w14:textId="77777777" w:rsidR="00F9431E" w:rsidRPr="00F9431E" w:rsidRDefault="00F9431E" w:rsidP="00F9431E">
      <w:pPr>
        <w:numPr>
          <w:ilvl w:val="0"/>
          <w:numId w:val="170"/>
        </w:numPr>
      </w:pPr>
      <w:r w:rsidRPr="00F9431E">
        <w:t>No infinite logging</w:t>
      </w:r>
    </w:p>
    <w:p w14:paraId="10912E95" w14:textId="77777777" w:rsidR="00F9431E" w:rsidRPr="00F9431E" w:rsidRDefault="00F9431E" w:rsidP="00F9431E">
      <w:pPr>
        <w:numPr>
          <w:ilvl w:val="0"/>
          <w:numId w:val="170"/>
        </w:numPr>
      </w:pPr>
      <w:r w:rsidRPr="00F9431E">
        <w:t>No silent execution</w:t>
      </w:r>
    </w:p>
    <w:p w14:paraId="2CB4D655" w14:textId="77777777" w:rsidR="00F9431E" w:rsidRPr="00F9431E" w:rsidRDefault="00F9431E" w:rsidP="00F9431E">
      <w:pPr>
        <w:numPr>
          <w:ilvl w:val="0"/>
          <w:numId w:val="170"/>
        </w:numPr>
      </w:pPr>
      <w:r w:rsidRPr="00F9431E">
        <w:lastRenderedPageBreak/>
        <w:t>No uncontrolled persistence</w:t>
      </w:r>
    </w:p>
    <w:p w14:paraId="308F4A4E" w14:textId="77777777" w:rsidR="00F9431E" w:rsidRPr="00F9431E" w:rsidRDefault="00F9431E" w:rsidP="00F9431E">
      <w:r w:rsidRPr="00F9431E">
        <w:t>Security must not degrade operational efficiency or storage scalability.</w:t>
      </w:r>
    </w:p>
    <w:p w14:paraId="04225A7F" w14:textId="77777777" w:rsidR="00F9431E" w:rsidRPr="00F9431E" w:rsidRDefault="00F9431E" w:rsidP="00F9431E">
      <w:r w:rsidRPr="00F9431E">
        <w:pict w14:anchorId="14B470B6">
          <v:rect id="_x0000_i1112" style="width:0;height:1.5pt" o:hralign="center" o:hrstd="t" o:hr="t" fillcolor="#a0a0a0" stroked="f"/>
        </w:pict>
      </w:r>
    </w:p>
    <w:p w14:paraId="34F66A8B" w14:textId="77777777" w:rsidR="00F9431E" w:rsidRPr="00F9431E" w:rsidRDefault="00F9431E" w:rsidP="00F9431E">
      <w:pPr>
        <w:rPr>
          <w:b/>
          <w:bCs/>
        </w:rPr>
      </w:pPr>
      <w:r w:rsidRPr="00F9431E">
        <w:rPr>
          <w:b/>
          <w:bCs/>
        </w:rPr>
        <w:t>3. LOGGING AND RETENTION POLICY (CRITICAL)</w:t>
      </w:r>
    </w:p>
    <w:p w14:paraId="6C621702" w14:textId="77777777" w:rsidR="00F9431E" w:rsidRPr="00F9431E" w:rsidRDefault="00F9431E" w:rsidP="00F9431E">
      <w:r w:rsidRPr="00F9431E">
        <w:t xml:space="preserve">A full </w:t>
      </w:r>
      <w:r w:rsidRPr="00F9431E">
        <w:rPr>
          <w:b/>
          <w:bCs/>
        </w:rPr>
        <w:t>Phase 19 Logging and Retention Policy</w:t>
      </w:r>
      <w:r w:rsidRPr="00F9431E">
        <w:t xml:space="preserve"> </w:t>
      </w:r>
      <w:proofErr w:type="gramStart"/>
      <w:r w:rsidRPr="00F9431E">
        <w:t>was</w:t>
      </w:r>
      <w:proofErr w:type="gramEnd"/>
      <w:r w:rsidRPr="00F9431E">
        <w:t xml:space="preserve"> drafted and is mandatory.</w:t>
      </w:r>
    </w:p>
    <w:p w14:paraId="0A1990A1" w14:textId="77777777" w:rsidR="00F9431E" w:rsidRPr="00F9431E" w:rsidRDefault="00F9431E" w:rsidP="00F9431E">
      <w:pPr>
        <w:rPr>
          <w:b/>
          <w:bCs/>
        </w:rPr>
      </w:pPr>
      <w:r w:rsidRPr="00F9431E">
        <w:rPr>
          <w:b/>
          <w:bCs/>
        </w:rPr>
        <w:t>Logging Model</w:t>
      </w:r>
    </w:p>
    <w:p w14:paraId="11CE2F5B" w14:textId="77777777" w:rsidR="00F9431E" w:rsidRPr="00F9431E" w:rsidRDefault="00F9431E" w:rsidP="00F9431E">
      <w:r w:rsidRPr="00F9431E">
        <w:t>Three-tier architecture:</w:t>
      </w:r>
    </w:p>
    <w:p w14:paraId="2DFB78BF" w14:textId="77777777" w:rsidR="00F9431E" w:rsidRPr="00F9431E" w:rsidRDefault="00F9431E" w:rsidP="00F9431E">
      <w:r w:rsidRPr="00F9431E">
        <w:t>TIER 1 - Security and Control Logs</w:t>
      </w:r>
    </w:p>
    <w:p w14:paraId="23540431" w14:textId="77777777" w:rsidR="00F9431E" w:rsidRPr="00F9431E" w:rsidRDefault="00F9431E" w:rsidP="00F9431E">
      <w:pPr>
        <w:numPr>
          <w:ilvl w:val="0"/>
          <w:numId w:val="171"/>
        </w:numPr>
      </w:pPr>
      <w:r w:rsidRPr="00F9431E">
        <w:t>Auth events, permission changes, workflow activation, NAS writes, config changes</w:t>
      </w:r>
    </w:p>
    <w:p w14:paraId="6931863E" w14:textId="77777777" w:rsidR="00F9431E" w:rsidRPr="00F9431E" w:rsidRDefault="00F9431E" w:rsidP="00F9431E">
      <w:pPr>
        <w:numPr>
          <w:ilvl w:val="0"/>
          <w:numId w:val="171"/>
        </w:numPr>
      </w:pPr>
      <w:r w:rsidRPr="00F9431E">
        <w:t>Retention: 90 days hot, 1 year cold (compressed)</w:t>
      </w:r>
    </w:p>
    <w:p w14:paraId="2BF7EC70" w14:textId="77777777" w:rsidR="00F9431E" w:rsidRPr="00F9431E" w:rsidRDefault="00F9431E" w:rsidP="00F9431E">
      <w:pPr>
        <w:numPr>
          <w:ilvl w:val="0"/>
          <w:numId w:val="171"/>
        </w:numPr>
      </w:pPr>
      <w:r w:rsidRPr="00F9431E">
        <w:t>Append-only, immutable after rotation</w:t>
      </w:r>
    </w:p>
    <w:p w14:paraId="61365E73" w14:textId="77777777" w:rsidR="00F9431E" w:rsidRPr="00F9431E" w:rsidRDefault="00F9431E" w:rsidP="00F9431E">
      <w:r w:rsidRPr="00F9431E">
        <w:t>TIER 2 - Operational Health Logs</w:t>
      </w:r>
    </w:p>
    <w:p w14:paraId="7DD252D7" w14:textId="77777777" w:rsidR="00F9431E" w:rsidRPr="00F9431E" w:rsidRDefault="00F9431E" w:rsidP="00F9431E">
      <w:pPr>
        <w:numPr>
          <w:ilvl w:val="0"/>
          <w:numId w:val="172"/>
        </w:numPr>
      </w:pPr>
      <w:r w:rsidRPr="00F9431E">
        <w:t>Workflow success/fail counts, queue depth, resource thresholds</w:t>
      </w:r>
    </w:p>
    <w:p w14:paraId="08C105FC" w14:textId="77777777" w:rsidR="00F9431E" w:rsidRPr="00F9431E" w:rsidRDefault="00F9431E" w:rsidP="00F9431E">
      <w:pPr>
        <w:numPr>
          <w:ilvl w:val="0"/>
          <w:numId w:val="172"/>
        </w:numPr>
      </w:pPr>
      <w:r w:rsidRPr="00F9431E">
        <w:t>Retention: 7 to 14 days rolling</w:t>
      </w:r>
    </w:p>
    <w:p w14:paraId="700F3C08" w14:textId="77777777" w:rsidR="00F9431E" w:rsidRPr="00F9431E" w:rsidRDefault="00F9431E" w:rsidP="00F9431E">
      <w:pPr>
        <w:numPr>
          <w:ilvl w:val="0"/>
          <w:numId w:val="172"/>
        </w:numPr>
      </w:pPr>
      <w:r w:rsidRPr="00F9431E">
        <w:t>Aggregated metrics only</w:t>
      </w:r>
    </w:p>
    <w:p w14:paraId="137EF48C" w14:textId="77777777" w:rsidR="00F9431E" w:rsidRPr="00F9431E" w:rsidRDefault="00F9431E" w:rsidP="00F9431E">
      <w:r w:rsidRPr="00F9431E">
        <w:t>TIER 3 - Debug and Trace Logs</w:t>
      </w:r>
    </w:p>
    <w:p w14:paraId="0878593B" w14:textId="77777777" w:rsidR="00F9431E" w:rsidRPr="00F9431E" w:rsidRDefault="00F9431E" w:rsidP="00F9431E">
      <w:pPr>
        <w:numPr>
          <w:ilvl w:val="0"/>
          <w:numId w:val="173"/>
        </w:numPr>
      </w:pPr>
      <w:r w:rsidRPr="00F9431E">
        <w:t>Disabled by default</w:t>
      </w:r>
    </w:p>
    <w:p w14:paraId="0C03F305" w14:textId="77777777" w:rsidR="00F9431E" w:rsidRPr="00F9431E" w:rsidRDefault="00F9431E" w:rsidP="00F9431E">
      <w:pPr>
        <w:numPr>
          <w:ilvl w:val="0"/>
          <w:numId w:val="173"/>
        </w:numPr>
      </w:pPr>
      <w:r w:rsidRPr="00F9431E">
        <w:t>Manual enable only</w:t>
      </w:r>
    </w:p>
    <w:p w14:paraId="0E8EBE57" w14:textId="77777777" w:rsidR="00F9431E" w:rsidRPr="00F9431E" w:rsidRDefault="00F9431E" w:rsidP="00F9431E">
      <w:pPr>
        <w:numPr>
          <w:ilvl w:val="0"/>
          <w:numId w:val="173"/>
        </w:numPr>
      </w:pPr>
      <w:r w:rsidRPr="00F9431E">
        <w:t>Auto-expire within hours</w:t>
      </w:r>
    </w:p>
    <w:p w14:paraId="1528D9F0" w14:textId="77777777" w:rsidR="00F9431E" w:rsidRPr="00F9431E" w:rsidRDefault="00F9431E" w:rsidP="00F9431E">
      <w:pPr>
        <w:numPr>
          <w:ilvl w:val="0"/>
          <w:numId w:val="173"/>
        </w:numPr>
      </w:pPr>
      <w:r w:rsidRPr="00F9431E">
        <w:t>Never written to permanent NAS</w:t>
      </w:r>
    </w:p>
    <w:p w14:paraId="5B3D86DB" w14:textId="77777777" w:rsidR="00F9431E" w:rsidRPr="00F9431E" w:rsidRDefault="00F9431E" w:rsidP="00F9431E">
      <w:pPr>
        <w:rPr>
          <w:b/>
          <w:bCs/>
        </w:rPr>
      </w:pPr>
      <w:r w:rsidRPr="00F9431E">
        <w:rPr>
          <w:b/>
          <w:bCs/>
        </w:rPr>
        <w:t>Enforcement</w:t>
      </w:r>
    </w:p>
    <w:p w14:paraId="626B6203" w14:textId="77777777" w:rsidR="00F9431E" w:rsidRPr="00F9431E" w:rsidRDefault="00F9431E" w:rsidP="00F9431E">
      <w:pPr>
        <w:numPr>
          <w:ilvl w:val="0"/>
          <w:numId w:val="174"/>
        </w:numPr>
      </w:pPr>
      <w:r w:rsidRPr="00F9431E">
        <w:t>Structured JSON logs only</w:t>
      </w:r>
    </w:p>
    <w:p w14:paraId="4C9C00DB" w14:textId="77777777" w:rsidR="00F9431E" w:rsidRPr="00F9431E" w:rsidRDefault="00F9431E" w:rsidP="00F9431E">
      <w:pPr>
        <w:numPr>
          <w:ilvl w:val="0"/>
          <w:numId w:val="174"/>
        </w:numPr>
      </w:pPr>
      <w:r w:rsidRPr="00F9431E">
        <w:t xml:space="preserve">Hard </w:t>
      </w:r>
      <w:proofErr w:type="gramStart"/>
      <w:r w:rsidRPr="00F9431E">
        <w:t>quotas</w:t>
      </w:r>
      <w:proofErr w:type="gramEnd"/>
      <w:r w:rsidRPr="00F9431E">
        <w:t xml:space="preserve"> on log storage</w:t>
      </w:r>
    </w:p>
    <w:p w14:paraId="17D99D64" w14:textId="77777777" w:rsidR="00F9431E" w:rsidRPr="00F9431E" w:rsidRDefault="00F9431E" w:rsidP="00F9431E">
      <w:pPr>
        <w:numPr>
          <w:ilvl w:val="0"/>
          <w:numId w:val="174"/>
        </w:numPr>
      </w:pPr>
      <w:r w:rsidRPr="00F9431E">
        <w:t>Auto-expiration mandatory</w:t>
      </w:r>
    </w:p>
    <w:p w14:paraId="1277B1EA" w14:textId="77777777" w:rsidR="00F9431E" w:rsidRPr="00F9431E" w:rsidRDefault="00F9431E" w:rsidP="00F9431E">
      <w:pPr>
        <w:numPr>
          <w:ilvl w:val="0"/>
          <w:numId w:val="174"/>
        </w:numPr>
      </w:pPr>
      <w:r w:rsidRPr="00F9431E">
        <w:t>No manual pruning</w:t>
      </w:r>
    </w:p>
    <w:p w14:paraId="14F11469" w14:textId="77777777" w:rsidR="00F9431E" w:rsidRPr="00F9431E" w:rsidRDefault="00F9431E" w:rsidP="00F9431E">
      <w:pPr>
        <w:numPr>
          <w:ilvl w:val="0"/>
          <w:numId w:val="174"/>
        </w:numPr>
      </w:pPr>
      <w:r w:rsidRPr="00F9431E">
        <w:t>Debug logs persisting beyond incidents are violations</w:t>
      </w:r>
    </w:p>
    <w:p w14:paraId="7FA8AEAC" w14:textId="77777777" w:rsidR="00F9431E" w:rsidRPr="00F9431E" w:rsidRDefault="00F9431E" w:rsidP="00F9431E">
      <w:r w:rsidRPr="00F9431E">
        <w:lastRenderedPageBreak/>
        <w:t>Failure to enforce logging discipline blocks Phase 20.</w:t>
      </w:r>
    </w:p>
    <w:p w14:paraId="0541F4F9" w14:textId="77777777" w:rsidR="00F9431E" w:rsidRPr="00F9431E" w:rsidRDefault="00F9431E" w:rsidP="00F9431E">
      <w:r w:rsidRPr="00F9431E">
        <w:pict w14:anchorId="6954B368">
          <v:rect id="_x0000_i1113" style="width:0;height:1.5pt" o:hralign="center" o:hrstd="t" o:hr="t" fillcolor="#a0a0a0" stroked="f"/>
        </w:pict>
      </w:r>
    </w:p>
    <w:p w14:paraId="4E5FAAEE" w14:textId="77777777" w:rsidR="00F9431E" w:rsidRPr="00F9431E" w:rsidRDefault="00F9431E" w:rsidP="00F9431E">
      <w:pPr>
        <w:rPr>
          <w:b/>
          <w:bCs/>
        </w:rPr>
      </w:pPr>
      <w:r w:rsidRPr="00F9431E">
        <w:rPr>
          <w:b/>
          <w:bCs/>
        </w:rPr>
        <w:t>4. NAS GOVERNANCE MODEL</w:t>
      </w:r>
    </w:p>
    <w:p w14:paraId="472D4853" w14:textId="77777777" w:rsidR="00F9431E" w:rsidRPr="00F9431E" w:rsidRDefault="00F9431E" w:rsidP="00F9431E">
      <w:r w:rsidRPr="00F9431E">
        <w:t xml:space="preserve">NAS is treated as a </w:t>
      </w:r>
      <w:r w:rsidRPr="00F9431E">
        <w:rPr>
          <w:b/>
          <w:bCs/>
        </w:rPr>
        <w:t>vault</w:t>
      </w:r>
      <w:r w:rsidRPr="00F9431E">
        <w:t>, not a workspace.</w:t>
      </w:r>
    </w:p>
    <w:p w14:paraId="2F3C6627" w14:textId="77777777" w:rsidR="00F9431E" w:rsidRPr="00F9431E" w:rsidRDefault="00F9431E" w:rsidP="00F9431E">
      <w:r w:rsidRPr="00F9431E">
        <w:t>Rules:</w:t>
      </w:r>
    </w:p>
    <w:p w14:paraId="3B27C361" w14:textId="77777777" w:rsidR="00F9431E" w:rsidRPr="00F9431E" w:rsidRDefault="00F9431E" w:rsidP="00F9431E">
      <w:pPr>
        <w:numPr>
          <w:ilvl w:val="0"/>
          <w:numId w:val="175"/>
        </w:numPr>
      </w:pPr>
      <w:r w:rsidRPr="00F9431E">
        <w:t>Dedicated shares for logs, artifacts, configs</w:t>
      </w:r>
    </w:p>
    <w:p w14:paraId="7F7F3893" w14:textId="77777777" w:rsidR="00F9431E" w:rsidRPr="00F9431E" w:rsidRDefault="00F9431E" w:rsidP="00F9431E">
      <w:pPr>
        <w:numPr>
          <w:ilvl w:val="0"/>
          <w:numId w:val="175"/>
        </w:numPr>
      </w:pPr>
      <w:r w:rsidRPr="00F9431E">
        <w:t>Hard quotas enforced</w:t>
      </w:r>
    </w:p>
    <w:p w14:paraId="4EAA6586" w14:textId="77777777" w:rsidR="00F9431E" w:rsidRPr="00F9431E" w:rsidRDefault="00F9431E" w:rsidP="00F9431E">
      <w:pPr>
        <w:numPr>
          <w:ilvl w:val="0"/>
          <w:numId w:val="175"/>
        </w:numPr>
      </w:pPr>
      <w:r w:rsidRPr="00F9431E">
        <w:t>No executable permissions</w:t>
      </w:r>
    </w:p>
    <w:p w14:paraId="7A05A4E9" w14:textId="77777777" w:rsidR="00F9431E" w:rsidRPr="00F9431E" w:rsidRDefault="00F9431E" w:rsidP="00F9431E">
      <w:pPr>
        <w:numPr>
          <w:ilvl w:val="0"/>
          <w:numId w:val="175"/>
        </w:numPr>
      </w:pPr>
      <w:r w:rsidRPr="00F9431E">
        <w:t>No symbolic links</w:t>
      </w:r>
    </w:p>
    <w:p w14:paraId="459479AD" w14:textId="77777777" w:rsidR="00F9431E" w:rsidRPr="00F9431E" w:rsidRDefault="00F9431E" w:rsidP="00F9431E">
      <w:pPr>
        <w:numPr>
          <w:ilvl w:val="0"/>
          <w:numId w:val="175"/>
        </w:numPr>
      </w:pPr>
      <w:r w:rsidRPr="00F9431E">
        <w:t xml:space="preserve">No unrestricted automation </w:t>
      </w:r>
      <w:proofErr w:type="gramStart"/>
      <w:r w:rsidRPr="00F9431E">
        <w:t>writes</w:t>
      </w:r>
      <w:proofErr w:type="gramEnd"/>
    </w:p>
    <w:p w14:paraId="6C0CC593" w14:textId="77777777" w:rsidR="00F9431E" w:rsidRPr="00F9431E" w:rsidRDefault="00F9431E" w:rsidP="00F9431E">
      <w:pPr>
        <w:numPr>
          <w:ilvl w:val="0"/>
          <w:numId w:val="175"/>
        </w:numPr>
      </w:pPr>
      <w:r w:rsidRPr="00F9431E">
        <w:t>Storage exhaustion must be impossible from a compromised process</w:t>
      </w:r>
    </w:p>
    <w:p w14:paraId="41048F8A" w14:textId="77777777" w:rsidR="00F9431E" w:rsidRPr="00F9431E" w:rsidRDefault="00F9431E" w:rsidP="00F9431E">
      <w:r w:rsidRPr="00F9431E">
        <w:t>Logs and artifacts are security assets.</w:t>
      </w:r>
    </w:p>
    <w:p w14:paraId="670373C7" w14:textId="77777777" w:rsidR="00F9431E" w:rsidRPr="00F9431E" w:rsidRDefault="00F9431E" w:rsidP="00F9431E">
      <w:r w:rsidRPr="00F9431E">
        <w:pict w14:anchorId="71738CF2">
          <v:rect id="_x0000_i1114" style="width:0;height:1.5pt" o:hralign="center" o:hrstd="t" o:hr="t" fillcolor="#a0a0a0" stroked="f"/>
        </w:pict>
      </w:r>
    </w:p>
    <w:p w14:paraId="0A7D808C" w14:textId="77777777" w:rsidR="00F9431E" w:rsidRPr="00F9431E" w:rsidRDefault="00F9431E" w:rsidP="00F9431E">
      <w:pPr>
        <w:rPr>
          <w:b/>
          <w:bCs/>
        </w:rPr>
      </w:pPr>
      <w:r w:rsidRPr="00F9431E">
        <w:rPr>
          <w:b/>
          <w:bCs/>
        </w:rPr>
        <w:t>5. EXECUTION TOOLING STRATEGY</w:t>
      </w:r>
    </w:p>
    <w:p w14:paraId="0BB939E1" w14:textId="77777777" w:rsidR="00F9431E" w:rsidRPr="00F9431E" w:rsidRDefault="00F9431E" w:rsidP="00F9431E">
      <w:pPr>
        <w:rPr>
          <w:b/>
          <w:bCs/>
        </w:rPr>
      </w:pPr>
      <w:r w:rsidRPr="00F9431E">
        <w:rPr>
          <w:b/>
          <w:bCs/>
        </w:rPr>
        <w:t>Codex CLI on GSA-1000</w:t>
      </w:r>
    </w:p>
    <w:p w14:paraId="5BEE16FF" w14:textId="77777777" w:rsidR="00F9431E" w:rsidRPr="00F9431E" w:rsidRDefault="00F9431E" w:rsidP="00F9431E">
      <w:r w:rsidRPr="00F9431E">
        <w:t>Role:</w:t>
      </w:r>
    </w:p>
    <w:p w14:paraId="57F51F8F" w14:textId="77777777" w:rsidR="00F9431E" w:rsidRPr="00F9431E" w:rsidRDefault="00F9431E" w:rsidP="00F9431E">
      <w:pPr>
        <w:numPr>
          <w:ilvl w:val="0"/>
          <w:numId w:val="176"/>
        </w:numPr>
      </w:pPr>
      <w:r w:rsidRPr="00F9431E">
        <w:t>Local execution engine</w:t>
      </w:r>
    </w:p>
    <w:p w14:paraId="71C89281" w14:textId="77777777" w:rsidR="00F9431E" w:rsidRPr="00F9431E" w:rsidRDefault="00F9431E" w:rsidP="00F9431E">
      <w:pPr>
        <w:numPr>
          <w:ilvl w:val="0"/>
          <w:numId w:val="176"/>
        </w:numPr>
      </w:pPr>
      <w:r w:rsidRPr="00F9431E">
        <w:t>Script generation</w:t>
      </w:r>
    </w:p>
    <w:p w14:paraId="36A94BBC" w14:textId="77777777" w:rsidR="00F9431E" w:rsidRPr="00F9431E" w:rsidRDefault="00F9431E" w:rsidP="00F9431E">
      <w:pPr>
        <w:numPr>
          <w:ilvl w:val="0"/>
          <w:numId w:val="176"/>
        </w:numPr>
      </w:pPr>
      <w:r w:rsidRPr="00F9431E">
        <w:t>Deterministic operations</w:t>
      </w:r>
    </w:p>
    <w:p w14:paraId="17CB424B" w14:textId="77777777" w:rsidR="00F9431E" w:rsidRPr="00F9431E" w:rsidRDefault="00F9431E" w:rsidP="00F9431E">
      <w:r w:rsidRPr="00F9431E">
        <w:t>Rules:</w:t>
      </w:r>
    </w:p>
    <w:p w14:paraId="6BBAE64C" w14:textId="77777777" w:rsidR="00F9431E" w:rsidRPr="00F9431E" w:rsidRDefault="00F9431E" w:rsidP="00F9431E">
      <w:pPr>
        <w:numPr>
          <w:ilvl w:val="0"/>
          <w:numId w:val="177"/>
        </w:numPr>
      </w:pPr>
      <w:proofErr w:type="gramStart"/>
      <w:r w:rsidRPr="00F9431E">
        <w:t>Runs</w:t>
      </w:r>
      <w:proofErr w:type="gramEnd"/>
      <w:r w:rsidRPr="00F9431E">
        <w:t xml:space="preserve"> locally only</w:t>
      </w:r>
    </w:p>
    <w:p w14:paraId="7C21F481" w14:textId="77777777" w:rsidR="00F9431E" w:rsidRPr="00F9431E" w:rsidRDefault="00F9431E" w:rsidP="00F9431E">
      <w:pPr>
        <w:numPr>
          <w:ilvl w:val="0"/>
          <w:numId w:val="177"/>
        </w:numPr>
      </w:pPr>
      <w:r w:rsidRPr="00F9431E">
        <w:t>No autonomous commits</w:t>
      </w:r>
    </w:p>
    <w:p w14:paraId="3DAE05A7" w14:textId="77777777" w:rsidR="00F9431E" w:rsidRPr="00F9431E" w:rsidRDefault="00F9431E" w:rsidP="00F9431E">
      <w:pPr>
        <w:numPr>
          <w:ilvl w:val="0"/>
          <w:numId w:val="177"/>
        </w:numPr>
      </w:pPr>
      <w:r w:rsidRPr="00F9431E">
        <w:t>Writes to NAS only via explicit operator command</w:t>
      </w:r>
    </w:p>
    <w:p w14:paraId="581BBD32" w14:textId="77777777" w:rsidR="00F9431E" w:rsidRPr="00F9431E" w:rsidRDefault="00F9431E" w:rsidP="00F9431E">
      <w:pPr>
        <w:numPr>
          <w:ilvl w:val="0"/>
          <w:numId w:val="177"/>
        </w:numPr>
      </w:pPr>
      <w:r w:rsidRPr="00F9431E">
        <w:t>Fast, predictable, and contained</w:t>
      </w:r>
    </w:p>
    <w:p w14:paraId="3B3605B9" w14:textId="77777777" w:rsidR="00F9431E" w:rsidRPr="00F9431E" w:rsidRDefault="00F9431E" w:rsidP="00F9431E">
      <w:r w:rsidRPr="00F9431E">
        <w:t>Codex CLI is the execution muscle.</w:t>
      </w:r>
    </w:p>
    <w:p w14:paraId="22866CE4" w14:textId="77777777" w:rsidR="00F9431E" w:rsidRPr="00F9431E" w:rsidRDefault="00F9431E" w:rsidP="00F9431E">
      <w:r w:rsidRPr="00F9431E">
        <w:pict w14:anchorId="78F31CE4">
          <v:rect id="_x0000_i1115" style="width:0;height:1.5pt" o:hralign="center" o:hrstd="t" o:hr="t" fillcolor="#a0a0a0" stroked="f"/>
        </w:pict>
      </w:r>
    </w:p>
    <w:p w14:paraId="1A0C22C6" w14:textId="77777777" w:rsidR="00F9431E" w:rsidRPr="00F9431E" w:rsidRDefault="00F9431E" w:rsidP="00F9431E">
      <w:pPr>
        <w:rPr>
          <w:b/>
          <w:bCs/>
        </w:rPr>
      </w:pPr>
      <w:r w:rsidRPr="00F9431E">
        <w:rPr>
          <w:b/>
          <w:bCs/>
        </w:rPr>
        <w:lastRenderedPageBreak/>
        <w:t>MCP Operations Controller GPT</w:t>
      </w:r>
    </w:p>
    <w:p w14:paraId="5E9EC564" w14:textId="77777777" w:rsidR="00F9431E" w:rsidRPr="00F9431E" w:rsidRDefault="00F9431E" w:rsidP="00F9431E">
      <w:r w:rsidRPr="00F9431E">
        <w:t>Role:</w:t>
      </w:r>
    </w:p>
    <w:p w14:paraId="0C0787C4" w14:textId="77777777" w:rsidR="00F9431E" w:rsidRPr="00F9431E" w:rsidRDefault="00F9431E" w:rsidP="00F9431E">
      <w:pPr>
        <w:numPr>
          <w:ilvl w:val="0"/>
          <w:numId w:val="178"/>
        </w:numPr>
      </w:pPr>
      <w:r w:rsidRPr="00F9431E">
        <w:t>Planning and orchestration</w:t>
      </w:r>
    </w:p>
    <w:p w14:paraId="17F0160A" w14:textId="77777777" w:rsidR="00F9431E" w:rsidRPr="00F9431E" w:rsidRDefault="00F9431E" w:rsidP="00F9431E">
      <w:pPr>
        <w:numPr>
          <w:ilvl w:val="0"/>
          <w:numId w:val="178"/>
        </w:numPr>
      </w:pPr>
      <w:r w:rsidRPr="00F9431E">
        <w:t>Virtual memory retention</w:t>
      </w:r>
    </w:p>
    <w:p w14:paraId="708A3B12" w14:textId="77777777" w:rsidR="00F9431E" w:rsidRPr="00F9431E" w:rsidRDefault="00F9431E" w:rsidP="00F9431E">
      <w:pPr>
        <w:numPr>
          <w:ilvl w:val="0"/>
          <w:numId w:val="178"/>
        </w:numPr>
      </w:pPr>
      <w:r w:rsidRPr="00F9431E">
        <w:t>File drafting</w:t>
      </w:r>
    </w:p>
    <w:p w14:paraId="02091FA6" w14:textId="77777777" w:rsidR="00F9431E" w:rsidRPr="00F9431E" w:rsidRDefault="00F9431E" w:rsidP="00F9431E">
      <w:pPr>
        <w:numPr>
          <w:ilvl w:val="0"/>
          <w:numId w:val="178"/>
        </w:numPr>
      </w:pPr>
      <w:r w:rsidRPr="00F9431E">
        <w:t>Governance enforcement</w:t>
      </w:r>
    </w:p>
    <w:p w14:paraId="330FCB64" w14:textId="77777777" w:rsidR="00F9431E" w:rsidRPr="00F9431E" w:rsidRDefault="00F9431E" w:rsidP="00F9431E">
      <w:r w:rsidRPr="00F9431E">
        <w:t>Rules:</w:t>
      </w:r>
    </w:p>
    <w:p w14:paraId="7FFA9BFC" w14:textId="77777777" w:rsidR="00F9431E" w:rsidRPr="00F9431E" w:rsidRDefault="00F9431E" w:rsidP="00F9431E">
      <w:pPr>
        <w:numPr>
          <w:ilvl w:val="0"/>
          <w:numId w:val="179"/>
        </w:numPr>
      </w:pPr>
      <w:r w:rsidRPr="00F9431E">
        <w:t>Can draft files</w:t>
      </w:r>
    </w:p>
    <w:p w14:paraId="4C3F0F87" w14:textId="77777777" w:rsidR="00F9431E" w:rsidRPr="00F9431E" w:rsidRDefault="00F9431E" w:rsidP="00F9431E">
      <w:pPr>
        <w:numPr>
          <w:ilvl w:val="0"/>
          <w:numId w:val="179"/>
        </w:numPr>
      </w:pPr>
      <w:r w:rsidRPr="00F9431E">
        <w:t>Can propose writes</w:t>
      </w:r>
    </w:p>
    <w:p w14:paraId="2A4386FC" w14:textId="77777777" w:rsidR="00F9431E" w:rsidRPr="00F9431E" w:rsidRDefault="00F9431E" w:rsidP="00F9431E">
      <w:pPr>
        <w:numPr>
          <w:ilvl w:val="0"/>
          <w:numId w:val="179"/>
        </w:numPr>
      </w:pPr>
      <w:r w:rsidRPr="00F9431E">
        <w:t>Cannot write autonomously</w:t>
      </w:r>
    </w:p>
    <w:p w14:paraId="7B9E3C52" w14:textId="77777777" w:rsidR="00F9431E" w:rsidRPr="00F9431E" w:rsidRDefault="00F9431E" w:rsidP="00F9431E">
      <w:pPr>
        <w:numPr>
          <w:ilvl w:val="0"/>
          <w:numId w:val="179"/>
        </w:numPr>
      </w:pPr>
      <w:r w:rsidRPr="00F9431E">
        <w:t>All NAS writes require human approval</w:t>
      </w:r>
    </w:p>
    <w:p w14:paraId="007D20A3" w14:textId="77777777" w:rsidR="00F9431E" w:rsidRPr="00F9431E" w:rsidRDefault="00F9431E" w:rsidP="00F9431E">
      <w:r w:rsidRPr="00F9431E">
        <w:t>This GPT is the controlled intelligence layer.</w:t>
      </w:r>
    </w:p>
    <w:p w14:paraId="5B59B0A8" w14:textId="77777777" w:rsidR="00F9431E" w:rsidRPr="00F9431E" w:rsidRDefault="00F9431E" w:rsidP="00F9431E">
      <w:r w:rsidRPr="00F9431E">
        <w:pict w14:anchorId="21A85622">
          <v:rect id="_x0000_i1116" style="width:0;height:1.5pt" o:hralign="center" o:hrstd="t" o:hr="t" fillcolor="#a0a0a0" stroked="f"/>
        </w:pict>
      </w:r>
    </w:p>
    <w:p w14:paraId="1ADAF3A7" w14:textId="77777777" w:rsidR="00F9431E" w:rsidRPr="00F9431E" w:rsidRDefault="00F9431E" w:rsidP="00F9431E">
      <w:pPr>
        <w:rPr>
          <w:b/>
          <w:bCs/>
        </w:rPr>
      </w:pPr>
      <w:r w:rsidRPr="00F9431E">
        <w:rPr>
          <w:b/>
          <w:bCs/>
        </w:rPr>
        <w:t>6. HUMAN-IN-THE-LOOP EXECUTION FLOW (MANDATORY)</w:t>
      </w:r>
    </w:p>
    <w:p w14:paraId="5CC20BB5" w14:textId="77777777" w:rsidR="00F9431E" w:rsidRPr="00F9431E" w:rsidRDefault="00F9431E" w:rsidP="00F9431E">
      <w:r w:rsidRPr="00F9431E">
        <w:t>Approved execution pattern:</w:t>
      </w:r>
    </w:p>
    <w:p w14:paraId="1B4807E2" w14:textId="77777777" w:rsidR="00F9431E" w:rsidRPr="00F9431E" w:rsidRDefault="00F9431E" w:rsidP="00F9431E">
      <w:pPr>
        <w:numPr>
          <w:ilvl w:val="0"/>
          <w:numId w:val="180"/>
        </w:numPr>
      </w:pPr>
      <w:r w:rsidRPr="00F9431E">
        <w:t>MCP Operations Controller GPT drafts file or plan</w:t>
      </w:r>
    </w:p>
    <w:p w14:paraId="35631682" w14:textId="77777777" w:rsidR="00F9431E" w:rsidRPr="00F9431E" w:rsidRDefault="00F9431E" w:rsidP="00F9431E">
      <w:pPr>
        <w:numPr>
          <w:ilvl w:val="0"/>
          <w:numId w:val="180"/>
        </w:numPr>
      </w:pPr>
      <w:r w:rsidRPr="00F9431E">
        <w:t>Operator reviews content</w:t>
      </w:r>
    </w:p>
    <w:p w14:paraId="356355EA" w14:textId="77777777" w:rsidR="00F9431E" w:rsidRPr="00F9431E" w:rsidRDefault="00F9431E" w:rsidP="00F9431E">
      <w:pPr>
        <w:numPr>
          <w:ilvl w:val="0"/>
          <w:numId w:val="180"/>
        </w:numPr>
      </w:pPr>
      <w:r w:rsidRPr="00F9431E">
        <w:t>Operator approves write</w:t>
      </w:r>
    </w:p>
    <w:p w14:paraId="3EE3BFEF" w14:textId="77777777" w:rsidR="00F9431E" w:rsidRPr="00F9431E" w:rsidRDefault="00F9431E" w:rsidP="00F9431E">
      <w:pPr>
        <w:numPr>
          <w:ilvl w:val="0"/>
          <w:numId w:val="180"/>
        </w:numPr>
      </w:pPr>
      <w:r w:rsidRPr="00F9431E">
        <w:t>Codex CLI executes write locally</w:t>
      </w:r>
    </w:p>
    <w:p w14:paraId="42470A11" w14:textId="77777777" w:rsidR="00F9431E" w:rsidRPr="00F9431E" w:rsidRDefault="00F9431E" w:rsidP="00F9431E">
      <w:pPr>
        <w:numPr>
          <w:ilvl w:val="0"/>
          <w:numId w:val="180"/>
        </w:numPr>
      </w:pPr>
      <w:r w:rsidRPr="00F9431E">
        <w:t>NAS stores artifact</w:t>
      </w:r>
    </w:p>
    <w:p w14:paraId="3A5A0AA3" w14:textId="77777777" w:rsidR="00F9431E" w:rsidRPr="00F9431E" w:rsidRDefault="00F9431E" w:rsidP="00F9431E">
      <w:pPr>
        <w:numPr>
          <w:ilvl w:val="0"/>
          <w:numId w:val="180"/>
        </w:numPr>
      </w:pPr>
      <w:r w:rsidRPr="00F9431E">
        <w:t xml:space="preserve">Tier 1 </w:t>
      </w:r>
      <w:proofErr w:type="gramStart"/>
      <w:r w:rsidRPr="00F9431E">
        <w:t>log records</w:t>
      </w:r>
      <w:proofErr w:type="gramEnd"/>
      <w:r w:rsidRPr="00F9431E">
        <w:t xml:space="preserve"> event</w:t>
      </w:r>
    </w:p>
    <w:p w14:paraId="2B56EE9A" w14:textId="77777777" w:rsidR="00F9431E" w:rsidRPr="00F9431E" w:rsidRDefault="00F9431E" w:rsidP="00F9431E">
      <w:r w:rsidRPr="00F9431E">
        <w:t>No shortcuts. No bypasses.</w:t>
      </w:r>
    </w:p>
    <w:p w14:paraId="410C4630" w14:textId="77777777" w:rsidR="00F9431E" w:rsidRPr="00F9431E" w:rsidRDefault="00F9431E" w:rsidP="00F9431E">
      <w:r w:rsidRPr="00F9431E">
        <w:pict w14:anchorId="51FD2134">
          <v:rect id="_x0000_i1117" style="width:0;height:1.5pt" o:hralign="center" o:hrstd="t" o:hr="t" fillcolor="#a0a0a0" stroked="f"/>
        </w:pict>
      </w:r>
    </w:p>
    <w:p w14:paraId="0EED7AC7" w14:textId="77777777" w:rsidR="00F9431E" w:rsidRPr="00F9431E" w:rsidRDefault="00F9431E" w:rsidP="00F9431E">
      <w:pPr>
        <w:rPr>
          <w:b/>
          <w:bCs/>
        </w:rPr>
      </w:pPr>
      <w:r w:rsidRPr="00F9431E">
        <w:rPr>
          <w:b/>
          <w:bCs/>
        </w:rPr>
        <w:t>7. PHASE 19 EXECUTABLE CHECKLIST (SUMMARY)</w:t>
      </w:r>
    </w:p>
    <w:p w14:paraId="478BE7E1" w14:textId="77777777" w:rsidR="00F9431E" w:rsidRPr="00F9431E" w:rsidRDefault="00F9431E" w:rsidP="00F9431E">
      <w:r w:rsidRPr="00F9431E">
        <w:t>Phase 19 is not complete until all are verified:</w:t>
      </w:r>
    </w:p>
    <w:p w14:paraId="5D4B766F" w14:textId="77777777" w:rsidR="00F9431E" w:rsidRPr="00F9431E" w:rsidRDefault="00F9431E" w:rsidP="00F9431E">
      <w:pPr>
        <w:numPr>
          <w:ilvl w:val="0"/>
          <w:numId w:val="181"/>
        </w:numPr>
      </w:pPr>
      <w:r w:rsidRPr="00F9431E">
        <w:t>n8n fully patched and hardened</w:t>
      </w:r>
    </w:p>
    <w:p w14:paraId="330B560B" w14:textId="77777777" w:rsidR="00F9431E" w:rsidRPr="00F9431E" w:rsidRDefault="00F9431E" w:rsidP="00F9431E">
      <w:pPr>
        <w:numPr>
          <w:ilvl w:val="0"/>
          <w:numId w:val="181"/>
        </w:numPr>
      </w:pPr>
      <w:r w:rsidRPr="00F9431E">
        <w:lastRenderedPageBreak/>
        <w:t>Unused execution nodes disabled</w:t>
      </w:r>
    </w:p>
    <w:p w14:paraId="54F0B60B" w14:textId="77777777" w:rsidR="00F9431E" w:rsidRPr="00F9431E" w:rsidRDefault="00F9431E" w:rsidP="00F9431E">
      <w:pPr>
        <w:numPr>
          <w:ilvl w:val="0"/>
          <w:numId w:val="181"/>
        </w:numPr>
      </w:pPr>
      <w:r w:rsidRPr="00F9431E">
        <w:t>Network segmentation enforced</w:t>
      </w:r>
    </w:p>
    <w:p w14:paraId="318499DD" w14:textId="77777777" w:rsidR="00F9431E" w:rsidRPr="00F9431E" w:rsidRDefault="00F9431E" w:rsidP="00F9431E">
      <w:pPr>
        <w:numPr>
          <w:ilvl w:val="0"/>
          <w:numId w:val="181"/>
        </w:numPr>
      </w:pPr>
      <w:r w:rsidRPr="00F9431E">
        <w:t>Logging tiers implemented and tested</w:t>
      </w:r>
    </w:p>
    <w:p w14:paraId="470F9345" w14:textId="77777777" w:rsidR="00F9431E" w:rsidRPr="00F9431E" w:rsidRDefault="00F9431E" w:rsidP="00F9431E">
      <w:pPr>
        <w:numPr>
          <w:ilvl w:val="0"/>
          <w:numId w:val="181"/>
        </w:numPr>
      </w:pPr>
      <w:r w:rsidRPr="00F9431E">
        <w:t>NAS quotas and permissions verified</w:t>
      </w:r>
    </w:p>
    <w:p w14:paraId="3B918BB1" w14:textId="77777777" w:rsidR="00F9431E" w:rsidRPr="00F9431E" w:rsidRDefault="00F9431E" w:rsidP="00F9431E">
      <w:pPr>
        <w:numPr>
          <w:ilvl w:val="0"/>
          <w:numId w:val="181"/>
        </w:numPr>
      </w:pPr>
      <w:r w:rsidRPr="00F9431E">
        <w:t>Codex CLI installed and validated</w:t>
      </w:r>
    </w:p>
    <w:p w14:paraId="59A8E608" w14:textId="77777777" w:rsidR="00F9431E" w:rsidRPr="00F9431E" w:rsidRDefault="00F9431E" w:rsidP="00F9431E">
      <w:pPr>
        <w:numPr>
          <w:ilvl w:val="0"/>
          <w:numId w:val="181"/>
        </w:numPr>
      </w:pPr>
      <w:r w:rsidRPr="00F9431E">
        <w:t>MCP Operations Controller GPT memory and approval gates tested</w:t>
      </w:r>
    </w:p>
    <w:p w14:paraId="3F8DADDA" w14:textId="77777777" w:rsidR="00F9431E" w:rsidRPr="00F9431E" w:rsidRDefault="00F9431E" w:rsidP="00F9431E">
      <w:pPr>
        <w:numPr>
          <w:ilvl w:val="0"/>
          <w:numId w:val="181"/>
        </w:numPr>
      </w:pPr>
      <w:r w:rsidRPr="00F9431E">
        <w:t>Incident simulation executed successfully</w:t>
      </w:r>
    </w:p>
    <w:p w14:paraId="39536215" w14:textId="77777777" w:rsidR="00F9431E" w:rsidRPr="00F9431E" w:rsidRDefault="00F9431E" w:rsidP="00F9431E">
      <w:r w:rsidRPr="00F9431E">
        <w:t>Any failure blocks Phase 20.</w:t>
      </w:r>
    </w:p>
    <w:p w14:paraId="4EE689F5" w14:textId="77777777" w:rsidR="00F9431E" w:rsidRPr="00F9431E" w:rsidRDefault="00F9431E" w:rsidP="00F9431E">
      <w:r w:rsidRPr="00F9431E">
        <w:pict w14:anchorId="76EFB356">
          <v:rect id="_x0000_i1118" style="width:0;height:1.5pt" o:hralign="center" o:hrstd="t" o:hr="t" fillcolor="#a0a0a0" stroked="f"/>
        </w:pict>
      </w:r>
    </w:p>
    <w:p w14:paraId="7D475D08" w14:textId="77777777" w:rsidR="00F9431E" w:rsidRPr="00F9431E" w:rsidRDefault="00F9431E" w:rsidP="00F9431E">
      <w:pPr>
        <w:rPr>
          <w:b/>
          <w:bCs/>
        </w:rPr>
      </w:pPr>
      <w:r w:rsidRPr="00F9431E">
        <w:rPr>
          <w:b/>
          <w:bCs/>
        </w:rPr>
        <w:t>8. PHASE 20 BOUNDARIES (IMPORTANT)</w:t>
      </w:r>
    </w:p>
    <w:p w14:paraId="35C904BA" w14:textId="77777777" w:rsidR="00F9431E" w:rsidRPr="00F9431E" w:rsidRDefault="00F9431E" w:rsidP="00F9431E">
      <w:r w:rsidRPr="00F9431E">
        <w:t>During Phase 19:</w:t>
      </w:r>
    </w:p>
    <w:p w14:paraId="7BC7211E" w14:textId="77777777" w:rsidR="00F9431E" w:rsidRPr="00F9431E" w:rsidRDefault="00F9431E" w:rsidP="00F9431E">
      <w:r w:rsidRPr="00F9431E">
        <w:t>Allowed:</w:t>
      </w:r>
    </w:p>
    <w:p w14:paraId="214E7C07" w14:textId="77777777" w:rsidR="00F9431E" w:rsidRPr="00F9431E" w:rsidRDefault="00F9431E" w:rsidP="00F9431E">
      <w:pPr>
        <w:numPr>
          <w:ilvl w:val="0"/>
          <w:numId w:val="182"/>
        </w:numPr>
      </w:pPr>
      <w:r w:rsidRPr="00F9431E">
        <w:t>Schema design</w:t>
      </w:r>
    </w:p>
    <w:p w14:paraId="5AF8E365" w14:textId="77777777" w:rsidR="00F9431E" w:rsidRPr="00F9431E" w:rsidRDefault="00F9431E" w:rsidP="00F9431E">
      <w:pPr>
        <w:numPr>
          <w:ilvl w:val="0"/>
          <w:numId w:val="182"/>
        </w:numPr>
      </w:pPr>
      <w:r w:rsidRPr="00F9431E">
        <w:t>Metadata models</w:t>
      </w:r>
    </w:p>
    <w:p w14:paraId="19388524" w14:textId="77777777" w:rsidR="00F9431E" w:rsidRPr="00F9431E" w:rsidRDefault="00F9431E" w:rsidP="00F9431E">
      <w:pPr>
        <w:numPr>
          <w:ilvl w:val="0"/>
          <w:numId w:val="182"/>
        </w:numPr>
      </w:pPr>
      <w:r w:rsidRPr="00F9431E">
        <w:t>Queue definitions</w:t>
      </w:r>
    </w:p>
    <w:p w14:paraId="28587BB0" w14:textId="77777777" w:rsidR="00F9431E" w:rsidRPr="00F9431E" w:rsidRDefault="00F9431E" w:rsidP="00F9431E">
      <w:pPr>
        <w:numPr>
          <w:ilvl w:val="0"/>
          <w:numId w:val="182"/>
        </w:numPr>
      </w:pPr>
      <w:r w:rsidRPr="00F9431E">
        <w:t>Autonomy rules drafting</w:t>
      </w:r>
    </w:p>
    <w:p w14:paraId="658DDEF5" w14:textId="77777777" w:rsidR="00F9431E" w:rsidRPr="00F9431E" w:rsidRDefault="00F9431E" w:rsidP="00F9431E">
      <w:r w:rsidRPr="00F9431E">
        <w:t>Not allowed:</w:t>
      </w:r>
    </w:p>
    <w:p w14:paraId="0EAF5CE9" w14:textId="77777777" w:rsidR="00F9431E" w:rsidRPr="00F9431E" w:rsidRDefault="00F9431E" w:rsidP="00F9431E">
      <w:pPr>
        <w:numPr>
          <w:ilvl w:val="0"/>
          <w:numId w:val="183"/>
        </w:numPr>
      </w:pPr>
      <w:r w:rsidRPr="00F9431E">
        <w:t xml:space="preserve">Autonomous </w:t>
      </w:r>
      <w:proofErr w:type="gramStart"/>
      <w:r w:rsidRPr="00F9431E">
        <w:t>writes</w:t>
      </w:r>
      <w:proofErr w:type="gramEnd"/>
    </w:p>
    <w:p w14:paraId="788C0C71" w14:textId="77777777" w:rsidR="00F9431E" w:rsidRPr="00F9431E" w:rsidRDefault="00F9431E" w:rsidP="00F9431E">
      <w:pPr>
        <w:numPr>
          <w:ilvl w:val="0"/>
          <w:numId w:val="183"/>
        </w:numPr>
      </w:pPr>
      <w:r w:rsidRPr="00F9431E">
        <w:t>Self-triggering workflows</w:t>
      </w:r>
    </w:p>
    <w:p w14:paraId="2FC634ED" w14:textId="77777777" w:rsidR="00F9431E" w:rsidRPr="00F9431E" w:rsidRDefault="00F9431E" w:rsidP="00F9431E">
      <w:pPr>
        <w:numPr>
          <w:ilvl w:val="0"/>
          <w:numId w:val="183"/>
        </w:numPr>
      </w:pPr>
      <w:r w:rsidRPr="00F9431E">
        <w:t>Persistent agent execution</w:t>
      </w:r>
    </w:p>
    <w:p w14:paraId="61E934E6" w14:textId="77777777" w:rsidR="00F9431E" w:rsidRPr="00F9431E" w:rsidRDefault="00F9431E" w:rsidP="00F9431E">
      <w:r w:rsidRPr="00F9431E">
        <w:t xml:space="preserve">Phase 20 autonomy begins </w:t>
      </w:r>
      <w:r w:rsidRPr="00F9431E">
        <w:rPr>
          <w:b/>
          <w:bCs/>
        </w:rPr>
        <w:t xml:space="preserve">only after Phase 19 </w:t>
      </w:r>
      <w:proofErr w:type="gramStart"/>
      <w:r w:rsidRPr="00F9431E">
        <w:rPr>
          <w:b/>
          <w:bCs/>
        </w:rPr>
        <w:t>sign-off</w:t>
      </w:r>
      <w:proofErr w:type="gramEnd"/>
      <w:r w:rsidRPr="00F9431E">
        <w:t>.</w:t>
      </w:r>
    </w:p>
    <w:p w14:paraId="4A9F3C5D" w14:textId="77777777" w:rsidR="00F9431E" w:rsidRPr="00F9431E" w:rsidRDefault="00F9431E" w:rsidP="00F9431E">
      <w:r w:rsidRPr="00F9431E">
        <w:pict w14:anchorId="64BFD636">
          <v:rect id="_x0000_i1119" style="width:0;height:1.5pt" o:hralign="center" o:hrstd="t" o:hr="t" fillcolor="#a0a0a0" stroked="f"/>
        </w:pict>
      </w:r>
    </w:p>
    <w:p w14:paraId="59DB8956" w14:textId="77777777" w:rsidR="00F9431E" w:rsidRPr="00F9431E" w:rsidRDefault="00F9431E" w:rsidP="00F9431E">
      <w:pPr>
        <w:rPr>
          <w:b/>
          <w:bCs/>
        </w:rPr>
      </w:pPr>
      <w:r w:rsidRPr="00F9431E">
        <w:rPr>
          <w:b/>
          <w:bCs/>
        </w:rPr>
        <w:t>9. STRATEGIC CONCLUSION</w:t>
      </w:r>
    </w:p>
    <w:p w14:paraId="56308201" w14:textId="77777777" w:rsidR="00F9431E" w:rsidRPr="00F9431E" w:rsidRDefault="00F9431E" w:rsidP="00F9431E">
      <w:r w:rsidRPr="00F9431E">
        <w:t>This plan delivers:</w:t>
      </w:r>
    </w:p>
    <w:p w14:paraId="1DF8516F" w14:textId="77777777" w:rsidR="00F9431E" w:rsidRPr="00F9431E" w:rsidRDefault="00F9431E" w:rsidP="00F9431E">
      <w:pPr>
        <w:numPr>
          <w:ilvl w:val="0"/>
          <w:numId w:val="184"/>
        </w:numPr>
      </w:pPr>
      <w:r w:rsidRPr="00F9431E">
        <w:t>Security without paralysis</w:t>
      </w:r>
    </w:p>
    <w:p w14:paraId="5A58C678" w14:textId="77777777" w:rsidR="00F9431E" w:rsidRPr="00F9431E" w:rsidRDefault="00F9431E" w:rsidP="00F9431E">
      <w:pPr>
        <w:numPr>
          <w:ilvl w:val="0"/>
          <w:numId w:val="184"/>
        </w:numPr>
      </w:pPr>
      <w:r w:rsidRPr="00F9431E">
        <w:t>Efficiency without exposure</w:t>
      </w:r>
    </w:p>
    <w:p w14:paraId="1AC2DDCF" w14:textId="77777777" w:rsidR="00F9431E" w:rsidRPr="00F9431E" w:rsidRDefault="00F9431E" w:rsidP="00F9431E">
      <w:pPr>
        <w:numPr>
          <w:ilvl w:val="0"/>
          <w:numId w:val="184"/>
        </w:numPr>
      </w:pPr>
      <w:r w:rsidRPr="00F9431E">
        <w:lastRenderedPageBreak/>
        <w:t>Storage discipline without data loss</w:t>
      </w:r>
    </w:p>
    <w:p w14:paraId="40C41D79" w14:textId="77777777" w:rsidR="00F9431E" w:rsidRPr="00F9431E" w:rsidRDefault="00F9431E" w:rsidP="00F9431E">
      <w:pPr>
        <w:numPr>
          <w:ilvl w:val="0"/>
          <w:numId w:val="184"/>
        </w:numPr>
      </w:pPr>
      <w:r w:rsidRPr="00F9431E">
        <w:t>Human control without slowing execution</w:t>
      </w:r>
    </w:p>
    <w:p w14:paraId="3EAB8B8A" w14:textId="77777777" w:rsidR="00F9431E" w:rsidRPr="00F9431E" w:rsidRDefault="00F9431E" w:rsidP="00F9431E">
      <w:r w:rsidRPr="00F9431E">
        <w:t>Codex CLI provides speed.</w:t>
      </w:r>
      <w:r w:rsidRPr="00F9431E">
        <w:br/>
        <w:t>MCP Operations Controller GPT provides memory and governance.</w:t>
      </w:r>
      <w:r w:rsidRPr="00F9431E">
        <w:br/>
        <w:t>NAS provides durability.</w:t>
      </w:r>
      <w:r w:rsidRPr="00F9431E">
        <w:br/>
        <w:t>Human approval prevents catastrophe.</w:t>
      </w:r>
    </w:p>
    <w:p w14:paraId="56150C24" w14:textId="77777777" w:rsidR="00F9431E" w:rsidRPr="00F9431E" w:rsidRDefault="00F9431E" w:rsidP="00F9431E">
      <w:r w:rsidRPr="00F9431E">
        <w:pict w14:anchorId="2E89CC15">
          <v:rect id="_x0000_i1120" style="width:0;height:1.5pt" o:hralign="center" o:hrstd="t" o:hr="t" fillcolor="#a0a0a0" stroked="f"/>
        </w:pict>
      </w:r>
    </w:p>
    <w:p w14:paraId="007FA736" w14:textId="77777777" w:rsidR="00F9431E" w:rsidRPr="00F9431E" w:rsidRDefault="00F9431E" w:rsidP="00F9431E">
      <w:pPr>
        <w:rPr>
          <w:b/>
          <w:bCs/>
        </w:rPr>
      </w:pPr>
      <w:r w:rsidRPr="00F9431E">
        <w:rPr>
          <w:b/>
          <w:bCs/>
        </w:rPr>
        <w:t>10. NEXT CHAT WINDOW CONTEXT</w:t>
      </w:r>
    </w:p>
    <w:p w14:paraId="3C3E65D6" w14:textId="77777777" w:rsidR="00F9431E" w:rsidRPr="00F9431E" w:rsidRDefault="00F9431E" w:rsidP="00F9431E">
      <w:r w:rsidRPr="00F9431E">
        <w:t>The next chat should assume:</w:t>
      </w:r>
    </w:p>
    <w:p w14:paraId="40D58475" w14:textId="77777777" w:rsidR="00F9431E" w:rsidRPr="00F9431E" w:rsidRDefault="00F9431E" w:rsidP="00F9431E">
      <w:pPr>
        <w:numPr>
          <w:ilvl w:val="0"/>
          <w:numId w:val="185"/>
        </w:numPr>
      </w:pPr>
      <w:r w:rsidRPr="00F9431E">
        <w:t>Phase 19 hardening is in progress</w:t>
      </w:r>
    </w:p>
    <w:p w14:paraId="5A4746E8" w14:textId="77777777" w:rsidR="00F9431E" w:rsidRPr="00F9431E" w:rsidRDefault="00F9431E" w:rsidP="00F9431E">
      <w:pPr>
        <w:numPr>
          <w:ilvl w:val="0"/>
          <w:numId w:val="185"/>
        </w:numPr>
      </w:pPr>
      <w:r w:rsidRPr="00F9431E">
        <w:t>Logging and retention policy is locked</w:t>
      </w:r>
    </w:p>
    <w:p w14:paraId="7B781A47" w14:textId="77777777" w:rsidR="00F9431E" w:rsidRPr="00F9431E" w:rsidRDefault="00F9431E" w:rsidP="00F9431E">
      <w:pPr>
        <w:numPr>
          <w:ilvl w:val="0"/>
          <w:numId w:val="185"/>
        </w:numPr>
      </w:pPr>
      <w:r w:rsidRPr="00F9431E">
        <w:t>Codex CLI spin-up is pending or underway</w:t>
      </w:r>
    </w:p>
    <w:p w14:paraId="49951A7E" w14:textId="77777777" w:rsidR="00F9431E" w:rsidRPr="00F9431E" w:rsidRDefault="00F9431E" w:rsidP="00F9431E">
      <w:pPr>
        <w:numPr>
          <w:ilvl w:val="0"/>
          <w:numId w:val="185"/>
        </w:numPr>
      </w:pPr>
      <w:r w:rsidRPr="00F9431E">
        <w:t>MCP Operations Controller GPT is the primary orchestration interface</w:t>
      </w:r>
    </w:p>
    <w:p w14:paraId="7826219F" w14:textId="77777777" w:rsidR="00F9431E" w:rsidRPr="00F9431E" w:rsidRDefault="00F9431E" w:rsidP="00F9431E">
      <w:pPr>
        <w:numPr>
          <w:ilvl w:val="0"/>
          <w:numId w:val="185"/>
        </w:numPr>
      </w:pPr>
      <w:r w:rsidRPr="00F9431E">
        <w:t>Phase 20 work remains design-only until sign-off</w:t>
      </w:r>
    </w:p>
    <w:p w14:paraId="69E4C666" w14:textId="77777777" w:rsidR="00F9431E" w:rsidRPr="00F9431E" w:rsidRDefault="00F9431E" w:rsidP="00F9431E">
      <w:r w:rsidRPr="00F9431E">
        <w:pict w14:anchorId="7766FBC5">
          <v:rect id="_x0000_i1121" style="width:0;height:1.5pt" o:hralign="center" o:hrstd="t" o:hr="t" fillcolor="#a0a0a0" stroked="f"/>
        </w:pict>
      </w:r>
    </w:p>
    <w:p w14:paraId="089C17CA" w14:textId="77777777" w:rsidR="00F9431E" w:rsidRPr="00F9431E" w:rsidRDefault="00F9431E" w:rsidP="00F9431E">
      <w:r w:rsidRPr="00F9431E">
        <w:t>END OF HANDOFF DOCUMENT</w:t>
      </w:r>
    </w:p>
    <w:p w14:paraId="674966F7" w14:textId="77777777" w:rsidR="00F9431E" w:rsidRPr="00F9431E" w:rsidRDefault="00F9431E" w:rsidP="00F9431E">
      <w:r w:rsidRPr="00F9431E">
        <w:pict w14:anchorId="44D5B2F8">
          <v:rect id="_x0000_i1122" style="width:0;height:1.5pt" o:hralign="center" o:hrstd="t" o:hr="t" fillcolor="#a0a0a0" stroked="f"/>
        </w:pict>
      </w:r>
    </w:p>
    <w:p w14:paraId="05FFEF9F" w14:textId="77777777" w:rsidR="00F9431E" w:rsidRPr="00F9431E" w:rsidRDefault="00F9431E" w:rsidP="00F9431E">
      <w:r w:rsidRPr="00F9431E">
        <w:t>If you want, next step I can:</w:t>
      </w:r>
    </w:p>
    <w:p w14:paraId="46984ABA" w14:textId="77777777" w:rsidR="00F9431E" w:rsidRPr="00F9431E" w:rsidRDefault="00F9431E" w:rsidP="00F9431E">
      <w:pPr>
        <w:numPr>
          <w:ilvl w:val="0"/>
          <w:numId w:val="186"/>
        </w:numPr>
      </w:pPr>
      <w:r w:rsidRPr="00F9431E">
        <w:t>Convert this into a Phase 19 handoff PDF</w:t>
      </w:r>
    </w:p>
    <w:p w14:paraId="5B77A29A" w14:textId="77777777" w:rsidR="00F9431E" w:rsidRPr="00F9431E" w:rsidRDefault="00F9431E" w:rsidP="00F9431E">
      <w:pPr>
        <w:numPr>
          <w:ilvl w:val="0"/>
          <w:numId w:val="186"/>
        </w:numPr>
      </w:pPr>
      <w:r w:rsidRPr="00F9431E">
        <w:t>Generate a Phase 19 closeout sign-off checklist</w:t>
      </w:r>
    </w:p>
    <w:p w14:paraId="17A5D067" w14:textId="77777777" w:rsidR="00F9431E" w:rsidRPr="00F9431E" w:rsidRDefault="00F9431E" w:rsidP="00F9431E">
      <w:pPr>
        <w:numPr>
          <w:ilvl w:val="0"/>
          <w:numId w:val="186"/>
        </w:numPr>
      </w:pPr>
      <w:r w:rsidRPr="00F9431E">
        <w:t>Create a Phase 20 autonomy readiness gate document</w:t>
      </w:r>
    </w:p>
    <w:p w14:paraId="4F38CCD1" w14:textId="77777777" w:rsidR="00F9431E" w:rsidRPr="00F9431E" w:rsidRDefault="00F9431E" w:rsidP="00F9431E">
      <w:r w:rsidRPr="00F9431E">
        <w:t xml:space="preserve">This summary is complete and ready to </w:t>
      </w:r>
      <w:proofErr w:type="gramStart"/>
      <w:r w:rsidRPr="00F9431E">
        <w:t>carry</w:t>
      </w:r>
      <w:proofErr w:type="gramEnd"/>
      <w:r w:rsidRPr="00F9431E">
        <w:t xml:space="preserve"> forward.</w:t>
      </w:r>
    </w:p>
    <w:p w14:paraId="1BB36504" w14:textId="19C16B82" w:rsidR="00B34612" w:rsidRPr="001B0501" w:rsidRDefault="00B34612" w:rsidP="001B0501"/>
    <w:sectPr w:rsidR="00B34612" w:rsidRPr="001B05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2A69"/>
    <w:multiLevelType w:val="multilevel"/>
    <w:tmpl w:val="954E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E65C6"/>
    <w:multiLevelType w:val="multilevel"/>
    <w:tmpl w:val="2F68E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C7255"/>
    <w:multiLevelType w:val="multilevel"/>
    <w:tmpl w:val="D1C6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5B09FB"/>
    <w:multiLevelType w:val="multilevel"/>
    <w:tmpl w:val="1084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9C45A3"/>
    <w:multiLevelType w:val="multilevel"/>
    <w:tmpl w:val="A882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9C501A"/>
    <w:multiLevelType w:val="multilevel"/>
    <w:tmpl w:val="68F2A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7E1D1B"/>
    <w:multiLevelType w:val="multilevel"/>
    <w:tmpl w:val="AC34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B85983"/>
    <w:multiLevelType w:val="multilevel"/>
    <w:tmpl w:val="8466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DB1AC0"/>
    <w:multiLevelType w:val="multilevel"/>
    <w:tmpl w:val="F9B2C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64107C"/>
    <w:multiLevelType w:val="multilevel"/>
    <w:tmpl w:val="0C34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9A08E6"/>
    <w:multiLevelType w:val="multilevel"/>
    <w:tmpl w:val="079C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0227E2"/>
    <w:multiLevelType w:val="multilevel"/>
    <w:tmpl w:val="6550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6947E9"/>
    <w:multiLevelType w:val="multilevel"/>
    <w:tmpl w:val="0D8C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DF505A"/>
    <w:multiLevelType w:val="multilevel"/>
    <w:tmpl w:val="9A948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4A64E9"/>
    <w:multiLevelType w:val="multilevel"/>
    <w:tmpl w:val="F656E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0C00BB"/>
    <w:multiLevelType w:val="multilevel"/>
    <w:tmpl w:val="4B56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433E3F"/>
    <w:multiLevelType w:val="multilevel"/>
    <w:tmpl w:val="8F8C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5C6EE7"/>
    <w:multiLevelType w:val="multilevel"/>
    <w:tmpl w:val="A4889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6426B9"/>
    <w:multiLevelType w:val="multilevel"/>
    <w:tmpl w:val="62643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A4343F"/>
    <w:multiLevelType w:val="multilevel"/>
    <w:tmpl w:val="27E8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10460A"/>
    <w:multiLevelType w:val="multilevel"/>
    <w:tmpl w:val="7B249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5A3B4A"/>
    <w:multiLevelType w:val="multilevel"/>
    <w:tmpl w:val="8CE4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E63556"/>
    <w:multiLevelType w:val="multilevel"/>
    <w:tmpl w:val="E700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3A67C1"/>
    <w:multiLevelType w:val="multilevel"/>
    <w:tmpl w:val="5D341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0680E35"/>
    <w:multiLevelType w:val="multilevel"/>
    <w:tmpl w:val="97B8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C732D9"/>
    <w:multiLevelType w:val="multilevel"/>
    <w:tmpl w:val="D89A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2C5A74"/>
    <w:multiLevelType w:val="multilevel"/>
    <w:tmpl w:val="A20C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573F11"/>
    <w:multiLevelType w:val="multilevel"/>
    <w:tmpl w:val="79FC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A906D1"/>
    <w:multiLevelType w:val="multilevel"/>
    <w:tmpl w:val="3BDA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246FFD"/>
    <w:multiLevelType w:val="multilevel"/>
    <w:tmpl w:val="2E42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1D5CF7"/>
    <w:multiLevelType w:val="multilevel"/>
    <w:tmpl w:val="7D7C7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46D4EA6"/>
    <w:multiLevelType w:val="multilevel"/>
    <w:tmpl w:val="1186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4B2193A"/>
    <w:multiLevelType w:val="multilevel"/>
    <w:tmpl w:val="F2EC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4BC1316"/>
    <w:multiLevelType w:val="multilevel"/>
    <w:tmpl w:val="DD9C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60A32CB"/>
    <w:multiLevelType w:val="multilevel"/>
    <w:tmpl w:val="C4822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646364A"/>
    <w:multiLevelType w:val="multilevel"/>
    <w:tmpl w:val="CD66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75F50A2"/>
    <w:multiLevelType w:val="multilevel"/>
    <w:tmpl w:val="5096E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870365B"/>
    <w:multiLevelType w:val="multilevel"/>
    <w:tmpl w:val="D9EA7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8936B38"/>
    <w:multiLevelType w:val="multilevel"/>
    <w:tmpl w:val="0C6A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916241E"/>
    <w:multiLevelType w:val="multilevel"/>
    <w:tmpl w:val="8118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9255256"/>
    <w:multiLevelType w:val="multilevel"/>
    <w:tmpl w:val="DBC8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ADC17C2"/>
    <w:multiLevelType w:val="multilevel"/>
    <w:tmpl w:val="3C44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AEA2D6A"/>
    <w:multiLevelType w:val="multilevel"/>
    <w:tmpl w:val="FA1A7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AEE5EBB"/>
    <w:multiLevelType w:val="multilevel"/>
    <w:tmpl w:val="F4F88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B3C0137"/>
    <w:multiLevelType w:val="multilevel"/>
    <w:tmpl w:val="83F85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B3E4D56"/>
    <w:multiLevelType w:val="multilevel"/>
    <w:tmpl w:val="423C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B9A2540"/>
    <w:multiLevelType w:val="multilevel"/>
    <w:tmpl w:val="A1445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C7157FB"/>
    <w:multiLevelType w:val="multilevel"/>
    <w:tmpl w:val="0C9E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C7910BE"/>
    <w:multiLevelType w:val="multilevel"/>
    <w:tmpl w:val="E388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E64218F"/>
    <w:multiLevelType w:val="multilevel"/>
    <w:tmpl w:val="437E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EC76305"/>
    <w:multiLevelType w:val="multilevel"/>
    <w:tmpl w:val="1570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ECF2BE8"/>
    <w:multiLevelType w:val="multilevel"/>
    <w:tmpl w:val="1A88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F552A56"/>
    <w:multiLevelType w:val="multilevel"/>
    <w:tmpl w:val="C67C0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08F3B21"/>
    <w:multiLevelType w:val="multilevel"/>
    <w:tmpl w:val="47D4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1876B78"/>
    <w:multiLevelType w:val="multilevel"/>
    <w:tmpl w:val="64EC2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23D43B8"/>
    <w:multiLevelType w:val="multilevel"/>
    <w:tmpl w:val="4890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3164A20"/>
    <w:multiLevelType w:val="multilevel"/>
    <w:tmpl w:val="DA30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4C97D73"/>
    <w:multiLevelType w:val="multilevel"/>
    <w:tmpl w:val="E10A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5E045D2"/>
    <w:multiLevelType w:val="multilevel"/>
    <w:tmpl w:val="72D6E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68743F8"/>
    <w:multiLevelType w:val="multilevel"/>
    <w:tmpl w:val="86CA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75517DD"/>
    <w:multiLevelType w:val="multilevel"/>
    <w:tmpl w:val="4824D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8C0765B"/>
    <w:multiLevelType w:val="multilevel"/>
    <w:tmpl w:val="8C981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9875705"/>
    <w:multiLevelType w:val="multilevel"/>
    <w:tmpl w:val="30DE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B547870"/>
    <w:multiLevelType w:val="multilevel"/>
    <w:tmpl w:val="7C6A5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B8556DC"/>
    <w:multiLevelType w:val="multilevel"/>
    <w:tmpl w:val="F182A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D9D1EA7"/>
    <w:multiLevelType w:val="multilevel"/>
    <w:tmpl w:val="426C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EC87CF9"/>
    <w:multiLevelType w:val="multilevel"/>
    <w:tmpl w:val="6400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ED55D6D"/>
    <w:multiLevelType w:val="multilevel"/>
    <w:tmpl w:val="EDFA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F133872"/>
    <w:multiLevelType w:val="multilevel"/>
    <w:tmpl w:val="7AB4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F1C00C1"/>
    <w:multiLevelType w:val="multilevel"/>
    <w:tmpl w:val="3C40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F324811"/>
    <w:multiLevelType w:val="multilevel"/>
    <w:tmpl w:val="FD9E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0614275"/>
    <w:multiLevelType w:val="multilevel"/>
    <w:tmpl w:val="98A81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10D0DD8"/>
    <w:multiLevelType w:val="multilevel"/>
    <w:tmpl w:val="758E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1537F7E"/>
    <w:multiLevelType w:val="multilevel"/>
    <w:tmpl w:val="91922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1F06FB6"/>
    <w:multiLevelType w:val="multilevel"/>
    <w:tmpl w:val="DC0C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4420EE9"/>
    <w:multiLevelType w:val="multilevel"/>
    <w:tmpl w:val="77EE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4572E15"/>
    <w:multiLevelType w:val="multilevel"/>
    <w:tmpl w:val="1FD0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54844CA"/>
    <w:multiLevelType w:val="multilevel"/>
    <w:tmpl w:val="9CCCA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5AE05B3"/>
    <w:multiLevelType w:val="multilevel"/>
    <w:tmpl w:val="B3FC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5BA5871"/>
    <w:multiLevelType w:val="multilevel"/>
    <w:tmpl w:val="60DC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5CF7716"/>
    <w:multiLevelType w:val="multilevel"/>
    <w:tmpl w:val="9324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5D60E48"/>
    <w:multiLevelType w:val="multilevel"/>
    <w:tmpl w:val="49E4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714431A"/>
    <w:multiLevelType w:val="multilevel"/>
    <w:tmpl w:val="F1BA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79347CD"/>
    <w:multiLevelType w:val="multilevel"/>
    <w:tmpl w:val="7A884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821051E"/>
    <w:multiLevelType w:val="multilevel"/>
    <w:tmpl w:val="20BC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82D51AD"/>
    <w:multiLevelType w:val="multilevel"/>
    <w:tmpl w:val="3C6ED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87F1C90"/>
    <w:multiLevelType w:val="multilevel"/>
    <w:tmpl w:val="C8FC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8CB7A8C"/>
    <w:multiLevelType w:val="multilevel"/>
    <w:tmpl w:val="23E43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8F95A32"/>
    <w:multiLevelType w:val="multilevel"/>
    <w:tmpl w:val="D1AE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98F7196"/>
    <w:multiLevelType w:val="multilevel"/>
    <w:tmpl w:val="C2441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A6332FE"/>
    <w:multiLevelType w:val="multilevel"/>
    <w:tmpl w:val="0194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AB03E88"/>
    <w:multiLevelType w:val="multilevel"/>
    <w:tmpl w:val="3972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AFA4BDC"/>
    <w:multiLevelType w:val="multilevel"/>
    <w:tmpl w:val="17CC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B2F2B3E"/>
    <w:multiLevelType w:val="multilevel"/>
    <w:tmpl w:val="4B44E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C710DE8"/>
    <w:multiLevelType w:val="multilevel"/>
    <w:tmpl w:val="5ED4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C8A391B"/>
    <w:multiLevelType w:val="multilevel"/>
    <w:tmpl w:val="12C6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D7A2D2C"/>
    <w:multiLevelType w:val="multilevel"/>
    <w:tmpl w:val="6DE8D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D855780"/>
    <w:multiLevelType w:val="multilevel"/>
    <w:tmpl w:val="30C0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DBE63F7"/>
    <w:multiLevelType w:val="multilevel"/>
    <w:tmpl w:val="7FFC6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DC32F30"/>
    <w:multiLevelType w:val="multilevel"/>
    <w:tmpl w:val="1A20B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E1C6CF0"/>
    <w:multiLevelType w:val="multilevel"/>
    <w:tmpl w:val="1976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E8410F7"/>
    <w:multiLevelType w:val="multilevel"/>
    <w:tmpl w:val="164A6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F0556AD"/>
    <w:multiLevelType w:val="multilevel"/>
    <w:tmpl w:val="DF02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F0C73C1"/>
    <w:multiLevelType w:val="multilevel"/>
    <w:tmpl w:val="EB7E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0787F91"/>
    <w:multiLevelType w:val="multilevel"/>
    <w:tmpl w:val="60C0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0D90AF8"/>
    <w:multiLevelType w:val="multilevel"/>
    <w:tmpl w:val="0090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2FF6A3E"/>
    <w:multiLevelType w:val="multilevel"/>
    <w:tmpl w:val="27B6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3A8457B"/>
    <w:multiLevelType w:val="multilevel"/>
    <w:tmpl w:val="62FCF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3F13255"/>
    <w:multiLevelType w:val="multilevel"/>
    <w:tmpl w:val="507A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53C55A6"/>
    <w:multiLevelType w:val="multilevel"/>
    <w:tmpl w:val="EFA0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60F6AFB"/>
    <w:multiLevelType w:val="multilevel"/>
    <w:tmpl w:val="D07A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61E415F"/>
    <w:multiLevelType w:val="multilevel"/>
    <w:tmpl w:val="3F74D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67A08CD"/>
    <w:multiLevelType w:val="multilevel"/>
    <w:tmpl w:val="BFE2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69752DC"/>
    <w:multiLevelType w:val="multilevel"/>
    <w:tmpl w:val="1ADC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71651F0"/>
    <w:multiLevelType w:val="multilevel"/>
    <w:tmpl w:val="5264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7B9573E"/>
    <w:multiLevelType w:val="multilevel"/>
    <w:tmpl w:val="539E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8C575DE"/>
    <w:multiLevelType w:val="multilevel"/>
    <w:tmpl w:val="52D4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9F2181C"/>
    <w:multiLevelType w:val="multilevel"/>
    <w:tmpl w:val="25A6C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AD22407"/>
    <w:multiLevelType w:val="multilevel"/>
    <w:tmpl w:val="92F2B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4D05069A"/>
    <w:multiLevelType w:val="multilevel"/>
    <w:tmpl w:val="E394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D613C75"/>
    <w:multiLevelType w:val="multilevel"/>
    <w:tmpl w:val="2D44F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D8A7D32"/>
    <w:multiLevelType w:val="multilevel"/>
    <w:tmpl w:val="502C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D94592D"/>
    <w:multiLevelType w:val="multilevel"/>
    <w:tmpl w:val="D006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0AB6F45"/>
    <w:multiLevelType w:val="multilevel"/>
    <w:tmpl w:val="DB8AC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16D0F1E"/>
    <w:multiLevelType w:val="multilevel"/>
    <w:tmpl w:val="55E0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1781E17"/>
    <w:multiLevelType w:val="multilevel"/>
    <w:tmpl w:val="238A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1DD5F93"/>
    <w:multiLevelType w:val="multilevel"/>
    <w:tmpl w:val="BCAE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23631E3"/>
    <w:multiLevelType w:val="multilevel"/>
    <w:tmpl w:val="1150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2AA1246"/>
    <w:multiLevelType w:val="multilevel"/>
    <w:tmpl w:val="5FA83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392415A"/>
    <w:multiLevelType w:val="multilevel"/>
    <w:tmpl w:val="C868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4975A38"/>
    <w:multiLevelType w:val="multilevel"/>
    <w:tmpl w:val="B1F0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7A77860"/>
    <w:multiLevelType w:val="multilevel"/>
    <w:tmpl w:val="8A4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824257B"/>
    <w:multiLevelType w:val="multilevel"/>
    <w:tmpl w:val="2FB6A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5868438C"/>
    <w:multiLevelType w:val="multilevel"/>
    <w:tmpl w:val="3E3E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8C54FAB"/>
    <w:multiLevelType w:val="multilevel"/>
    <w:tmpl w:val="4BDC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A7F1596"/>
    <w:multiLevelType w:val="multilevel"/>
    <w:tmpl w:val="9CC8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D5D030B"/>
    <w:multiLevelType w:val="multilevel"/>
    <w:tmpl w:val="F920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E150B71"/>
    <w:multiLevelType w:val="multilevel"/>
    <w:tmpl w:val="6182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EF07187"/>
    <w:multiLevelType w:val="multilevel"/>
    <w:tmpl w:val="1C486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FB55C49"/>
    <w:multiLevelType w:val="multilevel"/>
    <w:tmpl w:val="7210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FBE378A"/>
    <w:multiLevelType w:val="multilevel"/>
    <w:tmpl w:val="E64C9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0100EBF"/>
    <w:multiLevelType w:val="multilevel"/>
    <w:tmpl w:val="CA74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0E16E20"/>
    <w:multiLevelType w:val="multilevel"/>
    <w:tmpl w:val="3AB4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1827B57"/>
    <w:multiLevelType w:val="multilevel"/>
    <w:tmpl w:val="F600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1B81F59"/>
    <w:multiLevelType w:val="multilevel"/>
    <w:tmpl w:val="920A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3312613"/>
    <w:multiLevelType w:val="multilevel"/>
    <w:tmpl w:val="AAEE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3ED5861"/>
    <w:multiLevelType w:val="multilevel"/>
    <w:tmpl w:val="A234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3FC19DA"/>
    <w:multiLevelType w:val="multilevel"/>
    <w:tmpl w:val="F544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4C4012D"/>
    <w:multiLevelType w:val="multilevel"/>
    <w:tmpl w:val="8E422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4CF24E0"/>
    <w:multiLevelType w:val="multilevel"/>
    <w:tmpl w:val="BB043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64F54FFC"/>
    <w:multiLevelType w:val="multilevel"/>
    <w:tmpl w:val="6692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59C6BC0"/>
    <w:multiLevelType w:val="multilevel"/>
    <w:tmpl w:val="DF2C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5C750A9"/>
    <w:multiLevelType w:val="multilevel"/>
    <w:tmpl w:val="6154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66C02EE"/>
    <w:multiLevelType w:val="multilevel"/>
    <w:tmpl w:val="1646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8E60027"/>
    <w:multiLevelType w:val="multilevel"/>
    <w:tmpl w:val="01F2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9291D15"/>
    <w:multiLevelType w:val="multilevel"/>
    <w:tmpl w:val="B2DC2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9CD291A"/>
    <w:multiLevelType w:val="multilevel"/>
    <w:tmpl w:val="2228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AA4546E"/>
    <w:multiLevelType w:val="multilevel"/>
    <w:tmpl w:val="857A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B20040C"/>
    <w:multiLevelType w:val="multilevel"/>
    <w:tmpl w:val="FF6E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B526837"/>
    <w:multiLevelType w:val="multilevel"/>
    <w:tmpl w:val="B0C03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B921FA3"/>
    <w:multiLevelType w:val="multilevel"/>
    <w:tmpl w:val="C44E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CF06F9B"/>
    <w:multiLevelType w:val="multilevel"/>
    <w:tmpl w:val="D7EE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E9F0881"/>
    <w:multiLevelType w:val="multilevel"/>
    <w:tmpl w:val="F8E05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0FE0D9C"/>
    <w:multiLevelType w:val="multilevel"/>
    <w:tmpl w:val="80B65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1A10340"/>
    <w:multiLevelType w:val="multilevel"/>
    <w:tmpl w:val="BBC4E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24463F9"/>
    <w:multiLevelType w:val="multilevel"/>
    <w:tmpl w:val="144AD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27F491E"/>
    <w:multiLevelType w:val="multilevel"/>
    <w:tmpl w:val="724A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397433B"/>
    <w:multiLevelType w:val="multilevel"/>
    <w:tmpl w:val="EC60C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3BC43BB"/>
    <w:multiLevelType w:val="multilevel"/>
    <w:tmpl w:val="58AA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3F96440"/>
    <w:multiLevelType w:val="multilevel"/>
    <w:tmpl w:val="6D3A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4C44C5B"/>
    <w:multiLevelType w:val="multilevel"/>
    <w:tmpl w:val="10F2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5E63DA3"/>
    <w:multiLevelType w:val="multilevel"/>
    <w:tmpl w:val="9B7E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64D4287"/>
    <w:multiLevelType w:val="multilevel"/>
    <w:tmpl w:val="F7DE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65A3E9B"/>
    <w:multiLevelType w:val="multilevel"/>
    <w:tmpl w:val="11C6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6BA7C4D"/>
    <w:multiLevelType w:val="multilevel"/>
    <w:tmpl w:val="CF22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80057F8"/>
    <w:multiLevelType w:val="multilevel"/>
    <w:tmpl w:val="1552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80E71B7"/>
    <w:multiLevelType w:val="multilevel"/>
    <w:tmpl w:val="A3CA0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93D686A"/>
    <w:multiLevelType w:val="multilevel"/>
    <w:tmpl w:val="D216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BB643AB"/>
    <w:multiLevelType w:val="multilevel"/>
    <w:tmpl w:val="89FE5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C0C210C"/>
    <w:multiLevelType w:val="multilevel"/>
    <w:tmpl w:val="1C0C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D172F85"/>
    <w:multiLevelType w:val="multilevel"/>
    <w:tmpl w:val="6A22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DCB24E7"/>
    <w:multiLevelType w:val="multilevel"/>
    <w:tmpl w:val="C26A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DD5213E"/>
    <w:multiLevelType w:val="multilevel"/>
    <w:tmpl w:val="F6CA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E64176F"/>
    <w:multiLevelType w:val="multilevel"/>
    <w:tmpl w:val="6AE42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E7C40F4"/>
    <w:multiLevelType w:val="multilevel"/>
    <w:tmpl w:val="48A8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F122406"/>
    <w:multiLevelType w:val="multilevel"/>
    <w:tmpl w:val="873E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474924">
    <w:abstractNumId w:val="64"/>
  </w:num>
  <w:num w:numId="2" w16cid:durableId="958031674">
    <w:abstractNumId w:val="95"/>
  </w:num>
  <w:num w:numId="3" w16cid:durableId="1234390354">
    <w:abstractNumId w:val="139"/>
  </w:num>
  <w:num w:numId="4" w16cid:durableId="10761095">
    <w:abstractNumId w:val="152"/>
  </w:num>
  <w:num w:numId="5" w16cid:durableId="1575510900">
    <w:abstractNumId w:val="83"/>
  </w:num>
  <w:num w:numId="6" w16cid:durableId="1862083767">
    <w:abstractNumId w:val="180"/>
  </w:num>
  <w:num w:numId="7" w16cid:durableId="1734356164">
    <w:abstractNumId w:val="117"/>
  </w:num>
  <w:num w:numId="8" w16cid:durableId="771315303">
    <w:abstractNumId w:val="25"/>
  </w:num>
  <w:num w:numId="9" w16cid:durableId="223611874">
    <w:abstractNumId w:val="166"/>
  </w:num>
  <w:num w:numId="10" w16cid:durableId="1063991472">
    <w:abstractNumId w:val="151"/>
  </w:num>
  <w:num w:numId="11" w16cid:durableId="1665745053">
    <w:abstractNumId w:val="4"/>
  </w:num>
  <w:num w:numId="12" w16cid:durableId="1895697126">
    <w:abstractNumId w:val="32"/>
  </w:num>
  <w:num w:numId="13" w16cid:durableId="106628026">
    <w:abstractNumId w:val="161"/>
  </w:num>
  <w:num w:numId="14" w16cid:durableId="294920456">
    <w:abstractNumId w:val="47"/>
  </w:num>
  <w:num w:numId="15" w16cid:durableId="902641223">
    <w:abstractNumId w:val="133"/>
  </w:num>
  <w:num w:numId="16" w16cid:durableId="787822797">
    <w:abstractNumId w:val="9"/>
  </w:num>
  <w:num w:numId="17" w16cid:durableId="1800218274">
    <w:abstractNumId w:val="135"/>
  </w:num>
  <w:num w:numId="18" w16cid:durableId="752161571">
    <w:abstractNumId w:val="118"/>
  </w:num>
  <w:num w:numId="19" w16cid:durableId="2112049257">
    <w:abstractNumId w:val="103"/>
  </w:num>
  <w:num w:numId="20" w16cid:durableId="661547647">
    <w:abstractNumId w:val="53"/>
  </w:num>
  <w:num w:numId="21" w16cid:durableId="410472510">
    <w:abstractNumId w:val="123"/>
  </w:num>
  <w:num w:numId="22" w16cid:durableId="1648515530">
    <w:abstractNumId w:val="35"/>
  </w:num>
  <w:num w:numId="23" w16cid:durableId="43214335">
    <w:abstractNumId w:val="37"/>
  </w:num>
  <w:num w:numId="24" w16cid:durableId="1365666816">
    <w:abstractNumId w:val="67"/>
  </w:num>
  <w:num w:numId="25" w16cid:durableId="1112941541">
    <w:abstractNumId w:val="153"/>
  </w:num>
  <w:num w:numId="26" w16cid:durableId="448863576">
    <w:abstractNumId w:val="21"/>
  </w:num>
  <w:num w:numId="27" w16cid:durableId="1446536439">
    <w:abstractNumId w:val="173"/>
  </w:num>
  <w:num w:numId="28" w16cid:durableId="100339426">
    <w:abstractNumId w:val="49"/>
  </w:num>
  <w:num w:numId="29" w16cid:durableId="612831000">
    <w:abstractNumId w:val="71"/>
  </w:num>
  <w:num w:numId="30" w16cid:durableId="157888197">
    <w:abstractNumId w:val="101"/>
  </w:num>
  <w:num w:numId="31" w16cid:durableId="173610634">
    <w:abstractNumId w:val="160"/>
  </w:num>
  <w:num w:numId="32" w16cid:durableId="1277248803">
    <w:abstractNumId w:val="127"/>
  </w:num>
  <w:num w:numId="33" w16cid:durableId="1438065400">
    <w:abstractNumId w:val="41"/>
  </w:num>
  <w:num w:numId="34" w16cid:durableId="294219994">
    <w:abstractNumId w:val="90"/>
  </w:num>
  <w:num w:numId="35" w16cid:durableId="811412746">
    <w:abstractNumId w:val="1"/>
  </w:num>
  <w:num w:numId="36" w16cid:durableId="83262709">
    <w:abstractNumId w:val="48"/>
  </w:num>
  <w:num w:numId="37" w16cid:durableId="654452138">
    <w:abstractNumId w:val="62"/>
  </w:num>
  <w:num w:numId="38" w16cid:durableId="462233363">
    <w:abstractNumId w:val="61"/>
  </w:num>
  <w:num w:numId="39" w16cid:durableId="293798480">
    <w:abstractNumId w:val="138"/>
  </w:num>
  <w:num w:numId="40" w16cid:durableId="1723552248">
    <w:abstractNumId w:val="75"/>
  </w:num>
  <w:num w:numId="41" w16cid:durableId="243689967">
    <w:abstractNumId w:val="125"/>
  </w:num>
  <w:num w:numId="42" w16cid:durableId="190383380">
    <w:abstractNumId w:val="51"/>
  </w:num>
  <w:num w:numId="43" w16cid:durableId="1438330040">
    <w:abstractNumId w:val="10"/>
  </w:num>
  <w:num w:numId="44" w16cid:durableId="1252079893">
    <w:abstractNumId w:val="56"/>
  </w:num>
  <w:num w:numId="45" w16cid:durableId="1850484905">
    <w:abstractNumId w:val="14"/>
  </w:num>
  <w:num w:numId="46" w16cid:durableId="960305051">
    <w:abstractNumId w:val="134"/>
  </w:num>
  <w:num w:numId="47" w16cid:durableId="407848047">
    <w:abstractNumId w:val="107"/>
  </w:num>
  <w:num w:numId="48" w16cid:durableId="1381132116">
    <w:abstractNumId w:val="16"/>
  </w:num>
  <w:num w:numId="49" w16cid:durableId="1310667067">
    <w:abstractNumId w:val="114"/>
  </w:num>
  <w:num w:numId="50" w16cid:durableId="1866482025">
    <w:abstractNumId w:val="150"/>
  </w:num>
  <w:num w:numId="51" w16cid:durableId="1713849267">
    <w:abstractNumId w:val="44"/>
  </w:num>
  <w:num w:numId="52" w16cid:durableId="1168860574">
    <w:abstractNumId w:val="55"/>
  </w:num>
  <w:num w:numId="53" w16cid:durableId="31266954">
    <w:abstractNumId w:val="89"/>
  </w:num>
  <w:num w:numId="54" w16cid:durableId="1008368550">
    <w:abstractNumId w:val="7"/>
  </w:num>
  <w:num w:numId="55" w16cid:durableId="957373762">
    <w:abstractNumId w:val="140"/>
  </w:num>
  <w:num w:numId="56" w16cid:durableId="215968965">
    <w:abstractNumId w:val="177"/>
  </w:num>
  <w:num w:numId="57" w16cid:durableId="490100747">
    <w:abstractNumId w:val="102"/>
  </w:num>
  <w:num w:numId="58" w16cid:durableId="1130976165">
    <w:abstractNumId w:val="19"/>
  </w:num>
  <w:num w:numId="59" w16cid:durableId="858202899">
    <w:abstractNumId w:val="2"/>
  </w:num>
  <w:num w:numId="60" w16cid:durableId="1779712361">
    <w:abstractNumId w:val="179"/>
  </w:num>
  <w:num w:numId="61" w16cid:durableId="250243828">
    <w:abstractNumId w:val="20"/>
  </w:num>
  <w:num w:numId="62" w16cid:durableId="1771315267">
    <w:abstractNumId w:val="57"/>
  </w:num>
  <w:num w:numId="63" w16cid:durableId="643923497">
    <w:abstractNumId w:val="157"/>
  </w:num>
  <w:num w:numId="64" w16cid:durableId="687558701">
    <w:abstractNumId w:val="76"/>
  </w:num>
  <w:num w:numId="65" w16cid:durableId="1585604612">
    <w:abstractNumId w:val="17"/>
  </w:num>
  <w:num w:numId="66" w16cid:durableId="1835486453">
    <w:abstractNumId w:val="97"/>
  </w:num>
  <w:num w:numId="67" w16cid:durableId="1341471457">
    <w:abstractNumId w:val="18"/>
  </w:num>
  <w:num w:numId="68" w16cid:durableId="1274702983">
    <w:abstractNumId w:val="6"/>
  </w:num>
  <w:num w:numId="69" w16cid:durableId="633410772">
    <w:abstractNumId w:val="27"/>
  </w:num>
  <w:num w:numId="70" w16cid:durableId="2046056344">
    <w:abstractNumId w:val="109"/>
  </w:num>
  <w:num w:numId="71" w16cid:durableId="2009405684">
    <w:abstractNumId w:val="100"/>
  </w:num>
  <w:num w:numId="72" w16cid:durableId="564493394">
    <w:abstractNumId w:val="73"/>
  </w:num>
  <w:num w:numId="73" w16cid:durableId="489254301">
    <w:abstractNumId w:val="15"/>
  </w:num>
  <w:num w:numId="74" w16cid:durableId="160631856">
    <w:abstractNumId w:val="172"/>
  </w:num>
  <w:num w:numId="75" w16cid:durableId="859396892">
    <w:abstractNumId w:val="178"/>
  </w:num>
  <w:num w:numId="76" w16cid:durableId="1208683148">
    <w:abstractNumId w:val="0"/>
  </w:num>
  <w:num w:numId="77" w16cid:durableId="1966932209">
    <w:abstractNumId w:val="146"/>
  </w:num>
  <w:num w:numId="78" w16cid:durableId="1290091659">
    <w:abstractNumId w:val="137"/>
  </w:num>
  <w:num w:numId="79" w16cid:durableId="24912175">
    <w:abstractNumId w:val="39"/>
  </w:num>
  <w:num w:numId="80" w16cid:durableId="1493987933">
    <w:abstractNumId w:val="99"/>
  </w:num>
  <w:num w:numId="81" w16cid:durableId="1977106721">
    <w:abstractNumId w:val="79"/>
  </w:num>
  <w:num w:numId="82" w16cid:durableId="1157652531">
    <w:abstractNumId w:val="119"/>
  </w:num>
  <w:num w:numId="83" w16cid:durableId="783618965">
    <w:abstractNumId w:val="96"/>
  </w:num>
  <w:num w:numId="84" w16cid:durableId="1134252558">
    <w:abstractNumId w:val="145"/>
  </w:num>
  <w:num w:numId="85" w16cid:durableId="180122625">
    <w:abstractNumId w:val="94"/>
  </w:num>
  <w:num w:numId="86" w16cid:durableId="1073967030">
    <w:abstractNumId w:val="34"/>
  </w:num>
  <w:num w:numId="87" w16cid:durableId="520433122">
    <w:abstractNumId w:val="176"/>
  </w:num>
  <w:num w:numId="88" w16cid:durableId="1372220344">
    <w:abstractNumId w:val="108"/>
  </w:num>
  <w:num w:numId="89" w16cid:durableId="1738698196">
    <w:abstractNumId w:val="74"/>
  </w:num>
  <w:num w:numId="90" w16cid:durableId="1808623158">
    <w:abstractNumId w:val="33"/>
  </w:num>
  <w:num w:numId="91" w16cid:durableId="564877944">
    <w:abstractNumId w:val="147"/>
  </w:num>
  <w:num w:numId="92" w16cid:durableId="1953199138">
    <w:abstractNumId w:val="184"/>
  </w:num>
  <w:num w:numId="93" w16cid:durableId="523595610">
    <w:abstractNumId w:val="31"/>
  </w:num>
  <w:num w:numId="94" w16cid:durableId="1983077260">
    <w:abstractNumId w:val="154"/>
  </w:num>
  <w:num w:numId="95" w16cid:durableId="870874563">
    <w:abstractNumId w:val="129"/>
  </w:num>
  <w:num w:numId="96" w16cid:durableId="502939107">
    <w:abstractNumId w:val="116"/>
  </w:num>
  <w:num w:numId="97" w16cid:durableId="1419592304">
    <w:abstractNumId w:val="24"/>
  </w:num>
  <w:num w:numId="98" w16cid:durableId="1421490032">
    <w:abstractNumId w:val="105"/>
  </w:num>
  <w:num w:numId="99" w16cid:durableId="21903172">
    <w:abstractNumId w:val="43"/>
  </w:num>
  <w:num w:numId="100" w16cid:durableId="894707688">
    <w:abstractNumId w:val="72"/>
  </w:num>
  <w:num w:numId="101" w16cid:durableId="425732300">
    <w:abstractNumId w:val="84"/>
  </w:num>
  <w:num w:numId="102" w16cid:durableId="731196137">
    <w:abstractNumId w:val="36"/>
  </w:num>
  <w:num w:numId="103" w16cid:durableId="1262566654">
    <w:abstractNumId w:val="164"/>
  </w:num>
  <w:num w:numId="104" w16cid:durableId="824902000">
    <w:abstractNumId w:val="42"/>
  </w:num>
  <w:num w:numId="105" w16cid:durableId="1514344634">
    <w:abstractNumId w:val="141"/>
  </w:num>
  <w:num w:numId="106" w16cid:durableId="1502966274">
    <w:abstractNumId w:val="128"/>
  </w:num>
  <w:num w:numId="107" w16cid:durableId="994451258">
    <w:abstractNumId w:val="104"/>
  </w:num>
  <w:num w:numId="108" w16cid:durableId="329604567">
    <w:abstractNumId w:val="69"/>
  </w:num>
  <w:num w:numId="109" w16cid:durableId="657150775">
    <w:abstractNumId w:val="165"/>
  </w:num>
  <w:num w:numId="110" w16cid:durableId="1655179682">
    <w:abstractNumId w:val="45"/>
  </w:num>
  <w:num w:numId="111" w16cid:durableId="1628659158">
    <w:abstractNumId w:val="158"/>
  </w:num>
  <w:num w:numId="112" w16cid:durableId="856045559">
    <w:abstractNumId w:val="70"/>
  </w:num>
  <w:num w:numId="113" w16cid:durableId="211502749">
    <w:abstractNumId w:val="112"/>
  </w:num>
  <w:num w:numId="114" w16cid:durableId="687371873">
    <w:abstractNumId w:val="92"/>
  </w:num>
  <w:num w:numId="115" w16cid:durableId="701706557">
    <w:abstractNumId w:val="131"/>
  </w:num>
  <w:num w:numId="116" w16cid:durableId="1932393">
    <w:abstractNumId w:val="59"/>
  </w:num>
  <w:num w:numId="117" w16cid:durableId="849678741">
    <w:abstractNumId w:val="50"/>
  </w:num>
  <w:num w:numId="118" w16cid:durableId="1265503979">
    <w:abstractNumId w:val="85"/>
  </w:num>
  <w:num w:numId="119" w16cid:durableId="1114982366">
    <w:abstractNumId w:val="22"/>
  </w:num>
  <w:num w:numId="120" w16cid:durableId="1996957247">
    <w:abstractNumId w:val="78"/>
  </w:num>
  <w:num w:numId="121" w16cid:durableId="910239180">
    <w:abstractNumId w:val="174"/>
  </w:num>
  <w:num w:numId="122" w16cid:durableId="744575846">
    <w:abstractNumId w:val="167"/>
  </w:num>
  <w:num w:numId="123" w16cid:durableId="1251088206">
    <w:abstractNumId w:val="12"/>
  </w:num>
  <w:num w:numId="124" w16cid:durableId="1352948980">
    <w:abstractNumId w:val="115"/>
  </w:num>
  <w:num w:numId="125" w16cid:durableId="1166553436">
    <w:abstractNumId w:val="121"/>
  </w:num>
  <w:num w:numId="126" w16cid:durableId="262425219">
    <w:abstractNumId w:val="169"/>
  </w:num>
  <w:num w:numId="127" w16cid:durableId="825979504">
    <w:abstractNumId w:val="122"/>
  </w:num>
  <w:num w:numId="128" w16cid:durableId="1938247423">
    <w:abstractNumId w:val="46"/>
  </w:num>
  <w:num w:numId="129" w16cid:durableId="1153722509">
    <w:abstractNumId w:val="81"/>
  </w:num>
  <w:num w:numId="130" w16cid:durableId="1620646793">
    <w:abstractNumId w:val="110"/>
  </w:num>
  <w:num w:numId="131" w16cid:durableId="893546965">
    <w:abstractNumId w:val="181"/>
  </w:num>
  <w:num w:numId="132" w16cid:durableId="456526704">
    <w:abstractNumId w:val="82"/>
  </w:num>
  <w:num w:numId="133" w16cid:durableId="510725309">
    <w:abstractNumId w:val="13"/>
  </w:num>
  <w:num w:numId="134" w16cid:durableId="754791625">
    <w:abstractNumId w:val="162"/>
  </w:num>
  <w:num w:numId="135" w16cid:durableId="584875797">
    <w:abstractNumId w:val="106"/>
  </w:num>
  <w:num w:numId="136" w16cid:durableId="1430007993">
    <w:abstractNumId w:val="5"/>
  </w:num>
  <w:num w:numId="137" w16cid:durableId="601034621">
    <w:abstractNumId w:val="156"/>
  </w:num>
  <w:num w:numId="138" w16cid:durableId="2093576005">
    <w:abstractNumId w:val="168"/>
  </w:num>
  <w:num w:numId="139" w16cid:durableId="531460153">
    <w:abstractNumId w:val="171"/>
  </w:num>
  <w:num w:numId="140" w16cid:durableId="300502816">
    <w:abstractNumId w:val="66"/>
  </w:num>
  <w:num w:numId="141" w16cid:durableId="342637022">
    <w:abstractNumId w:val="113"/>
  </w:num>
  <w:num w:numId="142" w16cid:durableId="163596553">
    <w:abstractNumId w:val="93"/>
  </w:num>
  <w:num w:numId="143" w16cid:durableId="105735104">
    <w:abstractNumId w:val="26"/>
  </w:num>
  <w:num w:numId="144" w16cid:durableId="360277717">
    <w:abstractNumId w:val="143"/>
  </w:num>
  <w:num w:numId="145" w16cid:durableId="673411503">
    <w:abstractNumId w:val="185"/>
  </w:num>
  <w:num w:numId="146" w16cid:durableId="721253369">
    <w:abstractNumId w:val="60"/>
  </w:num>
  <w:num w:numId="147" w16cid:durableId="1707563524">
    <w:abstractNumId w:val="63"/>
  </w:num>
  <w:num w:numId="148" w16cid:durableId="1426262229">
    <w:abstractNumId w:val="38"/>
  </w:num>
  <w:num w:numId="149" w16cid:durableId="1756243228">
    <w:abstractNumId w:val="182"/>
  </w:num>
  <w:num w:numId="150" w16cid:durableId="1781334499">
    <w:abstractNumId w:val="126"/>
  </w:num>
  <w:num w:numId="151" w16cid:durableId="1140223744">
    <w:abstractNumId w:val="54"/>
  </w:num>
  <w:num w:numId="152" w16cid:durableId="1934629111">
    <w:abstractNumId w:val="68"/>
  </w:num>
  <w:num w:numId="153" w16cid:durableId="389695920">
    <w:abstractNumId w:val="159"/>
  </w:num>
  <w:num w:numId="154" w16cid:durableId="55055631">
    <w:abstractNumId w:val="88"/>
  </w:num>
  <w:num w:numId="155" w16cid:durableId="1877959770">
    <w:abstractNumId w:val="58"/>
  </w:num>
  <w:num w:numId="156" w16cid:durableId="2142142440">
    <w:abstractNumId w:val="52"/>
  </w:num>
  <w:num w:numId="157" w16cid:durableId="1868366933">
    <w:abstractNumId w:val="149"/>
  </w:num>
  <w:num w:numId="158" w16cid:durableId="2107998034">
    <w:abstractNumId w:val="30"/>
  </w:num>
  <w:num w:numId="159" w16cid:durableId="1425107798">
    <w:abstractNumId w:val="124"/>
  </w:num>
  <w:num w:numId="160" w16cid:durableId="393630034">
    <w:abstractNumId w:val="155"/>
  </w:num>
  <w:num w:numId="161" w16cid:durableId="653024010">
    <w:abstractNumId w:val="29"/>
  </w:num>
  <w:num w:numId="162" w16cid:durableId="1891725877">
    <w:abstractNumId w:val="136"/>
  </w:num>
  <w:num w:numId="163" w16cid:durableId="1636136167">
    <w:abstractNumId w:val="3"/>
  </w:num>
  <w:num w:numId="164" w16cid:durableId="1044675525">
    <w:abstractNumId w:val="80"/>
  </w:num>
  <w:num w:numId="165" w16cid:durableId="196705076">
    <w:abstractNumId w:val="98"/>
  </w:num>
  <w:num w:numId="166" w16cid:durableId="1458139607">
    <w:abstractNumId w:val="23"/>
  </w:num>
  <w:num w:numId="167" w16cid:durableId="205146115">
    <w:abstractNumId w:val="40"/>
  </w:num>
  <w:num w:numId="168" w16cid:durableId="1303730835">
    <w:abstractNumId w:val="132"/>
  </w:num>
  <w:num w:numId="169" w16cid:durableId="706493018">
    <w:abstractNumId w:val="183"/>
  </w:num>
  <w:num w:numId="170" w16cid:durableId="78408833">
    <w:abstractNumId w:val="111"/>
  </w:num>
  <w:num w:numId="171" w16cid:durableId="626355549">
    <w:abstractNumId w:val="148"/>
  </w:num>
  <w:num w:numId="172" w16cid:durableId="334306453">
    <w:abstractNumId w:val="130"/>
  </w:num>
  <w:num w:numId="173" w16cid:durableId="556479140">
    <w:abstractNumId w:val="77"/>
  </w:num>
  <w:num w:numId="174" w16cid:durableId="2102750238">
    <w:abstractNumId w:val="175"/>
  </w:num>
  <w:num w:numId="175" w16cid:durableId="165872844">
    <w:abstractNumId w:val="11"/>
  </w:num>
  <w:num w:numId="176" w16cid:durableId="731730391">
    <w:abstractNumId w:val="65"/>
  </w:num>
  <w:num w:numId="177" w16cid:durableId="2053916844">
    <w:abstractNumId w:val="170"/>
  </w:num>
  <w:num w:numId="178" w16cid:durableId="1175339931">
    <w:abstractNumId w:val="91"/>
  </w:num>
  <w:num w:numId="179" w16cid:durableId="895430787">
    <w:abstractNumId w:val="142"/>
  </w:num>
  <w:num w:numId="180" w16cid:durableId="869536624">
    <w:abstractNumId w:val="120"/>
  </w:num>
  <w:num w:numId="181" w16cid:durableId="1352487681">
    <w:abstractNumId w:val="163"/>
  </w:num>
  <w:num w:numId="182" w16cid:durableId="1280527948">
    <w:abstractNumId w:val="28"/>
  </w:num>
  <w:num w:numId="183" w16cid:durableId="1170871642">
    <w:abstractNumId w:val="8"/>
  </w:num>
  <w:num w:numId="184" w16cid:durableId="1595165281">
    <w:abstractNumId w:val="144"/>
  </w:num>
  <w:num w:numId="185" w16cid:durableId="1240868940">
    <w:abstractNumId w:val="87"/>
  </w:num>
  <w:num w:numId="186" w16cid:durableId="1374886194">
    <w:abstractNumId w:val="8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31E"/>
    <w:rsid w:val="0009122E"/>
    <w:rsid w:val="000F6C6D"/>
    <w:rsid w:val="001B0501"/>
    <w:rsid w:val="002C06B4"/>
    <w:rsid w:val="003F0A98"/>
    <w:rsid w:val="00447292"/>
    <w:rsid w:val="00526002"/>
    <w:rsid w:val="00557931"/>
    <w:rsid w:val="00621B10"/>
    <w:rsid w:val="006C67ED"/>
    <w:rsid w:val="00813A29"/>
    <w:rsid w:val="008F0256"/>
    <w:rsid w:val="008F19F0"/>
    <w:rsid w:val="00916D28"/>
    <w:rsid w:val="00A41D80"/>
    <w:rsid w:val="00A54385"/>
    <w:rsid w:val="00B24EA4"/>
    <w:rsid w:val="00B34612"/>
    <w:rsid w:val="00C56786"/>
    <w:rsid w:val="00EE0087"/>
    <w:rsid w:val="00F55220"/>
    <w:rsid w:val="00F94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98CFD"/>
  <w15:chartTrackingRefBased/>
  <w15:docId w15:val="{D1CFC3EB-EF40-441F-BF76-BC6EADBDF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1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19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F1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F19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F1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9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19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19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F19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F19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F1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9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9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9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9F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24E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ouchw-38px">
    <w:name w:val="touch:w-[38px]"/>
    <w:basedOn w:val="DefaultParagraphFont"/>
    <w:rsid w:val="00B24EA4"/>
  </w:style>
  <w:style w:type="character" w:customStyle="1" w:styleId="shrink-0">
    <w:name w:val="shrink-0"/>
    <w:basedOn w:val="DefaultParagraphFont"/>
    <w:rsid w:val="00B24EA4"/>
  </w:style>
  <w:style w:type="character" w:customStyle="1" w:styleId="min-w-0">
    <w:name w:val="min-w-0"/>
    <w:basedOn w:val="DefaultParagraphFont"/>
    <w:rsid w:val="00B24EA4"/>
  </w:style>
  <w:style w:type="paragraph" w:styleId="NormalWeb">
    <w:name w:val="Normal (Web)"/>
    <w:basedOn w:val="Normal"/>
    <w:uiPriority w:val="99"/>
    <w:semiHidden/>
    <w:unhideWhenUsed/>
    <w:rsid w:val="00B24E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24EA4"/>
    <w:rPr>
      <w:b/>
      <w:bCs/>
    </w:rPr>
  </w:style>
  <w:style w:type="character" w:styleId="Emphasis">
    <w:name w:val="Emphasis"/>
    <w:basedOn w:val="DefaultParagraphFont"/>
    <w:uiPriority w:val="20"/>
    <w:qFormat/>
    <w:rsid w:val="00B24EA4"/>
    <w:rPr>
      <w:i/>
      <w:iCs/>
    </w:rPr>
  </w:style>
  <w:style w:type="character" w:customStyle="1" w:styleId="grow">
    <w:name w:val="grow"/>
    <w:basedOn w:val="DefaultParagraphFont"/>
    <w:rsid w:val="00B24EA4"/>
  </w:style>
  <w:style w:type="character" w:customStyle="1" w:styleId="relative">
    <w:name w:val="relative"/>
    <w:basedOn w:val="DefaultParagraphFont"/>
    <w:rsid w:val="00B24EA4"/>
  </w:style>
  <w:style w:type="character" w:customStyle="1" w:styleId="ms-1">
    <w:name w:val="ms-1"/>
    <w:basedOn w:val="DefaultParagraphFont"/>
    <w:rsid w:val="00B24EA4"/>
  </w:style>
  <w:style w:type="character" w:styleId="Hyperlink">
    <w:name w:val="Hyperlink"/>
    <w:basedOn w:val="DefaultParagraphFont"/>
    <w:uiPriority w:val="99"/>
    <w:unhideWhenUsed/>
    <w:rsid w:val="00B24EA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24EA4"/>
    <w:rPr>
      <w:color w:val="800080"/>
      <w:u w:val="single"/>
    </w:rPr>
  </w:style>
  <w:style w:type="character" w:customStyle="1" w:styleId="flex">
    <w:name w:val="flex"/>
    <w:basedOn w:val="DefaultParagraphFont"/>
    <w:rsid w:val="00B24EA4"/>
  </w:style>
  <w:style w:type="character" w:customStyle="1" w:styleId="max-w-full">
    <w:name w:val="max-w-full"/>
    <w:basedOn w:val="DefaultParagraphFont"/>
    <w:rsid w:val="00B24EA4"/>
  </w:style>
  <w:style w:type="character" w:customStyle="1" w:styleId="-me-1">
    <w:name w:val="-me-1"/>
    <w:basedOn w:val="DefaultParagraphFont"/>
    <w:rsid w:val="00B24EA4"/>
  </w:style>
  <w:style w:type="paragraph" w:customStyle="1" w:styleId="firstmt-0">
    <w:name w:val="first:mt-0"/>
    <w:basedOn w:val="Normal"/>
    <w:rsid w:val="00B24E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lock">
    <w:name w:val="block"/>
    <w:basedOn w:val="DefaultParagraphFont"/>
    <w:rsid w:val="00B24EA4"/>
  </w:style>
  <w:style w:type="character" w:customStyle="1" w:styleId="text-start">
    <w:name w:val="text-start"/>
    <w:basedOn w:val="DefaultParagraphFont"/>
    <w:rsid w:val="00B24EA4"/>
  </w:style>
  <w:style w:type="character" w:styleId="UnresolvedMention">
    <w:name w:val="Unresolved Mention"/>
    <w:basedOn w:val="DefaultParagraphFont"/>
    <w:uiPriority w:val="99"/>
    <w:semiHidden/>
    <w:unhideWhenUsed/>
    <w:rsid w:val="00B24E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55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22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7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98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8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3964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66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30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39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12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628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995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876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452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500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39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1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254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177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437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75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243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613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91652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841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185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31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86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726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5943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9627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9756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01449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40873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270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91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71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59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554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955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67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8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602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165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561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634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1558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846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50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38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061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16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974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59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511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81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2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126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15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159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770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225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781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507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455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711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92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75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368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990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265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94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452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99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2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730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61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50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27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286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340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45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2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42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884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889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102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767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15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57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79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088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72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057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976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985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100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72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7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52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607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430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03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878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851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110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75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690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844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172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212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092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575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2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693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438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628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351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7480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734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764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67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50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6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10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965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004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90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77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349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13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733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351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94415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100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62305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047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5805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465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30497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252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8290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772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60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2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46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093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78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595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6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84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48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82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90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11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313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401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310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942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527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701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1456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168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11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6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421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748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08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620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40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370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6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80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28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136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533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61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917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213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87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8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567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351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17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346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476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925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75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32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09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961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333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408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127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157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678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890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76706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406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58454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223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69595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771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38385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041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39448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647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03049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64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6549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169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45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0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834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85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99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605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535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21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07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182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79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535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491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132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704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261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16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74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957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263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284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85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563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77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20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46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717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127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823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655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157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05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76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041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656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670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7347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587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104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560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013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289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412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468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420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310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533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562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79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78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55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111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002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092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922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42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83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16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07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483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408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867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665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6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4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54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87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722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0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283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921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16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6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44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45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7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255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308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284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149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03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0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72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015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54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260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306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464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07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92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698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959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905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954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923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130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623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098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1890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39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42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0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30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10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28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520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145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79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3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1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25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3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676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812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630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43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019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69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7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95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637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615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438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670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712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40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2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75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663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064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349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978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427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694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949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968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99459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888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13468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410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02194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270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6985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713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3682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624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34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73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062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697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996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518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525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639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5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29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585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27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115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467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329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548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624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348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2332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44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908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8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5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833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032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825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581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284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02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12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21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202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203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715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65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968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46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79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997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676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79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502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92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268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144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214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490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87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128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377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5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021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0028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946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29930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80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03036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866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3104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45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7961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586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24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76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408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598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65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588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514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71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731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2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587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917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19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549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090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860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631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9500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237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68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043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740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69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663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206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293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36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1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86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07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890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612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75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306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8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71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9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01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78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82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849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84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762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175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563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72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3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54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881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36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461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94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659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808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5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2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33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50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867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036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647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986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5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3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073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145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025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729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527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71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056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77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900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73894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203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26578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191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27383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834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07419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501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4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44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203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68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597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517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655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69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873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56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22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93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121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936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719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55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37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31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243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258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164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13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65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56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375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790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351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860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3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99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13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597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793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560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85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77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59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25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76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172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284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941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003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038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880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6069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888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11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1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09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41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382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99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603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282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04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57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915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04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142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126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320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473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221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949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7368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997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94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0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2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07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222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75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184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01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29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488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082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03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04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845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385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07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1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6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788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068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944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390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737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64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214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922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683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197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605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907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819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7431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123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44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07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157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474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257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826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085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01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3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54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23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815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068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974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540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761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747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631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4157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889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3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99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144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005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387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278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887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39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73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044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569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113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987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866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012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20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2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50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39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57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551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596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926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966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45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128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274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509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455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5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66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498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5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0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866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306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209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2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3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5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034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819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270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81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161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244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532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232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25675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512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85134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981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81171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904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77952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827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62051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75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0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59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439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315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200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09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09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29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66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883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362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769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391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56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231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23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2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76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620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835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853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34460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048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890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07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65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167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10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20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24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412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695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584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545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794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898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999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9117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486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55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56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399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29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740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169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697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53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4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25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544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69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639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631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774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987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63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1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60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044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346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947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596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745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4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2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8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08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0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983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144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444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814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75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1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539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367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890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090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235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6419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353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185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38920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36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0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10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40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12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658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952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324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677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302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143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896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8492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72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53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98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1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625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766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958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465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64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8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88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82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395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714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900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989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490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413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4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38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688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05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238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07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940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81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5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62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3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701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44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79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358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66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008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383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2850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414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4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08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39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526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034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84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689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72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4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67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307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643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984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453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571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28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99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4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55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129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029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422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6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7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17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054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867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750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80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253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998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029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94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7305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709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89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7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90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02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061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729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319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470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97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9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46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57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271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813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789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51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719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866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813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1826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615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54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8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51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653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33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110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955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918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69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37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85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182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124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31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755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40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5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71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39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633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944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999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76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2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97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177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417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1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53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954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06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3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437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471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204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100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682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79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2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491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86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134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312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188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73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578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719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741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5854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272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22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826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39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915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376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761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989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46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7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24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44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56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925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015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578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827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20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631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081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481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585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764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99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3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2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342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63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980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126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755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945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605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759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95323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381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97495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93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29788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376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32017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197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56009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471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239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865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53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8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46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64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56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681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10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472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49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8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37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60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083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810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077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943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997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542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820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22658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205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7180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762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45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8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81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28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816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510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766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439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80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57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977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97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916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187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352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836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27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3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126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4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43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032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386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273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44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7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21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803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301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066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781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922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435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45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4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2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243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613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751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719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083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1492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513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600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7514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223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189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33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65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85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206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96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078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783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863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13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48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976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545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852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9913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048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163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481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10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03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78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408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29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391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087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508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17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07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825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230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851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451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936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2029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219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971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25719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488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70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68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0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240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70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96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658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499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802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117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19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920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690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265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48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55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490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16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7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623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292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63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08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74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967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191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991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977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427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926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479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9287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99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87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49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01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473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180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994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84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18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5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9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123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981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387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925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70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38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674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90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6878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221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30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1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50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781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586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75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935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108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22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22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56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689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880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94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824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376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614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241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88767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890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37704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110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62693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616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44455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836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4124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650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56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4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655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67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285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733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806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32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04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5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01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158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873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825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242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547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922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241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273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8596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74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0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38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89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99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672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393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170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71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95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7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662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845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818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03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493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108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383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3124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591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81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8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66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64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155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215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472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211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25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0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21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138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06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268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366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523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36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0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381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85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413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595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82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59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88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6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59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782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931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144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179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402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53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4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64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921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820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025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376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827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86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38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640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039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834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568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592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886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7701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978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027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30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49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67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9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23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35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091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508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847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335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4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95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91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293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445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509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599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090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43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7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378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777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603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437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4959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339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894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92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8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597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48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369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156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07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816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29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013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71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07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169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065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063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99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14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0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831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135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828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751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20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705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018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65346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732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68599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650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25482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419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0417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041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06384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056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28372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570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011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01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34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362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712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501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093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51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28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882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51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633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214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624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145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286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959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33704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327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5107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124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21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32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95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601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589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614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566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9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1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07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814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25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376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604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617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442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54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09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097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99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715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7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416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010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77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403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711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706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120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904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019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4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45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227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4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501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77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117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29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4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312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285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98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000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442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435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21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97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307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00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04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802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978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84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1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87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298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124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371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324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980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57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0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000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0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99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241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172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471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95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7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60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68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400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261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177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636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135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49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8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292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671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021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428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421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94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0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2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33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228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20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126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375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62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249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211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6215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891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12934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161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01079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013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2391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330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876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490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6739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23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2182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216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88164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238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69729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660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9463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053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4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9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33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3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988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194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072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362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32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1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91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003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38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073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592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906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567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9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80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70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775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717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480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236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4470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822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590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68161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079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033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22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9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76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52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227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640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01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973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803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37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2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12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902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49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82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9974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965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090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290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167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647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182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318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980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043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4601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82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22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39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4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67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555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58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166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903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877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442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74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54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08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522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5664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5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599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258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9254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032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2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075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654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511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82755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228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873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33190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021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967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551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25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177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51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90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10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736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306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799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85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2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17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361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781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9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312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9906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777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724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669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00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8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895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820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920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672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534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782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25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631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56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40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14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130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20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332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01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4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80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208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44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185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079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120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490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524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49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53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577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32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790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72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804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1464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672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67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535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840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99707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490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8650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06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08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02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097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779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619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934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656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764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5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89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30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382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254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151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81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68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761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3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7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781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030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633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8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447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642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411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5977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94763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3076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912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2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6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67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16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707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537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096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320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62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6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7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5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820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452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663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305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43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7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32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47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10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676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325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456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52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298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71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5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28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483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97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03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59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58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245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500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938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338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343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37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9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30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971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657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179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216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667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404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63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24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045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581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75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268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259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74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63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559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77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442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068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644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848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979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446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371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2312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5166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79324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65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2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88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083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745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841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80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28296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61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44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627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284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182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755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968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738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79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1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83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151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85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413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8457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276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941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421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9360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548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710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37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867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830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116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024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834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673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485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64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97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27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83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601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632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232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25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5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09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700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677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678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076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226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362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21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3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26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0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971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09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321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32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15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22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628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50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10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109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417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059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39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2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623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385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675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56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667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481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20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1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75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94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24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900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522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630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581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1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2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5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426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663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123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954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24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662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488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35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05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32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37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435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106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256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977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44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10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967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507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482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352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01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9880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446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350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53606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298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873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34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7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2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880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18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75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449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91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422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662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6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64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816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716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92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45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4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47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36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927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596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434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824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629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8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478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43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559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220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91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893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16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09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590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81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868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559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41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727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48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008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10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108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444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782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74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6382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663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34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31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3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96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410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370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60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644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409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060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06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60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479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542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17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0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3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51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9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363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853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455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441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125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56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38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4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99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0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604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808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756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489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320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97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2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93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245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645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988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816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76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45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21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520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227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841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313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979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38786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413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500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287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4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116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8745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0307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1680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7971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010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049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315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49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5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79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62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36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21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522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85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67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767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833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1176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463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80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3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01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722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997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740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03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628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97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078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87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220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802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750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59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112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917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00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6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091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539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492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855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231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959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84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945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451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449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026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352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563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024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6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29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753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959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59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26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523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47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58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542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22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546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593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423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9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90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5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28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64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97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117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372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76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798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99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853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094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71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081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588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629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8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50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122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182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175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8829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322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8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19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76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457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972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640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650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935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271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142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01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918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9879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581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33792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213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85035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428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04552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672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3753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169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87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3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1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126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293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74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59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741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97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1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679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30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336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662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839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085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871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009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733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0705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563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56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68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011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846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072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275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215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71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4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66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003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46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327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311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047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72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323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912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993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462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389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56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8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78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844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144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410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035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142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706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128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497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4980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890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68338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77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46224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604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89385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789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30296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155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90090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108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243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30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62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2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859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0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319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001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310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976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67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1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76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420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738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26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8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43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416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90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3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01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965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525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509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834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738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26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8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20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58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523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382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446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70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054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13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5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1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95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02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075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2154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617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5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1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55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15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55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05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837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37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928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585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34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2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41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28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098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105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052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461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833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19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330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2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740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976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332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594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8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78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41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648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088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632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79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7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58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37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417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113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131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95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560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62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64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72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077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663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23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835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96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94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393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282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482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29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589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850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33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914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5982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265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08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59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0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387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698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245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357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76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2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16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04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747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288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293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190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75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3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5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603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67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2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852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494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66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9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73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98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464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2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530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858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165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262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946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09334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452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5731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796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29933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451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83607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89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427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996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32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0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37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482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655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927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500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819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8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20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6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723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34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750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444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57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063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333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4564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297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36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61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018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349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499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704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840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06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7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55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43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78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809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92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636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556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36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97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72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773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762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901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652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00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1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88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23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679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16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169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02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136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188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703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67325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922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978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923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00961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806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5689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459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97114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508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009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35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360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043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680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588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48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35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2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98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095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391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879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670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82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234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49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761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237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88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74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552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87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96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82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212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13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1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1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229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592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919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892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296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243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76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7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18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129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180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903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0604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596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22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212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04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3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254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36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027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392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859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081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50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38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53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48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2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850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018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05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1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716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28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703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90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537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31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875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502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90425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359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74173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172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45849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899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87231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298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13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80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351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87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716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932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155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80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14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607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15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437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510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333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266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51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10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21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103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003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429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682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80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6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94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798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988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654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801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336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066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8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29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379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07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462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251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12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58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5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233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4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57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6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666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842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940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922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759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7081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963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02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6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173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266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698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032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8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90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626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27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213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019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58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474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676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961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177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1561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50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869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63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321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644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229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586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722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56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12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821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16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30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12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208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987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85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86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93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099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060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389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087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489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5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63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01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508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640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148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225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145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387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155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1902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491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4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77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11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48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934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553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562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57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0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87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78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968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96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174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112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189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478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19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8588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032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19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58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49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79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925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277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741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06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9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89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069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371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437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24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365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5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1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34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740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14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812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846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437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28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9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2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446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812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065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911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113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8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86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9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328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563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034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726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33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6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38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40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678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191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052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514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276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742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426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94741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384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87265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910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56863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954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71634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27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36483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902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32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4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4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849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85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89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177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51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76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8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96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1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77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519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986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789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383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51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61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773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726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27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7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1213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2172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63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392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02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067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11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7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846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971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825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548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394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053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501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007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899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787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83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2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74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6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88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078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187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34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02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32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781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019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47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718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965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772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4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88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8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643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853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389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80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6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63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27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803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416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903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22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621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47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92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259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04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806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696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097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410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292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1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91873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730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315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55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3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129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788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538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572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011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76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488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449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492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2433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576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175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3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05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64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297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837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351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341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02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19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67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320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718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698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824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753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36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991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79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658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691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389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7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02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16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54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23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94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522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865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658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6609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82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74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94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86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659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724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947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176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54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15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991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835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99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704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469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57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41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449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251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547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015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765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80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77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27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2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133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683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183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871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169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222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3713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884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95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08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096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3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320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559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714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7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57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239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35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19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08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942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700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562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402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0335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838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50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9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055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1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164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180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08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908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34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1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69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55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006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138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345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526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384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761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2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0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47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997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69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381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45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91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15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475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578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281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45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105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83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9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06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523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568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943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267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320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28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80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95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248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721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454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09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125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786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493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6095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15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77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81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0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1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831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356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649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89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2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60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424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210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426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840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350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740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0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64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17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49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242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106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589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73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40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70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340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492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291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628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103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825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527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79867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168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52492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208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97957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451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35237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22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11374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324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574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738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86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8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748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35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48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470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055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01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80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85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83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055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417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991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78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215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02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14223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534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3686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396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78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86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93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867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622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055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918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65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2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55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94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892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855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606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684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561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21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479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14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18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321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066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60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6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33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459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468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979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613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119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150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98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3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12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500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35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462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338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316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9852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724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623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79192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16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689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5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34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43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7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665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14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562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817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50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8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393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074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211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36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6407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836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753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38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01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9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95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351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352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054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779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91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710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23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5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19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87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45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462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846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829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275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808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091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211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391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88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57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9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03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09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07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691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327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220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563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295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85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5999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310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68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6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29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109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088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715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330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726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210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790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6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96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677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154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545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835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850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8524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652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27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931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818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986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673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33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245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33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4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018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944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254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616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212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624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517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580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3874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58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00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27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27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642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129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23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711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9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74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914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062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030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856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279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371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492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078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55969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73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18352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33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24239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412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42722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893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4802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612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9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6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9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92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99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496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917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323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38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8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08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80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181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626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338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595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601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610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13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084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39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25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10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231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756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117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757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152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96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84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043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951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081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519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384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682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314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858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1136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67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90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1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01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60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635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02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419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72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02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00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157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64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994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476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580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1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8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04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43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260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293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140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775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20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1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757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826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947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280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47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7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060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70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069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426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743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08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51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15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105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907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787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4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12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969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09325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288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280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253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06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82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71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417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658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821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274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82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7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639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95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426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381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091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492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22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46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40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104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464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62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096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61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809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44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5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504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8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01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708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817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023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891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57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1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18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819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80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447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804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226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85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10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67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141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716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348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323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162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327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083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30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03606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03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90788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313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7146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31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77124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757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38456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157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7783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044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05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49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04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99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13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52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628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36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80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528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851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06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040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962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784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690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0308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814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8878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741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09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983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743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089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750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906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768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367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2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527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555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503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23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393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25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018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42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7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75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000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05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339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98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213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9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3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074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263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773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997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725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964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5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89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60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766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316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315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76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62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0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73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697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441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11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23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959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066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54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4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74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63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489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625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089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18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30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2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35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25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96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979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153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579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183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8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5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21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9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492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83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825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98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11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21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889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747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708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04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67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967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11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8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235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063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56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531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152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13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81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08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067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259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05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119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74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748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381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18562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286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92159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35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37782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70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82821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041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03149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364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80761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115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05706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977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7255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202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11198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204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892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759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3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6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92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172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293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598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711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6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2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54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09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98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1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709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53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895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79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8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69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7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048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437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627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074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1494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714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424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9756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244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731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44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583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85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750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120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848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099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959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48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47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158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791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614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4562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583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0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837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21986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259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402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918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350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580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9823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89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318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62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479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033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293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623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618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699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021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2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095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47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67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694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874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551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651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847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87227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865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616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1855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146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254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58381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018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634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1680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807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317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345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463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96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34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07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172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7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05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230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50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61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894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90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156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266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17686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234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650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135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82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2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16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510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634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57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801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66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037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681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8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35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32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130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810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129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561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89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2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44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728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8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266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387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729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95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3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47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603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05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787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757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08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4721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051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461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480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375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0118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550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233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72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6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4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639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755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34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474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902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747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00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62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55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794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882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897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572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66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903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882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289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684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684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97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921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264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351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206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03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52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21485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675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238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43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25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36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448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411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902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035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76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30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815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21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90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071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396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46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81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2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89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25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871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737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240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415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96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7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80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953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107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1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92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13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50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83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610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10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884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22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633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18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66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960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10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018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995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069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436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20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4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41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83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127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494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494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881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99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3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25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078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226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90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868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908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715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620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602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53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1909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85348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08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795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515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062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41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811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81479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96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86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34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9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445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7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819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822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20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21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48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585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983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910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89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970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48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90669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406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093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32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6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40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035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929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192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161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541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658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0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41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632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43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936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3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775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2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1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52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115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166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43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913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185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02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21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44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43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534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91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103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3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2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25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06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36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299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061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4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72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44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9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58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50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108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276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278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940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78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34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30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57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999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226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657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376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681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03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36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57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402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939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731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811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3472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409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114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97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55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490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411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588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098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733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54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6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39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83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302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426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802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605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38892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39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69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89101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876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031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55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8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92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53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648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041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665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525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01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246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7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808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751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562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832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656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52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67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110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964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511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700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096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588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9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78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811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392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850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226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63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54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1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78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99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676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384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283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273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23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35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6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733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4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813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31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915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367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93032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135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608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82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07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715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410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985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164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13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85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42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5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266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161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021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988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505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929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51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01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41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695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856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524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714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966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29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3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60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78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229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612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817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942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377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4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3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635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ary\OneDrive\Desktop\New%20Microsoft%20Word%20Documen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New Microsoft Word Document.dotx</Template>
  <TotalTime>1</TotalTime>
  <Pages>6</Pages>
  <Words>736</Words>
  <Characters>4197</Characters>
  <Application>Microsoft Office Word</Application>
  <DocSecurity>0</DocSecurity>
  <Lines>34</Lines>
  <Paragraphs>9</Paragraphs>
  <ScaleCrop>false</ScaleCrop>
  <Company/>
  <LinksUpToDate>false</LinksUpToDate>
  <CharactersWithSpaces>4924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Spear</dc:creator>
  <cp:keywords/>
  <dc:description/>
  <cp:lastModifiedBy>GARY SPEAR</cp:lastModifiedBy>
  <cp:revision>1</cp:revision>
  <dcterms:created xsi:type="dcterms:W3CDTF">2026-01-07T02:17:00Z</dcterms:created>
  <dcterms:modified xsi:type="dcterms:W3CDTF">2026-01-07T02:18:00Z</dcterms:modified>
</cp:coreProperties>
</file>