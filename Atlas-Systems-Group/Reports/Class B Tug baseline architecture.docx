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546FC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OSY-E PROGRAM</w:t>
      </w:r>
      <w:r w:rsidRPr="003D31CF">
        <w:rPr>
          <w:b/>
          <w:bCs/>
        </w:rPr>
        <w:br/>
        <w:t>CLASS B TUG PROPULSION SELECTION</w:t>
      </w:r>
      <w:r w:rsidRPr="003D31CF">
        <w:rPr>
          <w:b/>
          <w:bCs/>
        </w:rPr>
        <w:br/>
        <w:t>LAUNCH SEQUENCE AND EARLY LOGISTICS</w:t>
      </w:r>
      <w:r w:rsidRPr="003D31CF">
        <w:rPr>
          <w:b/>
          <w:bCs/>
        </w:rPr>
        <w:br/>
        <w:t>REV A — FOR ATB REVIEW</w:t>
      </w:r>
    </w:p>
    <w:p w14:paraId="74A0E612" w14:textId="77777777" w:rsidR="003D31CF" w:rsidRPr="003D31CF" w:rsidRDefault="003D31CF" w:rsidP="003D31CF">
      <w:pPr>
        <w:numPr>
          <w:ilvl w:val="0"/>
          <w:numId w:val="266"/>
        </w:numPr>
      </w:pPr>
      <w:r w:rsidRPr="003D31CF">
        <w:t>PURPOSE</w:t>
      </w:r>
    </w:p>
    <w:p w14:paraId="5BA7270A" w14:textId="77777777" w:rsidR="003D31CF" w:rsidRPr="003D31CF" w:rsidRDefault="003D31CF" w:rsidP="003D31CF">
      <w:r w:rsidRPr="003D31CF">
        <w:pict w14:anchorId="0F592EF9">
          <v:rect id="_x0000_i1409" style="width:0;height:1.5pt" o:hralign="center" o:hrstd="t" o:hr="t" fillcolor="#a0a0a0" stroked="f"/>
        </w:pict>
      </w:r>
    </w:p>
    <w:p w14:paraId="3691970E" w14:textId="77777777" w:rsidR="003D31CF" w:rsidRPr="003D31CF" w:rsidRDefault="003D31CF" w:rsidP="003D31CF">
      <w:r w:rsidRPr="003D31CF">
        <w:t xml:space="preserve">This document records the propulsion trade history, selection rationale, and initial deployment plan for </w:t>
      </w:r>
      <w:proofErr w:type="gramStart"/>
      <w:r w:rsidRPr="003D31CF">
        <w:t xml:space="preserve">the </w:t>
      </w:r>
      <w:r w:rsidRPr="003D31CF">
        <w:rPr>
          <w:b/>
          <w:bCs/>
        </w:rPr>
        <w:t>Class</w:t>
      </w:r>
      <w:proofErr w:type="gramEnd"/>
      <w:r w:rsidRPr="003D31CF">
        <w:rPr>
          <w:b/>
          <w:bCs/>
        </w:rPr>
        <w:t xml:space="preserve"> B Tug</w:t>
      </w:r>
      <w:r w:rsidRPr="003D31CF">
        <w:t>, the workhorse vehicle responsible for:</w:t>
      </w:r>
    </w:p>
    <w:p w14:paraId="0A5CC78F" w14:textId="77777777" w:rsidR="003D31CF" w:rsidRPr="003D31CF" w:rsidRDefault="003D31CF" w:rsidP="003D31CF">
      <w:pPr>
        <w:numPr>
          <w:ilvl w:val="0"/>
          <w:numId w:val="267"/>
        </w:numPr>
      </w:pPr>
      <w:r w:rsidRPr="003D31CF">
        <w:t>Ferrying OSY-E modules from LEO to GEO.</w:t>
      </w:r>
    </w:p>
    <w:p w14:paraId="246079C4" w14:textId="77777777" w:rsidR="003D31CF" w:rsidRPr="003D31CF" w:rsidRDefault="003D31CF" w:rsidP="003D31CF">
      <w:pPr>
        <w:numPr>
          <w:ilvl w:val="0"/>
          <w:numId w:val="267"/>
        </w:numPr>
      </w:pPr>
      <w:r w:rsidRPr="003D31CF">
        <w:t>Supporting early OSY-E construction operations.</w:t>
      </w:r>
    </w:p>
    <w:p w14:paraId="242C0C40" w14:textId="77777777" w:rsidR="003D31CF" w:rsidRPr="003D31CF" w:rsidRDefault="003D31CF" w:rsidP="003D31CF">
      <w:pPr>
        <w:numPr>
          <w:ilvl w:val="0"/>
          <w:numId w:val="267"/>
        </w:numPr>
      </w:pPr>
      <w:r w:rsidRPr="003D31CF">
        <w:t>Conducting the first pod-retrieval cycles (25–50 pods).</w:t>
      </w:r>
    </w:p>
    <w:p w14:paraId="48DEC7FE" w14:textId="77777777" w:rsidR="003D31CF" w:rsidRPr="003D31CF" w:rsidRDefault="003D31CF" w:rsidP="003D31CF">
      <w:pPr>
        <w:numPr>
          <w:ilvl w:val="0"/>
          <w:numId w:val="267"/>
        </w:numPr>
      </w:pPr>
      <w:r w:rsidRPr="003D31CF">
        <w:t>Establishing the logistical backbone until OSY-E fuel production activates.</w:t>
      </w:r>
    </w:p>
    <w:p w14:paraId="25AB45D3" w14:textId="77777777" w:rsidR="003D31CF" w:rsidRPr="003D31CF" w:rsidRDefault="003D31CF" w:rsidP="003D31CF">
      <w:r w:rsidRPr="003D31CF">
        <w:t>This document captures the decision-making process, defines the Phase 1–2 architecture, and provides ATB with a technical baseline for subsystem design.</w:t>
      </w:r>
    </w:p>
    <w:p w14:paraId="36A26E5E" w14:textId="77777777" w:rsidR="003D31CF" w:rsidRPr="003D31CF" w:rsidRDefault="003D31CF" w:rsidP="003D31CF">
      <w:pPr>
        <w:numPr>
          <w:ilvl w:val="0"/>
          <w:numId w:val="268"/>
        </w:numPr>
      </w:pPr>
      <w:r w:rsidRPr="003D31CF">
        <w:t>MISSION REQUIREMENTS SUMMARY</w:t>
      </w:r>
    </w:p>
    <w:p w14:paraId="1070E744" w14:textId="77777777" w:rsidR="003D31CF" w:rsidRPr="003D31CF" w:rsidRDefault="003D31CF" w:rsidP="003D31CF">
      <w:r w:rsidRPr="003D31CF">
        <w:pict w14:anchorId="6B6BC77E">
          <v:rect id="_x0000_i1410" style="width:0;height:1.5pt" o:hralign="center" o:hrstd="t" o:hr="t" fillcolor="#a0a0a0" stroked="f"/>
        </w:pict>
      </w:r>
    </w:p>
    <w:p w14:paraId="5664CA62" w14:textId="77777777" w:rsidR="003D31CF" w:rsidRPr="003D31CF" w:rsidRDefault="003D31CF" w:rsidP="003D31CF">
      <w:r w:rsidRPr="003D31CF">
        <w:t>The Class B Tug must:</w:t>
      </w:r>
    </w:p>
    <w:p w14:paraId="73B4F1A8" w14:textId="77777777" w:rsidR="003D31CF" w:rsidRPr="003D31CF" w:rsidRDefault="003D31CF" w:rsidP="003D31CF">
      <w:pPr>
        <w:numPr>
          <w:ilvl w:val="0"/>
          <w:numId w:val="269"/>
        </w:numPr>
      </w:pPr>
      <w:r w:rsidRPr="003D31CF">
        <w:t xml:space="preserve">Operate between </w:t>
      </w:r>
      <w:r w:rsidRPr="003D31CF">
        <w:rPr>
          <w:b/>
          <w:bCs/>
        </w:rPr>
        <w:t>GEO (station) and an elliptical orbit with perigee at 350–400 km</w:t>
      </w:r>
      <w:r w:rsidRPr="003D31CF">
        <w:t>.</w:t>
      </w:r>
    </w:p>
    <w:p w14:paraId="7FA7B4FC" w14:textId="77777777" w:rsidR="003D31CF" w:rsidRPr="003D31CF" w:rsidRDefault="003D31CF" w:rsidP="003D31CF">
      <w:pPr>
        <w:numPr>
          <w:ilvl w:val="0"/>
          <w:numId w:val="269"/>
        </w:numPr>
      </w:pPr>
      <w:r w:rsidRPr="003D31CF">
        <w:t xml:space="preserve">Complete full </w:t>
      </w:r>
      <w:r w:rsidRPr="003D31CF">
        <w:rPr>
          <w:b/>
          <w:bCs/>
        </w:rPr>
        <w:t>GEO → Elliptic → GEO cycles in under 7 days</w:t>
      </w:r>
      <w:r w:rsidRPr="003D31CF">
        <w:t>.</w:t>
      </w:r>
    </w:p>
    <w:p w14:paraId="5FD72A98" w14:textId="77777777" w:rsidR="003D31CF" w:rsidRPr="003D31CF" w:rsidRDefault="003D31CF" w:rsidP="003D31CF">
      <w:pPr>
        <w:numPr>
          <w:ilvl w:val="0"/>
          <w:numId w:val="269"/>
        </w:numPr>
      </w:pPr>
      <w:r w:rsidRPr="003D31CF">
        <w:t xml:space="preserve">Retrieve </w:t>
      </w:r>
      <w:r w:rsidRPr="003D31CF">
        <w:rPr>
          <w:b/>
          <w:bCs/>
        </w:rPr>
        <w:t>25–50 pods per mission</w:t>
      </w:r>
      <w:r w:rsidRPr="003D31CF">
        <w:t xml:space="preserve"> (1 t each).</w:t>
      </w:r>
    </w:p>
    <w:p w14:paraId="5C89FD95" w14:textId="77777777" w:rsidR="003D31CF" w:rsidRPr="003D31CF" w:rsidRDefault="003D31CF" w:rsidP="003D31CF">
      <w:pPr>
        <w:numPr>
          <w:ilvl w:val="0"/>
          <w:numId w:val="269"/>
        </w:numPr>
      </w:pPr>
      <w:r w:rsidRPr="003D31CF">
        <w:t xml:space="preserve">Perform </w:t>
      </w:r>
      <w:r w:rsidRPr="003D31CF">
        <w:rPr>
          <w:b/>
          <w:bCs/>
        </w:rPr>
        <w:t>early OSY-E assembly transport</w:t>
      </w:r>
      <w:r w:rsidRPr="003D31CF">
        <w:t>: ferrying modules delivered by Starship V3 from LEO to GEO.</w:t>
      </w:r>
    </w:p>
    <w:p w14:paraId="34D21A57" w14:textId="77777777" w:rsidR="003D31CF" w:rsidRPr="003D31CF" w:rsidRDefault="003D31CF" w:rsidP="003D31CF">
      <w:pPr>
        <w:numPr>
          <w:ilvl w:val="0"/>
          <w:numId w:val="269"/>
        </w:numPr>
      </w:pPr>
      <w:r w:rsidRPr="003D31CF">
        <w:t>Operate independently before OSY-E fuel production exists.</w:t>
      </w:r>
    </w:p>
    <w:p w14:paraId="7B4953F1" w14:textId="77777777" w:rsidR="003D31CF" w:rsidRPr="003D31CF" w:rsidRDefault="003D31CF" w:rsidP="003D31CF">
      <w:pPr>
        <w:numPr>
          <w:ilvl w:val="0"/>
          <w:numId w:val="269"/>
        </w:numPr>
      </w:pPr>
      <w:r w:rsidRPr="003D31CF">
        <w:t>Support multiple cycles without excessive downtime.</w:t>
      </w:r>
    </w:p>
    <w:p w14:paraId="47264AAC" w14:textId="77777777" w:rsidR="003D31CF" w:rsidRPr="003D31CF" w:rsidRDefault="003D31CF" w:rsidP="003D31CF">
      <w:pPr>
        <w:numPr>
          <w:ilvl w:val="0"/>
          <w:numId w:val="269"/>
        </w:numPr>
      </w:pPr>
      <w:r w:rsidRPr="003D31CF">
        <w:t>Fit within mass and volume interfaces deliverable by Starship V3.</w:t>
      </w:r>
    </w:p>
    <w:p w14:paraId="230B87B8" w14:textId="77777777" w:rsidR="003D31CF" w:rsidRPr="003D31CF" w:rsidRDefault="003D31CF" w:rsidP="003D31CF">
      <w:pPr>
        <w:numPr>
          <w:ilvl w:val="0"/>
          <w:numId w:val="269"/>
        </w:numPr>
      </w:pPr>
      <w:r w:rsidRPr="003D31CF">
        <w:t>Use a propulsion system compatible with long-term OSY-E logistics.</w:t>
      </w:r>
    </w:p>
    <w:p w14:paraId="0C627284" w14:textId="77777777" w:rsidR="003D31CF" w:rsidRPr="003D31CF" w:rsidRDefault="003D31CF" w:rsidP="003D31CF">
      <w:r w:rsidRPr="003D31CF">
        <w:t>These requirements are time-driven first, mass-driven second, and cost-driven third.</w:t>
      </w:r>
    </w:p>
    <w:p w14:paraId="37CFEF2C" w14:textId="77777777" w:rsidR="003D31CF" w:rsidRPr="003D31CF" w:rsidRDefault="003D31CF" w:rsidP="003D31CF">
      <w:pPr>
        <w:numPr>
          <w:ilvl w:val="0"/>
          <w:numId w:val="270"/>
        </w:numPr>
      </w:pPr>
      <w:r w:rsidRPr="003D31CF">
        <w:lastRenderedPageBreak/>
        <w:t>PROPULSION ARCHITECTURES CONSIDERED</w:t>
      </w:r>
    </w:p>
    <w:p w14:paraId="3F172DD2" w14:textId="77777777" w:rsidR="003D31CF" w:rsidRPr="003D31CF" w:rsidRDefault="003D31CF" w:rsidP="003D31CF">
      <w:r w:rsidRPr="003D31CF">
        <w:pict w14:anchorId="20D12017">
          <v:rect id="_x0000_i1411" style="width:0;height:1.5pt" o:hralign="center" o:hrstd="t" o:hr="t" fillcolor="#a0a0a0" stroked="f"/>
        </w:pict>
      </w:r>
    </w:p>
    <w:p w14:paraId="7745AC06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3.1 Electric Propulsion (EP-Only: NEP / Hall / Nested Hall)</w:t>
      </w:r>
    </w:p>
    <w:p w14:paraId="46E5611C" w14:textId="77777777" w:rsidR="003D31CF" w:rsidRPr="003D31CF" w:rsidRDefault="003D31CF" w:rsidP="003D31CF">
      <w:r w:rsidRPr="003D31CF">
        <w:t>Considered systems:</w:t>
      </w:r>
    </w:p>
    <w:p w14:paraId="68CB3D9F" w14:textId="77777777" w:rsidR="003D31CF" w:rsidRPr="003D31CF" w:rsidRDefault="003D31CF" w:rsidP="003D31CF">
      <w:pPr>
        <w:numPr>
          <w:ilvl w:val="0"/>
          <w:numId w:val="271"/>
        </w:numPr>
      </w:pPr>
      <w:r w:rsidRPr="003D31CF">
        <w:t>NEP ion engines</w:t>
      </w:r>
    </w:p>
    <w:p w14:paraId="5807DD6B" w14:textId="77777777" w:rsidR="003D31CF" w:rsidRPr="003D31CF" w:rsidRDefault="003D31CF" w:rsidP="003D31CF">
      <w:pPr>
        <w:numPr>
          <w:ilvl w:val="0"/>
          <w:numId w:val="271"/>
        </w:numPr>
      </w:pPr>
      <w:r w:rsidRPr="003D31CF">
        <w:t>Hall clusters</w:t>
      </w:r>
    </w:p>
    <w:p w14:paraId="40C637D9" w14:textId="77777777" w:rsidR="003D31CF" w:rsidRPr="003D31CF" w:rsidRDefault="003D31CF" w:rsidP="003D31CF">
      <w:pPr>
        <w:numPr>
          <w:ilvl w:val="0"/>
          <w:numId w:val="271"/>
        </w:numPr>
      </w:pPr>
      <w:r w:rsidRPr="003D31CF">
        <w:t xml:space="preserve">Nested Hall </w:t>
      </w:r>
      <w:proofErr w:type="spellStart"/>
      <w:r w:rsidRPr="003D31CF">
        <w:t>HERMeS</w:t>
      </w:r>
      <w:proofErr w:type="spellEnd"/>
      <w:r w:rsidRPr="003D31CF">
        <w:t>-style setups</w:t>
      </w:r>
    </w:p>
    <w:p w14:paraId="0F5961D7" w14:textId="77777777" w:rsidR="003D31CF" w:rsidRPr="003D31CF" w:rsidRDefault="003D31CF" w:rsidP="003D31CF">
      <w:pPr>
        <w:numPr>
          <w:ilvl w:val="0"/>
          <w:numId w:val="271"/>
        </w:numPr>
      </w:pPr>
      <w:r w:rsidRPr="003D31CF">
        <w:t>VASIMR low-power configurations</w:t>
      </w:r>
    </w:p>
    <w:p w14:paraId="730B3F0F" w14:textId="77777777" w:rsidR="003D31CF" w:rsidRPr="003D31CF" w:rsidRDefault="003D31CF" w:rsidP="003D31CF">
      <w:r w:rsidRPr="003D31CF">
        <w:t>Key findings:</w:t>
      </w:r>
    </w:p>
    <w:p w14:paraId="117F0702" w14:textId="77777777" w:rsidR="003D31CF" w:rsidRPr="003D31CF" w:rsidRDefault="003D31CF" w:rsidP="003D31CF">
      <w:pPr>
        <w:numPr>
          <w:ilvl w:val="0"/>
          <w:numId w:val="272"/>
        </w:numPr>
      </w:pPr>
      <w:r w:rsidRPr="003D31CF">
        <w:t>Thrust-to-mass ratios are too low by multiple orders of magnitude.</w:t>
      </w:r>
    </w:p>
    <w:p w14:paraId="513C8236" w14:textId="77777777" w:rsidR="003D31CF" w:rsidRPr="003D31CF" w:rsidRDefault="003D31CF" w:rsidP="003D31CF">
      <w:pPr>
        <w:numPr>
          <w:ilvl w:val="0"/>
          <w:numId w:val="272"/>
        </w:numPr>
      </w:pPr>
      <w:r w:rsidRPr="003D31CF">
        <w:t xml:space="preserve">Even at 1 MW electric, transit times are </w:t>
      </w:r>
      <w:r w:rsidRPr="003D31CF">
        <w:rPr>
          <w:b/>
          <w:bCs/>
        </w:rPr>
        <w:t>weeks to months</w:t>
      </w:r>
      <w:r w:rsidRPr="003D31CF">
        <w:t>, not days.</w:t>
      </w:r>
    </w:p>
    <w:p w14:paraId="195C2B16" w14:textId="77777777" w:rsidR="003D31CF" w:rsidRPr="003D31CF" w:rsidRDefault="003D31CF" w:rsidP="003D31CF">
      <w:pPr>
        <w:numPr>
          <w:ilvl w:val="0"/>
          <w:numId w:val="272"/>
        </w:numPr>
      </w:pPr>
      <w:r w:rsidRPr="003D31CF">
        <w:t xml:space="preserve">GEO–LEO elliptical insertion requires </w:t>
      </w:r>
      <w:r w:rsidRPr="003D31CF">
        <w:rPr>
          <w:b/>
          <w:bCs/>
        </w:rPr>
        <w:t>km/s in hours</w:t>
      </w:r>
      <w:r w:rsidRPr="003D31CF">
        <w:t>, not continuous low thrust.</w:t>
      </w:r>
    </w:p>
    <w:p w14:paraId="7FED99D2" w14:textId="77777777" w:rsidR="003D31CF" w:rsidRPr="003D31CF" w:rsidRDefault="003D31CF" w:rsidP="003D31CF">
      <w:pPr>
        <w:numPr>
          <w:ilvl w:val="0"/>
          <w:numId w:val="272"/>
        </w:numPr>
      </w:pPr>
      <w:r w:rsidRPr="003D31CF">
        <w:t>Excellent for later barge-class tugs, not for Class B.</w:t>
      </w:r>
    </w:p>
    <w:p w14:paraId="5932FB48" w14:textId="77777777" w:rsidR="003D31CF" w:rsidRPr="003D31CF" w:rsidRDefault="003D31CF" w:rsidP="003D31CF">
      <w:r w:rsidRPr="003D31CF">
        <w:t xml:space="preserve">Conclusion: </w:t>
      </w:r>
      <w:r w:rsidRPr="003D31CF">
        <w:rPr>
          <w:b/>
          <w:bCs/>
        </w:rPr>
        <w:t xml:space="preserve">Rejected for primary propulsion. Retained only for </w:t>
      </w:r>
      <w:proofErr w:type="spellStart"/>
      <w:r w:rsidRPr="003D31CF">
        <w:rPr>
          <w:b/>
          <w:bCs/>
        </w:rPr>
        <w:t>stationkeeping</w:t>
      </w:r>
      <w:proofErr w:type="spellEnd"/>
      <w:r w:rsidRPr="003D31CF">
        <w:rPr>
          <w:b/>
          <w:bCs/>
        </w:rPr>
        <w:t xml:space="preserve"> and fine ops.</w:t>
      </w:r>
    </w:p>
    <w:p w14:paraId="13DEEBE0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3.2 Chemical Propulsion (</w:t>
      </w:r>
      <w:proofErr w:type="spellStart"/>
      <w:r w:rsidRPr="003D31CF">
        <w:rPr>
          <w:b/>
          <w:bCs/>
        </w:rPr>
        <w:t>Methalox</w:t>
      </w:r>
      <w:proofErr w:type="spellEnd"/>
      <w:r w:rsidRPr="003D31CF">
        <w:rPr>
          <w:b/>
          <w:bCs/>
        </w:rPr>
        <w:t xml:space="preserve">, </w:t>
      </w:r>
      <w:proofErr w:type="spellStart"/>
      <w:r w:rsidRPr="003D31CF">
        <w:rPr>
          <w:b/>
          <w:bCs/>
        </w:rPr>
        <w:t>Hydrolox</w:t>
      </w:r>
      <w:proofErr w:type="spellEnd"/>
      <w:r w:rsidRPr="003D31CF">
        <w:rPr>
          <w:b/>
          <w:bCs/>
        </w:rPr>
        <w:t>)</w:t>
      </w:r>
    </w:p>
    <w:p w14:paraId="6A0BA75F" w14:textId="77777777" w:rsidR="003D31CF" w:rsidRPr="003D31CF" w:rsidRDefault="003D31CF" w:rsidP="003D31CF">
      <w:r w:rsidRPr="003D31CF">
        <w:t>We evaluated:</w:t>
      </w:r>
    </w:p>
    <w:p w14:paraId="5C20CDCA" w14:textId="77777777" w:rsidR="003D31CF" w:rsidRPr="003D31CF" w:rsidRDefault="003D31CF" w:rsidP="003D31CF">
      <w:pPr>
        <w:numPr>
          <w:ilvl w:val="0"/>
          <w:numId w:val="273"/>
        </w:numPr>
      </w:pPr>
      <w:r w:rsidRPr="003D31CF">
        <w:t>LOX/CH4 vacuum engines</w:t>
      </w:r>
    </w:p>
    <w:p w14:paraId="718395E5" w14:textId="77777777" w:rsidR="003D31CF" w:rsidRPr="003D31CF" w:rsidRDefault="003D31CF" w:rsidP="003D31CF">
      <w:pPr>
        <w:numPr>
          <w:ilvl w:val="0"/>
          <w:numId w:val="273"/>
        </w:numPr>
      </w:pPr>
      <w:r w:rsidRPr="003D31CF">
        <w:t>LOX/LH2 vacuum engines (RL10 class analogs)</w:t>
      </w:r>
    </w:p>
    <w:p w14:paraId="601A7863" w14:textId="77777777" w:rsidR="003D31CF" w:rsidRPr="003D31CF" w:rsidRDefault="003D31CF" w:rsidP="003D31CF">
      <w:r w:rsidRPr="003D31CF">
        <w:t>Observations:</w:t>
      </w:r>
    </w:p>
    <w:p w14:paraId="72895417" w14:textId="77777777" w:rsidR="003D31CF" w:rsidRPr="003D31CF" w:rsidRDefault="003D31CF" w:rsidP="003D31CF">
      <w:pPr>
        <w:numPr>
          <w:ilvl w:val="0"/>
          <w:numId w:val="274"/>
        </w:numPr>
      </w:pPr>
      <w:proofErr w:type="spellStart"/>
      <w:r w:rsidRPr="003D31CF">
        <w:t>Hydrolox</w:t>
      </w:r>
      <w:proofErr w:type="spellEnd"/>
      <w:r w:rsidRPr="003D31CF">
        <w:t xml:space="preserve"> gives strong Isp (~450 s) and workable mass fractions.</w:t>
      </w:r>
    </w:p>
    <w:p w14:paraId="196BE64D" w14:textId="77777777" w:rsidR="003D31CF" w:rsidRPr="003D31CF" w:rsidRDefault="003D31CF" w:rsidP="003D31CF">
      <w:pPr>
        <w:numPr>
          <w:ilvl w:val="0"/>
          <w:numId w:val="274"/>
        </w:numPr>
      </w:pPr>
      <w:proofErr w:type="spellStart"/>
      <w:r w:rsidRPr="003D31CF">
        <w:t>Methalox</w:t>
      </w:r>
      <w:proofErr w:type="spellEnd"/>
      <w:r w:rsidRPr="003D31CF">
        <w:t xml:space="preserve"> is easier to store but takes a heavy dv penalty (~360 ss Isp).</w:t>
      </w:r>
    </w:p>
    <w:p w14:paraId="5B6ED9D5" w14:textId="77777777" w:rsidR="003D31CF" w:rsidRPr="003D31CF" w:rsidRDefault="003D31CF" w:rsidP="003D31CF">
      <w:pPr>
        <w:numPr>
          <w:ilvl w:val="0"/>
          <w:numId w:val="274"/>
        </w:numPr>
      </w:pPr>
      <w:r w:rsidRPr="003D31CF">
        <w:t>To meet the 7-day cycle with 25–50 pods, burns must be hour-scale, not tens of hours.</w:t>
      </w:r>
    </w:p>
    <w:p w14:paraId="46A7B39E" w14:textId="77777777" w:rsidR="003D31CF" w:rsidRPr="003D31CF" w:rsidRDefault="003D31CF" w:rsidP="003D31CF">
      <w:pPr>
        <w:numPr>
          <w:ilvl w:val="0"/>
          <w:numId w:val="274"/>
        </w:numPr>
      </w:pPr>
      <w:r w:rsidRPr="003D31CF">
        <w:t xml:space="preserve">Both require significant prop loads; </w:t>
      </w:r>
      <w:proofErr w:type="spellStart"/>
      <w:r w:rsidRPr="003D31CF">
        <w:t>hydrolox</w:t>
      </w:r>
      <w:proofErr w:type="spellEnd"/>
      <w:r w:rsidRPr="003D31CF">
        <w:t xml:space="preserve"> is acceptable, </w:t>
      </w:r>
      <w:proofErr w:type="spellStart"/>
      <w:r w:rsidRPr="003D31CF">
        <w:t>methalox</w:t>
      </w:r>
      <w:proofErr w:type="spellEnd"/>
      <w:r w:rsidRPr="003D31CF">
        <w:t xml:space="preserve"> marginal.</w:t>
      </w:r>
    </w:p>
    <w:p w14:paraId="2AA29C2D" w14:textId="77777777" w:rsidR="003D31CF" w:rsidRPr="003D31CF" w:rsidRDefault="003D31CF" w:rsidP="003D31CF">
      <w:r w:rsidRPr="003D31CF">
        <w:t xml:space="preserve">Conclusion: </w:t>
      </w:r>
      <w:proofErr w:type="spellStart"/>
      <w:r w:rsidRPr="003D31CF">
        <w:rPr>
          <w:b/>
          <w:bCs/>
        </w:rPr>
        <w:t>Hydrolox</w:t>
      </w:r>
      <w:proofErr w:type="spellEnd"/>
      <w:r w:rsidRPr="003D31CF">
        <w:rPr>
          <w:b/>
          <w:bCs/>
        </w:rPr>
        <w:t xml:space="preserve"> is viable but suboptimal. </w:t>
      </w:r>
      <w:proofErr w:type="spellStart"/>
      <w:r w:rsidRPr="003D31CF">
        <w:rPr>
          <w:b/>
          <w:bCs/>
        </w:rPr>
        <w:t>Methalox</w:t>
      </w:r>
      <w:proofErr w:type="spellEnd"/>
      <w:r w:rsidRPr="003D31CF">
        <w:rPr>
          <w:b/>
          <w:bCs/>
        </w:rPr>
        <w:t xml:space="preserve"> marginal.</w:t>
      </w:r>
      <w:r w:rsidRPr="003D31CF">
        <w:br/>
        <w:t>Chemical-only is feasible but not ideal for long-term scaling.</w:t>
      </w:r>
    </w:p>
    <w:p w14:paraId="3B4E33C7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lastRenderedPageBreak/>
        <w:t>3.3 Nuclear Electric Propulsion (NEP)</w:t>
      </w:r>
    </w:p>
    <w:p w14:paraId="4225336F" w14:textId="77777777" w:rsidR="003D31CF" w:rsidRPr="003D31CF" w:rsidRDefault="003D31CF" w:rsidP="003D31CF">
      <w:r w:rsidRPr="003D31CF">
        <w:t>Evaluated 100 kW–1 MW class NEP systems.</w:t>
      </w:r>
    </w:p>
    <w:p w14:paraId="2832F082" w14:textId="77777777" w:rsidR="003D31CF" w:rsidRPr="003D31CF" w:rsidRDefault="003D31CF" w:rsidP="003D31CF">
      <w:r w:rsidRPr="003D31CF">
        <w:t>Observed:</w:t>
      </w:r>
    </w:p>
    <w:p w14:paraId="45417422" w14:textId="77777777" w:rsidR="003D31CF" w:rsidRPr="003D31CF" w:rsidRDefault="003D31CF" w:rsidP="003D31CF">
      <w:pPr>
        <w:numPr>
          <w:ilvl w:val="0"/>
          <w:numId w:val="275"/>
        </w:numPr>
      </w:pPr>
      <w:r w:rsidRPr="003D31CF">
        <w:t>Same limitations as EP-only: thrust is too low for 7-day cycles.</w:t>
      </w:r>
    </w:p>
    <w:p w14:paraId="7B110C12" w14:textId="77777777" w:rsidR="003D31CF" w:rsidRPr="003D31CF" w:rsidRDefault="003D31CF" w:rsidP="003D31CF">
      <w:pPr>
        <w:numPr>
          <w:ilvl w:val="0"/>
          <w:numId w:val="275"/>
        </w:numPr>
      </w:pPr>
      <w:r w:rsidRPr="003D31CF">
        <w:t>Excellent long-</w:t>
      </w:r>
      <w:proofErr w:type="gramStart"/>
      <w:r w:rsidRPr="003D31CF">
        <w:t>term for</w:t>
      </w:r>
      <w:proofErr w:type="gramEnd"/>
      <w:r w:rsidRPr="003D31CF">
        <w:t xml:space="preserve"> barge and cargo hauling over weeks/months.</w:t>
      </w:r>
    </w:p>
    <w:p w14:paraId="580918EE" w14:textId="77777777" w:rsidR="003D31CF" w:rsidRPr="003D31CF" w:rsidRDefault="003D31CF" w:rsidP="003D31CF">
      <w:pPr>
        <w:numPr>
          <w:ilvl w:val="0"/>
          <w:numId w:val="275"/>
        </w:numPr>
      </w:pPr>
      <w:proofErr w:type="gramStart"/>
      <w:r w:rsidRPr="003D31CF">
        <w:t>Cannot</w:t>
      </w:r>
      <w:proofErr w:type="gramEnd"/>
      <w:r w:rsidRPr="003D31CF">
        <w:t xml:space="preserve"> handle early OSY-E logistics tempo.</w:t>
      </w:r>
    </w:p>
    <w:p w14:paraId="700E4F2E" w14:textId="77777777" w:rsidR="003D31CF" w:rsidRPr="003D31CF" w:rsidRDefault="003D31CF" w:rsidP="003D31CF">
      <w:r w:rsidRPr="003D31CF">
        <w:t xml:space="preserve">Conclusion: </w:t>
      </w:r>
      <w:r w:rsidRPr="003D31CF">
        <w:rPr>
          <w:b/>
          <w:bCs/>
        </w:rPr>
        <w:t>Rejected for Class B. Reserved for barge-class.</w:t>
      </w:r>
    </w:p>
    <w:p w14:paraId="7000870D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3.4 Nuclear Thermal Propulsion (NTP)</w:t>
      </w:r>
    </w:p>
    <w:p w14:paraId="5F49FAED" w14:textId="77777777" w:rsidR="003D31CF" w:rsidRPr="003D31CF" w:rsidRDefault="003D31CF" w:rsidP="003D31CF">
      <w:r w:rsidRPr="003D31CF">
        <w:t>Evaluated reactor sizes, thrust levels, Isp performance.</w:t>
      </w:r>
    </w:p>
    <w:p w14:paraId="342C4405" w14:textId="77777777" w:rsidR="003D31CF" w:rsidRPr="003D31CF" w:rsidRDefault="003D31CF" w:rsidP="003D31CF">
      <w:r w:rsidRPr="003D31CF">
        <w:t>Key data:</w:t>
      </w:r>
    </w:p>
    <w:p w14:paraId="213A3934" w14:textId="77777777" w:rsidR="003D31CF" w:rsidRPr="003D31CF" w:rsidRDefault="003D31CF" w:rsidP="003D31CF">
      <w:pPr>
        <w:numPr>
          <w:ilvl w:val="0"/>
          <w:numId w:val="276"/>
        </w:numPr>
      </w:pPr>
      <w:r w:rsidRPr="003D31CF">
        <w:t>Isp: 850–900 s</w:t>
      </w:r>
    </w:p>
    <w:p w14:paraId="51B13B02" w14:textId="77777777" w:rsidR="003D31CF" w:rsidRPr="003D31CF" w:rsidRDefault="003D31CF" w:rsidP="003D31CF">
      <w:pPr>
        <w:numPr>
          <w:ilvl w:val="0"/>
          <w:numId w:val="276"/>
        </w:numPr>
      </w:pPr>
      <w:r w:rsidRPr="003D31CF">
        <w:t xml:space="preserve">Thrust: tens of </w:t>
      </w:r>
      <w:proofErr w:type="spellStart"/>
      <w:r w:rsidRPr="003D31CF">
        <w:t>kN</w:t>
      </w:r>
      <w:proofErr w:type="spellEnd"/>
      <w:r w:rsidRPr="003D31CF">
        <w:t xml:space="preserve"> with compact reactor assemblies</w:t>
      </w:r>
    </w:p>
    <w:p w14:paraId="1731A1A2" w14:textId="77777777" w:rsidR="003D31CF" w:rsidRPr="003D31CF" w:rsidRDefault="003D31CF" w:rsidP="003D31CF">
      <w:pPr>
        <w:numPr>
          <w:ilvl w:val="0"/>
          <w:numId w:val="276"/>
        </w:numPr>
      </w:pPr>
      <w:r w:rsidRPr="003D31CF">
        <w:t>Mass fraction drastically improves vs chemical</w:t>
      </w:r>
    </w:p>
    <w:p w14:paraId="66127886" w14:textId="77777777" w:rsidR="003D31CF" w:rsidRPr="003D31CF" w:rsidRDefault="003D31CF" w:rsidP="003D31CF">
      <w:pPr>
        <w:numPr>
          <w:ilvl w:val="0"/>
          <w:numId w:val="276"/>
        </w:numPr>
      </w:pPr>
      <w:r w:rsidRPr="003D31CF">
        <w:t xml:space="preserve">Burn durations: </w:t>
      </w:r>
      <w:r w:rsidRPr="003D31CF">
        <w:rPr>
          <w:b/>
          <w:bCs/>
        </w:rPr>
        <w:t>hours</w:t>
      </w:r>
      <w:r w:rsidRPr="003D31CF">
        <w:t xml:space="preserve"> rather than days</w:t>
      </w:r>
    </w:p>
    <w:p w14:paraId="6DA6A11E" w14:textId="77777777" w:rsidR="003D31CF" w:rsidRPr="003D31CF" w:rsidRDefault="003D31CF" w:rsidP="003D31CF">
      <w:pPr>
        <w:numPr>
          <w:ilvl w:val="0"/>
          <w:numId w:val="276"/>
        </w:numPr>
      </w:pPr>
      <w:r w:rsidRPr="003D31CF">
        <w:t>Fully compatible with 3–3.5 km/s mission dv</w:t>
      </w:r>
    </w:p>
    <w:p w14:paraId="2C7FE014" w14:textId="77777777" w:rsidR="003D31CF" w:rsidRPr="003D31CF" w:rsidRDefault="003D31CF" w:rsidP="003D31CF">
      <w:pPr>
        <w:numPr>
          <w:ilvl w:val="0"/>
          <w:numId w:val="276"/>
        </w:numPr>
      </w:pPr>
      <w:r w:rsidRPr="003D31CF">
        <w:t>Supports 7-day cycle with margin</w:t>
      </w:r>
    </w:p>
    <w:p w14:paraId="40C4338F" w14:textId="77777777" w:rsidR="003D31CF" w:rsidRPr="003D31CF" w:rsidRDefault="003D31CF" w:rsidP="003D31CF">
      <w:pPr>
        <w:numPr>
          <w:ilvl w:val="0"/>
          <w:numId w:val="276"/>
        </w:numPr>
      </w:pPr>
      <w:r w:rsidRPr="003D31CF">
        <w:t>Compatible with Earth-delivered LH2 until OSY-E fuel capacity comes online</w:t>
      </w:r>
    </w:p>
    <w:p w14:paraId="41FADC0D" w14:textId="77777777" w:rsidR="003D31CF" w:rsidRPr="003D31CF" w:rsidRDefault="003D31CF" w:rsidP="003D31CF">
      <w:pPr>
        <w:numPr>
          <w:ilvl w:val="0"/>
          <w:numId w:val="276"/>
        </w:numPr>
      </w:pPr>
      <w:r w:rsidRPr="003D31CF">
        <w:t>Reactor mass within Starship V3 capability</w:t>
      </w:r>
    </w:p>
    <w:p w14:paraId="4FD8B62A" w14:textId="77777777" w:rsidR="003D31CF" w:rsidRPr="003D31CF" w:rsidRDefault="003D31CF" w:rsidP="003D31CF">
      <w:r w:rsidRPr="003D31CF">
        <w:t xml:space="preserve">Conclusion: </w:t>
      </w:r>
      <w:r w:rsidRPr="003D31CF">
        <w:rPr>
          <w:b/>
          <w:bCs/>
        </w:rPr>
        <w:t>Only propulsion system meeting all mission constraints.</w:t>
      </w:r>
    </w:p>
    <w:p w14:paraId="47D1421F" w14:textId="77777777" w:rsidR="003D31CF" w:rsidRPr="003D31CF" w:rsidRDefault="003D31CF" w:rsidP="003D31CF">
      <w:r w:rsidRPr="003D31CF">
        <w:t xml:space="preserve">Final selection: </w:t>
      </w:r>
      <w:r w:rsidRPr="003D31CF">
        <w:rPr>
          <w:b/>
          <w:bCs/>
        </w:rPr>
        <w:t>NTP primary propulsion for Class B Tugs.</w:t>
      </w:r>
    </w:p>
    <w:p w14:paraId="41E2896F" w14:textId="77777777" w:rsidR="003D31CF" w:rsidRPr="003D31CF" w:rsidRDefault="003D31CF" w:rsidP="003D31CF">
      <w:pPr>
        <w:numPr>
          <w:ilvl w:val="0"/>
          <w:numId w:val="277"/>
        </w:numPr>
      </w:pPr>
      <w:r w:rsidRPr="003D31CF">
        <w:t>CLASS B TUG - BASELINE DESIGN (BLOCK 0)</w:t>
      </w:r>
    </w:p>
    <w:p w14:paraId="2ABF4FED" w14:textId="77777777" w:rsidR="003D31CF" w:rsidRPr="003D31CF" w:rsidRDefault="003D31CF" w:rsidP="003D31CF">
      <w:r w:rsidRPr="003D31CF">
        <w:pict w14:anchorId="11C8DAD0">
          <v:rect id="_x0000_i1412" style="width:0;height:1.5pt" o:hralign="center" o:hrstd="t" o:hr="t" fillcolor="#a0a0a0" stroked="f"/>
        </w:pict>
      </w:r>
    </w:p>
    <w:p w14:paraId="086A0075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4.1 Mission Scale</w:t>
      </w:r>
    </w:p>
    <w:p w14:paraId="65A0354F" w14:textId="77777777" w:rsidR="003D31CF" w:rsidRPr="003D31CF" w:rsidRDefault="003D31CF" w:rsidP="003D31CF">
      <w:pPr>
        <w:numPr>
          <w:ilvl w:val="0"/>
          <w:numId w:val="278"/>
        </w:numPr>
      </w:pPr>
      <w:r w:rsidRPr="003D31CF">
        <w:t xml:space="preserve">Pod capacity: </w:t>
      </w:r>
      <w:r w:rsidRPr="003D31CF">
        <w:rPr>
          <w:b/>
          <w:bCs/>
        </w:rPr>
        <w:t>25 pods</w:t>
      </w:r>
      <w:r w:rsidRPr="003D31CF">
        <w:t xml:space="preserve"> (25 t).</w:t>
      </w:r>
    </w:p>
    <w:p w14:paraId="4E2A095D" w14:textId="77777777" w:rsidR="003D31CF" w:rsidRPr="003D31CF" w:rsidRDefault="003D31CF" w:rsidP="003D31CF">
      <w:pPr>
        <w:numPr>
          <w:ilvl w:val="0"/>
          <w:numId w:val="278"/>
        </w:numPr>
      </w:pPr>
      <w:r w:rsidRPr="003D31CF">
        <w:t xml:space="preserve">Dry tug mass (reactor, engine, tanks, avionics, RCS, structure): </w:t>
      </w:r>
      <w:r w:rsidRPr="003D31CF">
        <w:rPr>
          <w:b/>
          <w:bCs/>
        </w:rPr>
        <w:t>20–25 t</w:t>
      </w:r>
      <w:r w:rsidRPr="003D31CF">
        <w:t>.</w:t>
      </w:r>
    </w:p>
    <w:p w14:paraId="3DB623AE" w14:textId="77777777" w:rsidR="003D31CF" w:rsidRPr="003D31CF" w:rsidRDefault="003D31CF" w:rsidP="003D31CF">
      <w:pPr>
        <w:numPr>
          <w:ilvl w:val="0"/>
          <w:numId w:val="278"/>
        </w:numPr>
      </w:pPr>
      <w:r w:rsidRPr="003D31CF">
        <w:t xml:space="preserve">Total dry system: </w:t>
      </w:r>
      <w:r w:rsidRPr="003D31CF">
        <w:rPr>
          <w:b/>
          <w:bCs/>
        </w:rPr>
        <w:t>45–50 t</w:t>
      </w:r>
      <w:r w:rsidRPr="003D31CF">
        <w:t>.</w:t>
      </w:r>
    </w:p>
    <w:p w14:paraId="0F839D76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lastRenderedPageBreak/>
        <w:t>4.2 Propellant Load</w:t>
      </w:r>
    </w:p>
    <w:p w14:paraId="473C63C6" w14:textId="77777777" w:rsidR="003D31CF" w:rsidRPr="003D31CF" w:rsidRDefault="003D31CF" w:rsidP="003D31CF">
      <w:pPr>
        <w:numPr>
          <w:ilvl w:val="0"/>
          <w:numId w:val="279"/>
        </w:numPr>
      </w:pPr>
      <w:r w:rsidRPr="003D31CF">
        <w:t xml:space="preserve">Required dv: </w:t>
      </w:r>
      <w:r w:rsidRPr="003D31CF">
        <w:rPr>
          <w:b/>
          <w:bCs/>
        </w:rPr>
        <w:t>3,500 m/s</w:t>
      </w:r>
      <w:r w:rsidRPr="003D31CF">
        <w:t xml:space="preserve"> after margin.</w:t>
      </w:r>
    </w:p>
    <w:p w14:paraId="72CC8DB3" w14:textId="77777777" w:rsidR="003D31CF" w:rsidRPr="003D31CF" w:rsidRDefault="003D31CF" w:rsidP="003D31CF">
      <w:pPr>
        <w:numPr>
          <w:ilvl w:val="0"/>
          <w:numId w:val="279"/>
        </w:numPr>
      </w:pPr>
      <w:r w:rsidRPr="003D31CF">
        <w:t>At Isp ~900 s, mass ratio ~1.49.</w:t>
      </w:r>
    </w:p>
    <w:p w14:paraId="2C650603" w14:textId="77777777" w:rsidR="003D31CF" w:rsidRPr="003D31CF" w:rsidRDefault="003D31CF" w:rsidP="003D31CF">
      <w:pPr>
        <w:numPr>
          <w:ilvl w:val="0"/>
          <w:numId w:val="279"/>
        </w:numPr>
      </w:pPr>
      <w:r w:rsidRPr="003D31CF">
        <w:t>Tug departure mass ~75 t.</w:t>
      </w:r>
    </w:p>
    <w:p w14:paraId="3AA46FD7" w14:textId="77777777" w:rsidR="003D31CF" w:rsidRPr="003D31CF" w:rsidRDefault="003D31CF" w:rsidP="003D31CF">
      <w:pPr>
        <w:numPr>
          <w:ilvl w:val="0"/>
          <w:numId w:val="279"/>
        </w:numPr>
      </w:pPr>
      <w:r w:rsidRPr="003D31CF">
        <w:t>LH2 propellant ~25 t per cycle.</w:t>
      </w:r>
    </w:p>
    <w:p w14:paraId="51636146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4.3 Thrust Requirements</w:t>
      </w:r>
    </w:p>
    <w:p w14:paraId="6C978FEC" w14:textId="77777777" w:rsidR="003D31CF" w:rsidRPr="003D31CF" w:rsidRDefault="003D31CF" w:rsidP="003D31CF">
      <w:pPr>
        <w:numPr>
          <w:ilvl w:val="0"/>
          <w:numId w:val="280"/>
        </w:numPr>
      </w:pPr>
      <w:r w:rsidRPr="003D31CF">
        <w:t xml:space="preserve">Required thrust band: </w:t>
      </w:r>
      <w:r w:rsidRPr="003D31CF">
        <w:rPr>
          <w:b/>
          <w:bCs/>
        </w:rPr>
        <w:t xml:space="preserve">20–50 </w:t>
      </w:r>
      <w:proofErr w:type="spellStart"/>
      <w:r w:rsidRPr="003D31CF">
        <w:rPr>
          <w:b/>
          <w:bCs/>
        </w:rPr>
        <w:t>kN</w:t>
      </w:r>
      <w:proofErr w:type="spellEnd"/>
      <w:r w:rsidRPr="003D31CF">
        <w:t xml:space="preserve"> for hour-scale burns.</w:t>
      </w:r>
    </w:p>
    <w:p w14:paraId="0D79343E" w14:textId="77777777" w:rsidR="003D31CF" w:rsidRPr="003D31CF" w:rsidRDefault="003D31CF" w:rsidP="003D31CF">
      <w:pPr>
        <w:numPr>
          <w:ilvl w:val="0"/>
          <w:numId w:val="280"/>
        </w:numPr>
      </w:pPr>
      <w:r w:rsidRPr="003D31CF">
        <w:t>Ensures GEO insertion and de-orbit burns occur within mission windows.</w:t>
      </w:r>
    </w:p>
    <w:p w14:paraId="7DD5EA63" w14:textId="77777777" w:rsidR="003D31CF" w:rsidRPr="003D31CF" w:rsidRDefault="003D31CF" w:rsidP="003D31CF">
      <w:pPr>
        <w:numPr>
          <w:ilvl w:val="0"/>
          <w:numId w:val="280"/>
        </w:numPr>
      </w:pPr>
      <w:r w:rsidRPr="003D31CF">
        <w:t>Allows rapid departure and return legs (2–3 days each).</w:t>
      </w:r>
    </w:p>
    <w:p w14:paraId="128DDD31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4.4 Propulsion Stack</w:t>
      </w:r>
    </w:p>
    <w:p w14:paraId="676B52C7" w14:textId="77777777" w:rsidR="003D31CF" w:rsidRPr="003D31CF" w:rsidRDefault="003D31CF" w:rsidP="003D31CF">
      <w:pPr>
        <w:numPr>
          <w:ilvl w:val="0"/>
          <w:numId w:val="281"/>
        </w:numPr>
      </w:pPr>
      <w:r w:rsidRPr="003D31CF">
        <w:t>Primary: NTP engine cluster (single core or dual-mode configuration).</w:t>
      </w:r>
    </w:p>
    <w:p w14:paraId="1B537C0E" w14:textId="77777777" w:rsidR="003D31CF" w:rsidRPr="003D31CF" w:rsidRDefault="003D31CF" w:rsidP="003D31CF">
      <w:pPr>
        <w:numPr>
          <w:ilvl w:val="0"/>
          <w:numId w:val="281"/>
        </w:numPr>
      </w:pPr>
      <w:r w:rsidRPr="003D31CF">
        <w:t>Secondary:</w:t>
      </w:r>
    </w:p>
    <w:p w14:paraId="6CCADDCE" w14:textId="77777777" w:rsidR="003D31CF" w:rsidRPr="003D31CF" w:rsidRDefault="003D31CF" w:rsidP="003D31CF">
      <w:pPr>
        <w:numPr>
          <w:ilvl w:val="1"/>
          <w:numId w:val="281"/>
        </w:numPr>
      </w:pPr>
      <w:r w:rsidRPr="003D31CF">
        <w:t>Chemical trim engines (storable, low thrust)</w:t>
      </w:r>
    </w:p>
    <w:p w14:paraId="3DAC14EF" w14:textId="77777777" w:rsidR="003D31CF" w:rsidRPr="003D31CF" w:rsidRDefault="003D31CF" w:rsidP="003D31CF">
      <w:pPr>
        <w:numPr>
          <w:ilvl w:val="1"/>
          <w:numId w:val="281"/>
        </w:numPr>
      </w:pPr>
      <w:r w:rsidRPr="003D31CF">
        <w:t>NH3 or H2 RCS system</w:t>
      </w:r>
    </w:p>
    <w:p w14:paraId="0DABDA49" w14:textId="77777777" w:rsidR="003D31CF" w:rsidRPr="003D31CF" w:rsidRDefault="003D31CF" w:rsidP="003D31CF">
      <w:pPr>
        <w:numPr>
          <w:ilvl w:val="1"/>
          <w:numId w:val="281"/>
        </w:numPr>
      </w:pPr>
      <w:r w:rsidRPr="003D31CF">
        <w:t>Optional: 10–50 kW electric thrusters for fine orbit shaping</w:t>
      </w:r>
    </w:p>
    <w:p w14:paraId="14E1E49C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4.5 Reactor + Shielding</w:t>
      </w:r>
    </w:p>
    <w:p w14:paraId="390BF017" w14:textId="77777777" w:rsidR="003D31CF" w:rsidRPr="003D31CF" w:rsidRDefault="003D31CF" w:rsidP="003D31CF">
      <w:pPr>
        <w:numPr>
          <w:ilvl w:val="0"/>
          <w:numId w:val="282"/>
        </w:numPr>
      </w:pPr>
      <w:r w:rsidRPr="003D31CF">
        <w:t>Compact reactor optimized for high thrust NTP.</w:t>
      </w:r>
    </w:p>
    <w:p w14:paraId="1A067DC5" w14:textId="77777777" w:rsidR="003D31CF" w:rsidRPr="003D31CF" w:rsidRDefault="003D31CF" w:rsidP="003D31CF">
      <w:pPr>
        <w:numPr>
          <w:ilvl w:val="0"/>
          <w:numId w:val="282"/>
        </w:numPr>
      </w:pPr>
      <w:r w:rsidRPr="003D31CF">
        <w:t>Forward shadow shield to protect avionics and pods.</w:t>
      </w:r>
    </w:p>
    <w:p w14:paraId="0613B920" w14:textId="77777777" w:rsidR="003D31CF" w:rsidRPr="003D31CF" w:rsidRDefault="003D31CF" w:rsidP="003D31CF">
      <w:pPr>
        <w:numPr>
          <w:ilvl w:val="0"/>
          <w:numId w:val="282"/>
        </w:numPr>
      </w:pPr>
      <w:r w:rsidRPr="003D31CF">
        <w:t>Rear thermal radiators sized for safe hot soak.</w:t>
      </w:r>
    </w:p>
    <w:p w14:paraId="3DB1A9D6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4.6 Docking and Capture Hardware</w:t>
      </w:r>
    </w:p>
    <w:p w14:paraId="63CD4CD5" w14:textId="77777777" w:rsidR="003D31CF" w:rsidRPr="003D31CF" w:rsidRDefault="003D31CF" w:rsidP="003D31CF">
      <w:pPr>
        <w:numPr>
          <w:ilvl w:val="0"/>
          <w:numId w:val="283"/>
        </w:numPr>
      </w:pPr>
      <w:r w:rsidRPr="003D31CF">
        <w:t>Reinforced pod mount rail for 25-pod configuration.</w:t>
      </w:r>
    </w:p>
    <w:p w14:paraId="56097C44" w14:textId="77777777" w:rsidR="003D31CF" w:rsidRPr="003D31CF" w:rsidRDefault="003D31CF" w:rsidP="003D31CF">
      <w:pPr>
        <w:numPr>
          <w:ilvl w:val="0"/>
          <w:numId w:val="283"/>
        </w:numPr>
      </w:pPr>
      <w:r w:rsidRPr="003D31CF">
        <w:t>Hard dock interface with OSY-E core ring.</w:t>
      </w:r>
    </w:p>
    <w:p w14:paraId="44F12454" w14:textId="77777777" w:rsidR="003D31CF" w:rsidRPr="003D31CF" w:rsidRDefault="003D31CF" w:rsidP="003D31CF">
      <w:pPr>
        <w:numPr>
          <w:ilvl w:val="0"/>
          <w:numId w:val="283"/>
        </w:numPr>
      </w:pPr>
      <w:r w:rsidRPr="003D31CF">
        <w:t>Bots mountable for capture assistance.</w:t>
      </w:r>
    </w:p>
    <w:p w14:paraId="720B8C5F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4.7 Turnaround Operations</w:t>
      </w:r>
    </w:p>
    <w:p w14:paraId="4014FAE5" w14:textId="77777777" w:rsidR="003D31CF" w:rsidRPr="003D31CF" w:rsidRDefault="003D31CF" w:rsidP="003D31CF">
      <w:pPr>
        <w:numPr>
          <w:ilvl w:val="0"/>
          <w:numId w:val="284"/>
        </w:numPr>
      </w:pPr>
      <w:r w:rsidRPr="003D31CF">
        <w:t>LH2 top-off from Starship tankers (Phase 1).</w:t>
      </w:r>
    </w:p>
    <w:p w14:paraId="7FE9E9B2" w14:textId="77777777" w:rsidR="003D31CF" w:rsidRPr="003D31CF" w:rsidRDefault="003D31CF" w:rsidP="003D31CF">
      <w:pPr>
        <w:numPr>
          <w:ilvl w:val="0"/>
          <w:numId w:val="284"/>
        </w:numPr>
      </w:pPr>
      <w:r w:rsidRPr="003D31CF">
        <w:t>Quick-inspection cycle &lt; 12 hours.</w:t>
      </w:r>
    </w:p>
    <w:p w14:paraId="4BB74EF2" w14:textId="77777777" w:rsidR="003D31CF" w:rsidRPr="003D31CF" w:rsidRDefault="003D31CF" w:rsidP="003D31CF">
      <w:pPr>
        <w:numPr>
          <w:ilvl w:val="0"/>
          <w:numId w:val="284"/>
        </w:numPr>
      </w:pPr>
      <w:r w:rsidRPr="003D31CF">
        <w:lastRenderedPageBreak/>
        <w:t>Autonomous health monitoring with worker bot integration.</w:t>
      </w:r>
    </w:p>
    <w:p w14:paraId="525C685D" w14:textId="77777777" w:rsidR="003D31CF" w:rsidRPr="003D31CF" w:rsidRDefault="003D31CF" w:rsidP="003D31CF">
      <w:pPr>
        <w:numPr>
          <w:ilvl w:val="0"/>
          <w:numId w:val="285"/>
        </w:numPr>
      </w:pPr>
      <w:r w:rsidRPr="003D31CF">
        <w:t>STARSHIP V3 BOOTSTRAP SEQUENCE (PHASE 1)</w:t>
      </w:r>
    </w:p>
    <w:p w14:paraId="3E1C9871" w14:textId="77777777" w:rsidR="003D31CF" w:rsidRPr="003D31CF" w:rsidRDefault="003D31CF" w:rsidP="003D31CF">
      <w:r w:rsidRPr="003D31CF">
        <w:pict w14:anchorId="617F29D6">
          <v:rect id="_x0000_i1413" style="width:0;height:1.5pt" o:hralign="center" o:hrstd="t" o:hr="t" fillcolor="#a0a0a0" stroked="f"/>
        </w:pict>
      </w:r>
    </w:p>
    <w:p w14:paraId="6A110D07" w14:textId="77777777" w:rsidR="003D31CF" w:rsidRPr="003D31CF" w:rsidRDefault="003D31CF" w:rsidP="003D31CF">
      <w:r w:rsidRPr="003D31CF">
        <w:t>Goal: Deliver OSY-E Core + first tug + early power/robotics to GEO.</w:t>
      </w:r>
    </w:p>
    <w:p w14:paraId="2B2DA78D" w14:textId="77777777" w:rsidR="003D31CF" w:rsidRPr="003D31CF" w:rsidRDefault="003D31CF" w:rsidP="003D31CF">
      <w:r w:rsidRPr="003D31CF">
        <w:t xml:space="preserve">This architecture assumes </w:t>
      </w:r>
      <w:r w:rsidRPr="003D31CF">
        <w:rPr>
          <w:b/>
          <w:bCs/>
        </w:rPr>
        <w:t>Starship V3 delivers modules to LEO</w:t>
      </w:r>
      <w:r w:rsidRPr="003D31CF">
        <w:t xml:space="preserve">, and </w:t>
      </w:r>
      <w:proofErr w:type="gramStart"/>
      <w:r w:rsidRPr="003D31CF">
        <w:t>the Class</w:t>
      </w:r>
      <w:proofErr w:type="gramEnd"/>
      <w:r w:rsidRPr="003D31CF">
        <w:t xml:space="preserve"> B Tug </w:t>
      </w:r>
      <w:r w:rsidRPr="003D31CF">
        <w:rPr>
          <w:b/>
          <w:bCs/>
        </w:rPr>
        <w:t>ferries them to GEO</w:t>
      </w:r>
      <w:r w:rsidRPr="003D31CF">
        <w:t>.</w:t>
      </w:r>
    </w:p>
    <w:p w14:paraId="1181962E" w14:textId="77777777" w:rsidR="003D31CF" w:rsidRPr="003D31CF" w:rsidRDefault="003D31CF" w:rsidP="003D31CF">
      <w:r w:rsidRPr="003D31CF">
        <w:pict w14:anchorId="6674F37F">
          <v:rect id="_x0000_i1414" style="width:0;height:1.5pt" o:hralign="center" o:hrstd="t" o:hr="t" fillcolor="#a0a0a0" stroked="f"/>
        </w:pict>
      </w:r>
    </w:p>
    <w:p w14:paraId="336B20E7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5.1 Starship V3 - Flight 1</w:t>
      </w:r>
      <w:r w:rsidRPr="003D31CF">
        <w:rPr>
          <w:b/>
          <w:bCs/>
        </w:rPr>
        <w:br/>
        <w:t>"OSY-E Core Delivery"</w:t>
      </w:r>
    </w:p>
    <w:p w14:paraId="2FDA0E9E" w14:textId="77777777" w:rsidR="003D31CF" w:rsidRPr="003D31CF" w:rsidRDefault="003D31CF" w:rsidP="003D31CF">
      <w:r w:rsidRPr="003D31CF">
        <w:t>Delivered to LEO:</w:t>
      </w:r>
    </w:p>
    <w:p w14:paraId="5B6F8EED" w14:textId="77777777" w:rsidR="003D31CF" w:rsidRPr="003D31CF" w:rsidRDefault="003D31CF" w:rsidP="003D31CF">
      <w:pPr>
        <w:numPr>
          <w:ilvl w:val="0"/>
          <w:numId w:val="286"/>
        </w:numPr>
      </w:pPr>
      <w:r w:rsidRPr="003D31CF">
        <w:t>OSY-E Core Module:</w:t>
      </w:r>
    </w:p>
    <w:p w14:paraId="61CAF788" w14:textId="77777777" w:rsidR="003D31CF" w:rsidRPr="003D31CF" w:rsidRDefault="003D31CF" w:rsidP="003D31CF">
      <w:pPr>
        <w:numPr>
          <w:ilvl w:val="1"/>
          <w:numId w:val="286"/>
        </w:numPr>
      </w:pPr>
      <w:r w:rsidRPr="003D31CF">
        <w:t>Central hub structure</w:t>
      </w:r>
    </w:p>
    <w:p w14:paraId="428709A7" w14:textId="77777777" w:rsidR="003D31CF" w:rsidRPr="003D31CF" w:rsidRDefault="003D31CF" w:rsidP="003D31CF">
      <w:pPr>
        <w:numPr>
          <w:ilvl w:val="1"/>
          <w:numId w:val="286"/>
        </w:numPr>
      </w:pPr>
      <w:r w:rsidRPr="003D31CF">
        <w:t xml:space="preserve">Primary </w:t>
      </w:r>
      <w:proofErr w:type="gramStart"/>
      <w:r w:rsidRPr="003D31CF">
        <w:t>docking ring</w:t>
      </w:r>
      <w:proofErr w:type="gramEnd"/>
    </w:p>
    <w:p w14:paraId="518A1F10" w14:textId="77777777" w:rsidR="003D31CF" w:rsidRPr="003D31CF" w:rsidRDefault="003D31CF" w:rsidP="003D31CF">
      <w:pPr>
        <w:numPr>
          <w:ilvl w:val="1"/>
          <w:numId w:val="286"/>
        </w:numPr>
      </w:pPr>
      <w:r w:rsidRPr="003D31CF">
        <w:t>Attitude control system</w:t>
      </w:r>
    </w:p>
    <w:p w14:paraId="3AD68905" w14:textId="77777777" w:rsidR="003D31CF" w:rsidRPr="003D31CF" w:rsidRDefault="003D31CF" w:rsidP="003D31CF">
      <w:pPr>
        <w:numPr>
          <w:ilvl w:val="1"/>
          <w:numId w:val="286"/>
        </w:numPr>
      </w:pPr>
      <w:r w:rsidRPr="003D31CF">
        <w:t>Comms backbone (Earth link, inter-sat, local net)</w:t>
      </w:r>
    </w:p>
    <w:p w14:paraId="53536759" w14:textId="77777777" w:rsidR="003D31CF" w:rsidRPr="003D31CF" w:rsidRDefault="003D31CF" w:rsidP="003D31CF">
      <w:pPr>
        <w:numPr>
          <w:ilvl w:val="1"/>
          <w:numId w:val="286"/>
        </w:numPr>
      </w:pPr>
      <w:r w:rsidRPr="003D31CF">
        <w:t>Initial power (small solar arrays + batteries)</w:t>
      </w:r>
    </w:p>
    <w:p w14:paraId="41B095B4" w14:textId="77777777" w:rsidR="003D31CF" w:rsidRPr="003D31CF" w:rsidRDefault="003D31CF" w:rsidP="003D31CF">
      <w:pPr>
        <w:numPr>
          <w:ilvl w:val="1"/>
          <w:numId w:val="286"/>
        </w:numPr>
      </w:pPr>
      <w:r w:rsidRPr="003D31CF">
        <w:t>Grapple fixtures and assembly hardpoints</w:t>
      </w:r>
    </w:p>
    <w:p w14:paraId="2E6BE219" w14:textId="77777777" w:rsidR="003D31CF" w:rsidRPr="003D31CF" w:rsidRDefault="003D31CF" w:rsidP="003D31CF">
      <w:pPr>
        <w:numPr>
          <w:ilvl w:val="1"/>
          <w:numId w:val="286"/>
        </w:numPr>
      </w:pPr>
      <w:r w:rsidRPr="003D31CF">
        <w:t xml:space="preserve">Propulsion for LEO </w:t>
      </w:r>
      <w:proofErr w:type="spellStart"/>
      <w:r w:rsidRPr="003D31CF">
        <w:t>stationkeeping</w:t>
      </w:r>
      <w:proofErr w:type="spellEnd"/>
      <w:r w:rsidRPr="003D31CF">
        <w:t xml:space="preserve"> until tug arrival</w:t>
      </w:r>
    </w:p>
    <w:p w14:paraId="7BCDAC66" w14:textId="77777777" w:rsidR="003D31CF" w:rsidRPr="003D31CF" w:rsidRDefault="003D31CF" w:rsidP="003D31CF">
      <w:r w:rsidRPr="003D31CF">
        <w:t>Mission:</w:t>
      </w:r>
    </w:p>
    <w:p w14:paraId="1C5BC4A9" w14:textId="77777777" w:rsidR="003D31CF" w:rsidRPr="003D31CF" w:rsidRDefault="003D31CF" w:rsidP="003D31CF">
      <w:pPr>
        <w:numPr>
          <w:ilvl w:val="0"/>
          <w:numId w:val="287"/>
        </w:numPr>
      </w:pPr>
      <w:r w:rsidRPr="003D31CF">
        <w:t>Tug retrieves OSY-E Core from LEO.</w:t>
      </w:r>
    </w:p>
    <w:p w14:paraId="079447C3" w14:textId="77777777" w:rsidR="003D31CF" w:rsidRPr="003D31CF" w:rsidRDefault="003D31CF" w:rsidP="003D31CF">
      <w:pPr>
        <w:numPr>
          <w:ilvl w:val="0"/>
          <w:numId w:val="287"/>
        </w:numPr>
      </w:pPr>
      <w:r w:rsidRPr="003D31CF">
        <w:t>Ferries to GEO in first operational NTP burn series.</w:t>
      </w:r>
    </w:p>
    <w:p w14:paraId="5E91B870" w14:textId="77777777" w:rsidR="003D31CF" w:rsidRPr="003D31CF" w:rsidRDefault="003D31CF" w:rsidP="003D31CF">
      <w:pPr>
        <w:numPr>
          <w:ilvl w:val="0"/>
          <w:numId w:val="287"/>
        </w:numPr>
      </w:pPr>
      <w:r w:rsidRPr="003D31CF">
        <w:t>Worker bots (arriving later) will mount and deploy additional components.</w:t>
      </w:r>
    </w:p>
    <w:p w14:paraId="175D8E29" w14:textId="77777777" w:rsidR="003D31CF" w:rsidRPr="003D31CF" w:rsidRDefault="003D31CF" w:rsidP="003D31CF">
      <w:r w:rsidRPr="003D31CF">
        <w:pict w14:anchorId="2FAE3989">
          <v:rect id="_x0000_i1415" style="width:0;height:1.5pt" o:hralign="center" o:hrstd="t" o:hr="t" fillcolor="#a0a0a0" stroked="f"/>
        </w:pict>
      </w:r>
    </w:p>
    <w:p w14:paraId="7B237CD4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5.2 Starship V3 - Flight 2</w:t>
      </w:r>
      <w:r w:rsidRPr="003D31CF">
        <w:rPr>
          <w:b/>
          <w:bCs/>
        </w:rPr>
        <w:br/>
        <w:t>"Power and Robotics Module"</w:t>
      </w:r>
    </w:p>
    <w:p w14:paraId="1B78CB3A" w14:textId="77777777" w:rsidR="003D31CF" w:rsidRPr="003D31CF" w:rsidRDefault="003D31CF" w:rsidP="003D31CF">
      <w:r w:rsidRPr="003D31CF">
        <w:t>Delivered to LEO:</w:t>
      </w:r>
    </w:p>
    <w:p w14:paraId="04192D71" w14:textId="77777777" w:rsidR="003D31CF" w:rsidRPr="003D31CF" w:rsidRDefault="003D31CF" w:rsidP="003D31CF">
      <w:pPr>
        <w:numPr>
          <w:ilvl w:val="0"/>
          <w:numId w:val="288"/>
        </w:numPr>
      </w:pPr>
      <w:r w:rsidRPr="003D31CF">
        <w:t>Phase 1 Power System:</w:t>
      </w:r>
    </w:p>
    <w:p w14:paraId="54F0F276" w14:textId="77777777" w:rsidR="003D31CF" w:rsidRPr="003D31CF" w:rsidRDefault="003D31CF" w:rsidP="003D31CF">
      <w:pPr>
        <w:numPr>
          <w:ilvl w:val="1"/>
          <w:numId w:val="288"/>
        </w:numPr>
      </w:pPr>
      <w:r w:rsidRPr="003D31CF">
        <w:lastRenderedPageBreak/>
        <w:t>Expanded solar wings</w:t>
      </w:r>
    </w:p>
    <w:p w14:paraId="3A926B5D" w14:textId="77777777" w:rsidR="003D31CF" w:rsidRPr="003D31CF" w:rsidRDefault="003D31CF" w:rsidP="003D31CF">
      <w:pPr>
        <w:numPr>
          <w:ilvl w:val="1"/>
          <w:numId w:val="288"/>
        </w:numPr>
      </w:pPr>
      <w:r w:rsidRPr="003D31CF">
        <w:t>Additional batteries</w:t>
      </w:r>
    </w:p>
    <w:p w14:paraId="1E2DA81A" w14:textId="77777777" w:rsidR="003D31CF" w:rsidRPr="003D31CF" w:rsidRDefault="003D31CF" w:rsidP="003D31CF">
      <w:pPr>
        <w:numPr>
          <w:ilvl w:val="1"/>
          <w:numId w:val="288"/>
        </w:numPr>
      </w:pPr>
      <w:r w:rsidRPr="003D31CF">
        <w:t>Power distribution racks</w:t>
      </w:r>
    </w:p>
    <w:p w14:paraId="5896B4B3" w14:textId="77777777" w:rsidR="003D31CF" w:rsidRPr="003D31CF" w:rsidRDefault="003D31CF" w:rsidP="003D31CF">
      <w:pPr>
        <w:numPr>
          <w:ilvl w:val="0"/>
          <w:numId w:val="288"/>
        </w:numPr>
      </w:pPr>
      <w:r w:rsidRPr="003D31CF">
        <w:t>Robotics Package:</w:t>
      </w:r>
    </w:p>
    <w:p w14:paraId="289F2D44" w14:textId="77777777" w:rsidR="003D31CF" w:rsidRPr="003D31CF" w:rsidRDefault="003D31CF" w:rsidP="003D31CF">
      <w:pPr>
        <w:numPr>
          <w:ilvl w:val="1"/>
          <w:numId w:val="288"/>
        </w:numPr>
      </w:pPr>
      <w:r w:rsidRPr="003D31CF">
        <w:t>Assembly bots</w:t>
      </w:r>
    </w:p>
    <w:p w14:paraId="7D98554D" w14:textId="77777777" w:rsidR="003D31CF" w:rsidRPr="003D31CF" w:rsidRDefault="003D31CF" w:rsidP="003D31CF">
      <w:pPr>
        <w:numPr>
          <w:ilvl w:val="1"/>
          <w:numId w:val="288"/>
        </w:numPr>
      </w:pPr>
      <w:r w:rsidRPr="003D31CF">
        <w:t>Inspection drones</w:t>
      </w:r>
    </w:p>
    <w:p w14:paraId="580D75BD" w14:textId="77777777" w:rsidR="003D31CF" w:rsidRPr="003D31CF" w:rsidRDefault="003D31CF" w:rsidP="003D31CF">
      <w:pPr>
        <w:numPr>
          <w:ilvl w:val="1"/>
          <w:numId w:val="288"/>
        </w:numPr>
      </w:pPr>
      <w:r w:rsidRPr="003D31CF">
        <w:t>Modular tool bays</w:t>
      </w:r>
    </w:p>
    <w:p w14:paraId="176ABCCA" w14:textId="77777777" w:rsidR="003D31CF" w:rsidRPr="003D31CF" w:rsidRDefault="003D31CF" w:rsidP="003D31CF">
      <w:pPr>
        <w:numPr>
          <w:ilvl w:val="0"/>
          <w:numId w:val="288"/>
        </w:numPr>
      </w:pPr>
      <w:r w:rsidRPr="003D31CF">
        <w:t>Radiators for thermal management</w:t>
      </w:r>
    </w:p>
    <w:p w14:paraId="74D93EC9" w14:textId="77777777" w:rsidR="003D31CF" w:rsidRPr="003D31CF" w:rsidRDefault="003D31CF" w:rsidP="003D31CF">
      <w:pPr>
        <w:numPr>
          <w:ilvl w:val="0"/>
          <w:numId w:val="288"/>
        </w:numPr>
      </w:pPr>
      <w:r w:rsidRPr="003D31CF">
        <w:t>Structural expansion frames</w:t>
      </w:r>
    </w:p>
    <w:p w14:paraId="4D4AA812" w14:textId="77777777" w:rsidR="003D31CF" w:rsidRPr="003D31CF" w:rsidRDefault="003D31CF" w:rsidP="003D31CF">
      <w:r w:rsidRPr="003D31CF">
        <w:t>Mission:</w:t>
      </w:r>
    </w:p>
    <w:p w14:paraId="441E888A" w14:textId="77777777" w:rsidR="003D31CF" w:rsidRPr="003D31CF" w:rsidRDefault="003D31CF" w:rsidP="003D31CF">
      <w:pPr>
        <w:numPr>
          <w:ilvl w:val="0"/>
          <w:numId w:val="289"/>
        </w:numPr>
      </w:pPr>
      <w:r w:rsidRPr="003D31CF">
        <w:t>Tug ferries this entire module to GEO.</w:t>
      </w:r>
    </w:p>
    <w:p w14:paraId="6268F358" w14:textId="77777777" w:rsidR="003D31CF" w:rsidRPr="003D31CF" w:rsidRDefault="003D31CF" w:rsidP="003D31CF">
      <w:pPr>
        <w:numPr>
          <w:ilvl w:val="0"/>
          <w:numId w:val="289"/>
        </w:numPr>
      </w:pPr>
      <w:r w:rsidRPr="003D31CF">
        <w:t xml:space="preserve">Worker </w:t>
      </w:r>
      <w:proofErr w:type="gramStart"/>
      <w:r w:rsidRPr="003D31CF">
        <w:t>bots</w:t>
      </w:r>
      <w:proofErr w:type="gramEnd"/>
      <w:r w:rsidRPr="003D31CF">
        <w:t xml:space="preserve"> assemble power arrays, expand OSY-E capability.</w:t>
      </w:r>
    </w:p>
    <w:p w14:paraId="6F4C4F4F" w14:textId="77777777" w:rsidR="003D31CF" w:rsidRPr="003D31CF" w:rsidRDefault="003D31CF" w:rsidP="003D31CF">
      <w:r w:rsidRPr="003D31CF">
        <w:pict w14:anchorId="49E213E9">
          <v:rect id="_x0000_i1416" style="width:0;height:1.5pt" o:hralign="center" o:hrstd="t" o:hr="t" fillcolor="#a0a0a0" stroked="f"/>
        </w:pict>
      </w:r>
    </w:p>
    <w:p w14:paraId="5D8B6975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5.3 Starship V3 - Flight 3</w:t>
      </w:r>
      <w:r w:rsidRPr="003D31CF">
        <w:rPr>
          <w:b/>
          <w:bCs/>
        </w:rPr>
        <w:br/>
        <w:t xml:space="preserve">"Tug + </w:t>
      </w:r>
      <w:proofErr w:type="spellStart"/>
      <w:r w:rsidRPr="003D31CF">
        <w:rPr>
          <w:b/>
          <w:bCs/>
        </w:rPr>
        <w:t>Cryo</w:t>
      </w:r>
      <w:proofErr w:type="spellEnd"/>
      <w:r w:rsidRPr="003D31CF">
        <w:rPr>
          <w:b/>
          <w:bCs/>
        </w:rPr>
        <w:t xml:space="preserve"> Depot Package"</w:t>
      </w:r>
    </w:p>
    <w:p w14:paraId="48598CBD" w14:textId="77777777" w:rsidR="003D31CF" w:rsidRPr="003D31CF" w:rsidRDefault="003D31CF" w:rsidP="003D31CF">
      <w:r w:rsidRPr="003D31CF">
        <w:t>Delivered to LEO:</w:t>
      </w:r>
    </w:p>
    <w:p w14:paraId="2E790355" w14:textId="77777777" w:rsidR="003D31CF" w:rsidRPr="003D31CF" w:rsidRDefault="003D31CF" w:rsidP="003D31CF">
      <w:pPr>
        <w:numPr>
          <w:ilvl w:val="0"/>
          <w:numId w:val="290"/>
        </w:numPr>
      </w:pPr>
      <w:r w:rsidRPr="003D31CF">
        <w:t>Class B Tug (Block 0), fully integrated</w:t>
      </w:r>
    </w:p>
    <w:p w14:paraId="73819118" w14:textId="77777777" w:rsidR="003D31CF" w:rsidRPr="003D31CF" w:rsidRDefault="003D31CF" w:rsidP="003D31CF">
      <w:pPr>
        <w:numPr>
          <w:ilvl w:val="0"/>
          <w:numId w:val="290"/>
        </w:numPr>
      </w:pPr>
      <w:r w:rsidRPr="003D31CF">
        <w:t>Cryogenic LH2 Depot Module:</w:t>
      </w:r>
    </w:p>
    <w:p w14:paraId="4CA82EEB" w14:textId="77777777" w:rsidR="003D31CF" w:rsidRPr="003D31CF" w:rsidRDefault="003D31CF" w:rsidP="003D31CF">
      <w:pPr>
        <w:numPr>
          <w:ilvl w:val="1"/>
          <w:numId w:val="290"/>
        </w:numPr>
      </w:pPr>
      <w:r w:rsidRPr="003D31CF">
        <w:t>Multi-tank cluster</w:t>
      </w:r>
    </w:p>
    <w:p w14:paraId="6B1CC81B" w14:textId="77777777" w:rsidR="003D31CF" w:rsidRPr="003D31CF" w:rsidRDefault="003D31CF" w:rsidP="003D31CF">
      <w:pPr>
        <w:numPr>
          <w:ilvl w:val="1"/>
          <w:numId w:val="290"/>
        </w:numPr>
      </w:pPr>
      <w:r w:rsidRPr="003D31CF">
        <w:t xml:space="preserve">Lines, valves, </w:t>
      </w:r>
      <w:proofErr w:type="spellStart"/>
      <w:r w:rsidRPr="003D31CF">
        <w:t>chilldown</w:t>
      </w:r>
      <w:proofErr w:type="spellEnd"/>
      <w:r w:rsidRPr="003D31CF">
        <w:t xml:space="preserve"> equipment</w:t>
      </w:r>
    </w:p>
    <w:p w14:paraId="4A35B2BD" w14:textId="77777777" w:rsidR="003D31CF" w:rsidRPr="003D31CF" w:rsidRDefault="003D31CF" w:rsidP="003D31CF">
      <w:pPr>
        <w:numPr>
          <w:ilvl w:val="1"/>
          <w:numId w:val="290"/>
        </w:numPr>
      </w:pPr>
      <w:r w:rsidRPr="003D31CF">
        <w:t>Passive insulation + boil-off tolerant architecture</w:t>
      </w:r>
    </w:p>
    <w:p w14:paraId="0916CB1D" w14:textId="77777777" w:rsidR="003D31CF" w:rsidRPr="003D31CF" w:rsidRDefault="003D31CF" w:rsidP="003D31CF">
      <w:pPr>
        <w:numPr>
          <w:ilvl w:val="0"/>
          <w:numId w:val="290"/>
        </w:numPr>
      </w:pPr>
      <w:r w:rsidRPr="003D31CF">
        <w:t>Additional robotics units</w:t>
      </w:r>
    </w:p>
    <w:p w14:paraId="4A7AD1D4" w14:textId="77777777" w:rsidR="003D31CF" w:rsidRPr="003D31CF" w:rsidRDefault="003D31CF" w:rsidP="003D31CF">
      <w:pPr>
        <w:numPr>
          <w:ilvl w:val="0"/>
          <w:numId w:val="290"/>
        </w:numPr>
      </w:pPr>
      <w:r w:rsidRPr="003D31CF">
        <w:t>Utility racks for tug servicing</w:t>
      </w:r>
    </w:p>
    <w:p w14:paraId="64D097FE" w14:textId="77777777" w:rsidR="003D31CF" w:rsidRPr="003D31CF" w:rsidRDefault="003D31CF" w:rsidP="003D31CF">
      <w:r w:rsidRPr="003D31CF">
        <w:t>Mission:</w:t>
      </w:r>
    </w:p>
    <w:p w14:paraId="3163CD48" w14:textId="77777777" w:rsidR="003D31CF" w:rsidRPr="003D31CF" w:rsidRDefault="003D31CF" w:rsidP="003D31CF">
      <w:pPr>
        <w:numPr>
          <w:ilvl w:val="0"/>
          <w:numId w:val="291"/>
        </w:numPr>
      </w:pPr>
      <w:r w:rsidRPr="003D31CF">
        <w:t>Tug ferries itself + depot module to GEO.</w:t>
      </w:r>
    </w:p>
    <w:p w14:paraId="5CC70D1C" w14:textId="77777777" w:rsidR="003D31CF" w:rsidRPr="003D31CF" w:rsidRDefault="003D31CF" w:rsidP="003D31CF">
      <w:pPr>
        <w:numPr>
          <w:ilvl w:val="0"/>
          <w:numId w:val="291"/>
        </w:numPr>
      </w:pPr>
      <w:r w:rsidRPr="003D31CF">
        <w:t>Establishes the first operational OSY-E fuel resupply node.</w:t>
      </w:r>
    </w:p>
    <w:p w14:paraId="5B4ECFB9" w14:textId="77777777" w:rsidR="003D31CF" w:rsidRPr="003D31CF" w:rsidRDefault="003D31CF" w:rsidP="003D31CF">
      <w:pPr>
        <w:numPr>
          <w:ilvl w:val="0"/>
          <w:numId w:val="291"/>
        </w:numPr>
      </w:pPr>
      <w:r w:rsidRPr="003D31CF">
        <w:lastRenderedPageBreak/>
        <w:t>Initiates readiness for pod retrieval operations.</w:t>
      </w:r>
    </w:p>
    <w:p w14:paraId="7983E344" w14:textId="77777777" w:rsidR="003D31CF" w:rsidRPr="003D31CF" w:rsidRDefault="003D31CF" w:rsidP="003D31CF">
      <w:r w:rsidRPr="003D31CF">
        <w:pict w14:anchorId="0122B501">
          <v:rect id="_x0000_i1417" style="width:0;height:1.5pt" o:hralign="center" o:hrstd="t" o:hr="t" fillcolor="#a0a0a0" stroked="f"/>
        </w:pict>
      </w:r>
    </w:p>
    <w:p w14:paraId="53B29998" w14:textId="77777777" w:rsidR="003D31CF" w:rsidRPr="003D31CF" w:rsidRDefault="003D31CF" w:rsidP="003D31CF">
      <w:pPr>
        <w:numPr>
          <w:ilvl w:val="0"/>
          <w:numId w:val="292"/>
        </w:numPr>
      </w:pPr>
      <w:r w:rsidRPr="003D31CF">
        <w:t>EARLY LOGISTICS FLOW (PRE-FUEL PRODUCTION)</w:t>
      </w:r>
    </w:p>
    <w:p w14:paraId="05BB39A9" w14:textId="77777777" w:rsidR="003D31CF" w:rsidRPr="003D31CF" w:rsidRDefault="003D31CF" w:rsidP="003D31CF">
      <w:r w:rsidRPr="003D31CF">
        <w:pict w14:anchorId="2B86954C">
          <v:rect id="_x0000_i1418" style="width:0;height:1.5pt" o:hralign="center" o:hrstd="t" o:hr="t" fillcolor="#a0a0a0" stroked="f"/>
        </w:pict>
      </w:r>
    </w:p>
    <w:p w14:paraId="7A9FA8E9" w14:textId="77777777" w:rsidR="003D31CF" w:rsidRPr="003D31CF" w:rsidRDefault="003D31CF" w:rsidP="003D31CF">
      <w:r w:rsidRPr="003D31CF">
        <w:t>Cycle:</w:t>
      </w:r>
    </w:p>
    <w:p w14:paraId="5A1FEC67" w14:textId="77777777" w:rsidR="003D31CF" w:rsidRPr="003D31CF" w:rsidRDefault="003D31CF" w:rsidP="003D31CF">
      <w:pPr>
        <w:numPr>
          <w:ilvl w:val="0"/>
          <w:numId w:val="293"/>
        </w:numPr>
      </w:pPr>
      <w:r w:rsidRPr="003D31CF">
        <w:t>Starship tankers deliver LH2 to LEO.</w:t>
      </w:r>
    </w:p>
    <w:p w14:paraId="15BD0BB4" w14:textId="77777777" w:rsidR="003D31CF" w:rsidRPr="003D31CF" w:rsidRDefault="003D31CF" w:rsidP="003D31CF">
      <w:pPr>
        <w:numPr>
          <w:ilvl w:val="0"/>
          <w:numId w:val="293"/>
        </w:numPr>
      </w:pPr>
      <w:r w:rsidRPr="003D31CF">
        <w:t>Tug ferries LH2 tankage to GEO depot.</w:t>
      </w:r>
    </w:p>
    <w:p w14:paraId="1076BB88" w14:textId="77777777" w:rsidR="003D31CF" w:rsidRPr="003D31CF" w:rsidRDefault="003D31CF" w:rsidP="003D31CF">
      <w:pPr>
        <w:numPr>
          <w:ilvl w:val="0"/>
          <w:numId w:val="293"/>
        </w:numPr>
      </w:pPr>
      <w:r w:rsidRPr="003D31CF">
        <w:t>Tug refuels directly from depot.</w:t>
      </w:r>
    </w:p>
    <w:p w14:paraId="3604FA4B" w14:textId="77777777" w:rsidR="003D31CF" w:rsidRPr="003D31CF" w:rsidRDefault="003D31CF" w:rsidP="003D31CF">
      <w:pPr>
        <w:numPr>
          <w:ilvl w:val="0"/>
          <w:numId w:val="293"/>
        </w:numPr>
      </w:pPr>
      <w:r w:rsidRPr="003D31CF">
        <w:t>Tug begins first pod cycles (25 pods → OSY-E).</w:t>
      </w:r>
    </w:p>
    <w:p w14:paraId="7802D753" w14:textId="77777777" w:rsidR="003D31CF" w:rsidRPr="003D31CF" w:rsidRDefault="003D31CF" w:rsidP="003D31CF">
      <w:pPr>
        <w:numPr>
          <w:ilvl w:val="0"/>
          <w:numId w:val="293"/>
        </w:numPr>
      </w:pPr>
      <w:r w:rsidRPr="003D31CF">
        <w:t>OSY-E receives early water-processing modules on later Starships.</w:t>
      </w:r>
    </w:p>
    <w:p w14:paraId="200B8151" w14:textId="77777777" w:rsidR="003D31CF" w:rsidRPr="003D31CF" w:rsidRDefault="003D31CF" w:rsidP="003D31CF">
      <w:pPr>
        <w:numPr>
          <w:ilvl w:val="0"/>
          <w:numId w:val="293"/>
        </w:numPr>
      </w:pPr>
      <w:r w:rsidRPr="003D31CF">
        <w:t>Once fuel production begins:</w:t>
      </w:r>
    </w:p>
    <w:p w14:paraId="746CC522" w14:textId="77777777" w:rsidR="003D31CF" w:rsidRPr="003D31CF" w:rsidRDefault="003D31CF" w:rsidP="003D31CF">
      <w:pPr>
        <w:numPr>
          <w:ilvl w:val="1"/>
          <w:numId w:val="293"/>
        </w:numPr>
      </w:pPr>
      <w:r w:rsidRPr="003D31CF">
        <w:t>LH2/O2 can be made onsite</w:t>
      </w:r>
    </w:p>
    <w:p w14:paraId="0BD398D9" w14:textId="77777777" w:rsidR="003D31CF" w:rsidRPr="003D31CF" w:rsidRDefault="003D31CF" w:rsidP="003D31CF">
      <w:pPr>
        <w:numPr>
          <w:ilvl w:val="1"/>
          <w:numId w:val="293"/>
        </w:numPr>
      </w:pPr>
      <w:r w:rsidRPr="003D31CF">
        <w:t>NTP cycles become more frequent</w:t>
      </w:r>
    </w:p>
    <w:p w14:paraId="4F9B7B19" w14:textId="77777777" w:rsidR="003D31CF" w:rsidRPr="003D31CF" w:rsidRDefault="003D31CF" w:rsidP="003D31CF">
      <w:pPr>
        <w:numPr>
          <w:ilvl w:val="1"/>
          <w:numId w:val="293"/>
        </w:numPr>
      </w:pPr>
      <w:r w:rsidRPr="003D31CF">
        <w:t>Chemical engines (</w:t>
      </w:r>
      <w:proofErr w:type="spellStart"/>
      <w:r w:rsidRPr="003D31CF">
        <w:t>hydrolox</w:t>
      </w:r>
      <w:proofErr w:type="spellEnd"/>
      <w:r w:rsidRPr="003D31CF">
        <w:t>) for auxiliary tasks become practical</w:t>
      </w:r>
    </w:p>
    <w:p w14:paraId="1ACE45C0" w14:textId="77777777" w:rsidR="003D31CF" w:rsidRPr="003D31CF" w:rsidRDefault="003D31CF" w:rsidP="003D31CF">
      <w:pPr>
        <w:numPr>
          <w:ilvl w:val="1"/>
          <w:numId w:val="293"/>
        </w:numPr>
      </w:pPr>
      <w:r w:rsidRPr="003D31CF">
        <w:t>Tug 2 and Tug 3 assembly begins on-orbit</w:t>
      </w:r>
    </w:p>
    <w:p w14:paraId="76569E27" w14:textId="77777777" w:rsidR="003D31CF" w:rsidRPr="003D31CF" w:rsidRDefault="003D31CF" w:rsidP="003D31CF">
      <w:r w:rsidRPr="003D31CF">
        <w:t>This allows OSY-E to enter its growth phase (Phase 1–4 major construction).</w:t>
      </w:r>
    </w:p>
    <w:p w14:paraId="73FE4257" w14:textId="77777777" w:rsidR="003D31CF" w:rsidRPr="003D31CF" w:rsidRDefault="003D31CF" w:rsidP="003D31CF">
      <w:pPr>
        <w:numPr>
          <w:ilvl w:val="0"/>
          <w:numId w:val="294"/>
        </w:numPr>
      </w:pPr>
      <w:r w:rsidRPr="003D31CF">
        <w:t>WHY THIS ARCHITECTURE IS SELECTED</w:t>
      </w:r>
    </w:p>
    <w:p w14:paraId="7C43ED53" w14:textId="77777777" w:rsidR="003D31CF" w:rsidRPr="003D31CF" w:rsidRDefault="003D31CF" w:rsidP="003D31CF">
      <w:r w:rsidRPr="003D31CF">
        <w:pict w14:anchorId="651A4559">
          <v:rect id="_x0000_i1419" style="width:0;height:1.5pt" o:hralign="center" o:hrstd="t" o:hr="t" fillcolor="#a0a0a0" stroked="f"/>
        </w:pict>
      </w:r>
    </w:p>
    <w:p w14:paraId="54F494BE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7.1 Time Compliance</w:t>
      </w:r>
    </w:p>
    <w:p w14:paraId="45FB2626" w14:textId="77777777" w:rsidR="003D31CF" w:rsidRPr="003D31CF" w:rsidRDefault="003D31CF" w:rsidP="003D31CF">
      <w:r w:rsidRPr="003D31CF">
        <w:t>NTP is the only propulsion system capable of:</w:t>
      </w:r>
    </w:p>
    <w:p w14:paraId="4EF35393" w14:textId="77777777" w:rsidR="003D31CF" w:rsidRPr="003D31CF" w:rsidRDefault="003D31CF" w:rsidP="003D31CF">
      <w:pPr>
        <w:numPr>
          <w:ilvl w:val="0"/>
          <w:numId w:val="295"/>
        </w:numPr>
      </w:pPr>
      <w:proofErr w:type="gramStart"/>
      <w:r w:rsidRPr="003D31CF">
        <w:t>7 day</w:t>
      </w:r>
      <w:proofErr w:type="gramEnd"/>
      <w:r w:rsidRPr="003D31CF">
        <w:t xml:space="preserve"> GEO &lt;-&gt; LEO elliptical round trips</w:t>
      </w:r>
    </w:p>
    <w:p w14:paraId="67DA0B16" w14:textId="77777777" w:rsidR="003D31CF" w:rsidRPr="003D31CF" w:rsidRDefault="003D31CF" w:rsidP="003D31CF">
      <w:pPr>
        <w:numPr>
          <w:ilvl w:val="0"/>
          <w:numId w:val="295"/>
        </w:numPr>
      </w:pPr>
      <w:r w:rsidRPr="003D31CF">
        <w:t>25–50 pod retrieval</w:t>
      </w:r>
    </w:p>
    <w:p w14:paraId="32E83F48" w14:textId="77777777" w:rsidR="003D31CF" w:rsidRPr="003D31CF" w:rsidRDefault="003D31CF" w:rsidP="003D31CF">
      <w:pPr>
        <w:numPr>
          <w:ilvl w:val="0"/>
          <w:numId w:val="295"/>
        </w:numPr>
      </w:pPr>
      <w:r w:rsidRPr="003D31CF">
        <w:t>Early module ferry duty</w:t>
      </w:r>
    </w:p>
    <w:p w14:paraId="12D08367" w14:textId="77777777" w:rsidR="003D31CF" w:rsidRPr="003D31CF" w:rsidRDefault="003D31CF" w:rsidP="003D31CF">
      <w:pPr>
        <w:numPr>
          <w:ilvl w:val="0"/>
          <w:numId w:val="295"/>
        </w:numPr>
      </w:pPr>
      <w:r w:rsidRPr="003D31CF">
        <w:t>High-thrust hour-scale burns</w:t>
      </w:r>
    </w:p>
    <w:p w14:paraId="644DBC84" w14:textId="77777777" w:rsidR="003D31CF" w:rsidRPr="003D31CF" w:rsidRDefault="003D31CF" w:rsidP="003D31CF">
      <w:r w:rsidRPr="003D31CF">
        <w:t>All alternatives fail the time requirement.</w:t>
      </w:r>
    </w:p>
    <w:p w14:paraId="1545F357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7.2 Logistics Chain Compatibility</w:t>
      </w:r>
    </w:p>
    <w:p w14:paraId="37950CD9" w14:textId="77777777" w:rsidR="003D31CF" w:rsidRPr="003D31CF" w:rsidRDefault="003D31CF" w:rsidP="003D31CF">
      <w:r w:rsidRPr="003D31CF">
        <w:lastRenderedPageBreak/>
        <w:t>The NTP architecture integrates cleanly with:</w:t>
      </w:r>
    </w:p>
    <w:p w14:paraId="6C1ABC2B" w14:textId="77777777" w:rsidR="003D31CF" w:rsidRPr="003D31CF" w:rsidRDefault="003D31CF" w:rsidP="003D31CF">
      <w:pPr>
        <w:numPr>
          <w:ilvl w:val="0"/>
          <w:numId w:val="296"/>
        </w:numPr>
      </w:pPr>
      <w:r w:rsidRPr="003D31CF">
        <w:t>Early Earth-supplied LH2</w:t>
      </w:r>
    </w:p>
    <w:p w14:paraId="58B1A792" w14:textId="77777777" w:rsidR="003D31CF" w:rsidRPr="003D31CF" w:rsidRDefault="003D31CF" w:rsidP="003D31CF">
      <w:pPr>
        <w:numPr>
          <w:ilvl w:val="0"/>
          <w:numId w:val="296"/>
        </w:numPr>
      </w:pPr>
      <w:r w:rsidRPr="003D31CF">
        <w:t>Later OSY-E water splitting</w:t>
      </w:r>
    </w:p>
    <w:p w14:paraId="32765FE3" w14:textId="77777777" w:rsidR="003D31CF" w:rsidRPr="003D31CF" w:rsidRDefault="003D31CF" w:rsidP="003D31CF">
      <w:pPr>
        <w:numPr>
          <w:ilvl w:val="0"/>
          <w:numId w:val="296"/>
        </w:numPr>
      </w:pPr>
      <w:r w:rsidRPr="003D31CF">
        <w:t xml:space="preserve">Potential </w:t>
      </w:r>
      <w:proofErr w:type="spellStart"/>
      <w:r w:rsidRPr="003D31CF">
        <w:t>hydrolox</w:t>
      </w:r>
      <w:proofErr w:type="spellEnd"/>
      <w:r w:rsidRPr="003D31CF">
        <w:t xml:space="preserve"> chemical tugs</w:t>
      </w:r>
    </w:p>
    <w:p w14:paraId="024944C3" w14:textId="77777777" w:rsidR="003D31CF" w:rsidRPr="003D31CF" w:rsidRDefault="003D31CF" w:rsidP="003D31CF">
      <w:pPr>
        <w:numPr>
          <w:ilvl w:val="0"/>
          <w:numId w:val="296"/>
        </w:numPr>
      </w:pPr>
      <w:r w:rsidRPr="003D31CF">
        <w:t>Future thermal-electric upgrades</w:t>
      </w:r>
    </w:p>
    <w:p w14:paraId="4FDF9048" w14:textId="77777777" w:rsidR="003D31CF" w:rsidRPr="003D31CF" w:rsidRDefault="003D31CF" w:rsidP="003D31CF">
      <w:pPr>
        <w:numPr>
          <w:ilvl w:val="0"/>
          <w:numId w:val="296"/>
        </w:numPr>
      </w:pPr>
      <w:r w:rsidRPr="003D31CF">
        <w:t>All station assembly operations</w:t>
      </w:r>
    </w:p>
    <w:p w14:paraId="4EAEF0C6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7.3 Scalability</w:t>
      </w:r>
    </w:p>
    <w:p w14:paraId="2857CBE0" w14:textId="77777777" w:rsidR="003D31CF" w:rsidRPr="003D31CF" w:rsidRDefault="003D31CF" w:rsidP="003D31CF">
      <w:r w:rsidRPr="003D31CF">
        <w:t>The solution scales cleanly:</w:t>
      </w:r>
    </w:p>
    <w:p w14:paraId="4B351216" w14:textId="77777777" w:rsidR="003D31CF" w:rsidRPr="003D31CF" w:rsidRDefault="003D31CF" w:rsidP="003D31CF">
      <w:pPr>
        <w:numPr>
          <w:ilvl w:val="0"/>
          <w:numId w:val="297"/>
        </w:numPr>
      </w:pPr>
      <w:r w:rsidRPr="003D31CF">
        <w:t>Block 0: First tug, ferry/assembly duty</w:t>
      </w:r>
    </w:p>
    <w:p w14:paraId="4E03BB4B" w14:textId="77777777" w:rsidR="003D31CF" w:rsidRPr="003D31CF" w:rsidRDefault="003D31CF" w:rsidP="003D31CF">
      <w:pPr>
        <w:numPr>
          <w:ilvl w:val="0"/>
          <w:numId w:val="297"/>
        </w:numPr>
      </w:pPr>
      <w:r w:rsidRPr="003D31CF">
        <w:t>Block 1: Add Tug 2 and Tug 3</w:t>
      </w:r>
    </w:p>
    <w:p w14:paraId="00351C45" w14:textId="77777777" w:rsidR="003D31CF" w:rsidRPr="003D31CF" w:rsidRDefault="003D31CF" w:rsidP="003D31CF">
      <w:pPr>
        <w:numPr>
          <w:ilvl w:val="0"/>
          <w:numId w:val="297"/>
        </w:numPr>
      </w:pPr>
      <w:r w:rsidRPr="003D31CF">
        <w:t>Block 2: Expand pod capacity to 50</w:t>
      </w:r>
    </w:p>
    <w:p w14:paraId="108A2563" w14:textId="77777777" w:rsidR="003D31CF" w:rsidRPr="003D31CF" w:rsidRDefault="003D31CF" w:rsidP="003D31CF">
      <w:pPr>
        <w:numPr>
          <w:ilvl w:val="0"/>
          <w:numId w:val="297"/>
        </w:numPr>
      </w:pPr>
      <w:r w:rsidRPr="003D31CF">
        <w:t>Block 3: Add NEP / MPD hybrid thrusters for long-haul missions</w:t>
      </w:r>
    </w:p>
    <w:p w14:paraId="1EC901CA" w14:textId="77777777" w:rsidR="003D31CF" w:rsidRPr="003D31CF" w:rsidRDefault="003D31CF" w:rsidP="003D31CF">
      <w:pPr>
        <w:numPr>
          <w:ilvl w:val="0"/>
          <w:numId w:val="297"/>
        </w:numPr>
      </w:pPr>
      <w:r w:rsidRPr="003D31CF">
        <w:t>Block 4: Support OSY-M construction and Mars logistics</w:t>
      </w:r>
    </w:p>
    <w:p w14:paraId="2056546B" w14:textId="77777777" w:rsidR="003D31CF" w:rsidRPr="003D31CF" w:rsidRDefault="003D31CF" w:rsidP="003D31CF">
      <w:pPr>
        <w:rPr>
          <w:b/>
          <w:bCs/>
        </w:rPr>
      </w:pPr>
      <w:r w:rsidRPr="003D31CF">
        <w:rPr>
          <w:b/>
          <w:bCs/>
        </w:rPr>
        <w:t>7.4 Safety and Control</w:t>
      </w:r>
    </w:p>
    <w:p w14:paraId="2AF1551B" w14:textId="77777777" w:rsidR="003D31CF" w:rsidRPr="003D31CF" w:rsidRDefault="003D31CF" w:rsidP="003D31CF">
      <w:pPr>
        <w:numPr>
          <w:ilvl w:val="0"/>
          <w:numId w:val="298"/>
        </w:numPr>
      </w:pPr>
      <w:r w:rsidRPr="003D31CF">
        <w:t>Reactor stays on tug, not OSY-E</w:t>
      </w:r>
    </w:p>
    <w:p w14:paraId="075AA42F" w14:textId="77777777" w:rsidR="003D31CF" w:rsidRPr="003D31CF" w:rsidRDefault="003D31CF" w:rsidP="003D31CF">
      <w:pPr>
        <w:numPr>
          <w:ilvl w:val="0"/>
          <w:numId w:val="298"/>
        </w:numPr>
      </w:pPr>
      <w:r w:rsidRPr="003D31CF">
        <w:t>GEO operations keep Earth biosphere safe</w:t>
      </w:r>
    </w:p>
    <w:p w14:paraId="3B595B78" w14:textId="77777777" w:rsidR="003D31CF" w:rsidRPr="003D31CF" w:rsidRDefault="003D31CF" w:rsidP="003D31CF">
      <w:pPr>
        <w:numPr>
          <w:ilvl w:val="0"/>
          <w:numId w:val="298"/>
        </w:numPr>
      </w:pPr>
      <w:r w:rsidRPr="003D31CF">
        <w:t>NTP is operational only in vacuum far from Earth</w:t>
      </w:r>
    </w:p>
    <w:p w14:paraId="6E16CD81" w14:textId="77777777" w:rsidR="003D31CF" w:rsidRPr="003D31CF" w:rsidRDefault="003D31CF" w:rsidP="003D31CF">
      <w:pPr>
        <w:numPr>
          <w:ilvl w:val="0"/>
          <w:numId w:val="298"/>
        </w:numPr>
      </w:pPr>
      <w:r w:rsidRPr="003D31CF">
        <w:t xml:space="preserve">Worker </w:t>
      </w:r>
      <w:proofErr w:type="gramStart"/>
      <w:r w:rsidRPr="003D31CF">
        <w:t>bots</w:t>
      </w:r>
      <w:proofErr w:type="gramEnd"/>
      <w:r w:rsidRPr="003D31CF">
        <w:t xml:space="preserve"> minimize EVA risk</w:t>
      </w:r>
    </w:p>
    <w:p w14:paraId="7BD6AF91" w14:textId="77777777" w:rsidR="003D31CF" w:rsidRPr="003D31CF" w:rsidRDefault="003D31CF" w:rsidP="003D31CF">
      <w:pPr>
        <w:numPr>
          <w:ilvl w:val="0"/>
          <w:numId w:val="299"/>
        </w:numPr>
      </w:pPr>
      <w:r w:rsidRPr="003D31CF">
        <w:t>NEXT STEPS FOR ATB</w:t>
      </w:r>
    </w:p>
    <w:p w14:paraId="761A487B" w14:textId="77777777" w:rsidR="003D31CF" w:rsidRPr="003D31CF" w:rsidRDefault="003D31CF" w:rsidP="003D31CF">
      <w:r w:rsidRPr="003D31CF">
        <w:pict w14:anchorId="3BE34A47">
          <v:rect id="_x0000_i1420" style="width:0;height:1.5pt" o:hralign="center" o:hrstd="t" o:hr="t" fillcolor="#a0a0a0" stroked="f"/>
        </w:pict>
      </w:r>
    </w:p>
    <w:p w14:paraId="695B8BCB" w14:textId="77777777" w:rsidR="003D31CF" w:rsidRPr="003D31CF" w:rsidRDefault="003D31CF" w:rsidP="003D31CF">
      <w:pPr>
        <w:numPr>
          <w:ilvl w:val="0"/>
          <w:numId w:val="300"/>
        </w:numPr>
      </w:pPr>
      <w:r w:rsidRPr="003D31CF">
        <w:t>Approve or request modifications to the Class B NTP baseline.</w:t>
      </w:r>
    </w:p>
    <w:p w14:paraId="780EE759" w14:textId="77777777" w:rsidR="003D31CF" w:rsidRPr="003D31CF" w:rsidRDefault="003D31CF" w:rsidP="003D31CF">
      <w:pPr>
        <w:numPr>
          <w:ilvl w:val="0"/>
          <w:numId w:val="300"/>
        </w:numPr>
      </w:pPr>
      <w:r w:rsidRPr="003D31CF">
        <w:t>Approve the 3-launch bootstrap architecture for OSY-E Phase 1.</w:t>
      </w:r>
    </w:p>
    <w:p w14:paraId="6ECE4428" w14:textId="77777777" w:rsidR="003D31CF" w:rsidRPr="003D31CF" w:rsidRDefault="003D31CF" w:rsidP="003D31CF">
      <w:pPr>
        <w:numPr>
          <w:ilvl w:val="0"/>
          <w:numId w:val="300"/>
        </w:numPr>
      </w:pPr>
      <w:r w:rsidRPr="003D31CF">
        <w:t>Begin subsystem-level ICD definition for:</w:t>
      </w:r>
    </w:p>
    <w:p w14:paraId="7A199210" w14:textId="77777777" w:rsidR="003D31CF" w:rsidRPr="003D31CF" w:rsidRDefault="003D31CF" w:rsidP="003D31CF">
      <w:pPr>
        <w:numPr>
          <w:ilvl w:val="1"/>
          <w:numId w:val="300"/>
        </w:numPr>
      </w:pPr>
      <w:r w:rsidRPr="003D31CF">
        <w:t>NTP reactor and engine cluster</w:t>
      </w:r>
    </w:p>
    <w:p w14:paraId="4205606E" w14:textId="77777777" w:rsidR="003D31CF" w:rsidRPr="003D31CF" w:rsidRDefault="003D31CF" w:rsidP="003D31CF">
      <w:pPr>
        <w:numPr>
          <w:ilvl w:val="1"/>
          <w:numId w:val="300"/>
        </w:numPr>
      </w:pPr>
      <w:r w:rsidRPr="003D31CF">
        <w:t>LH2 depot module</w:t>
      </w:r>
    </w:p>
    <w:p w14:paraId="63513619" w14:textId="77777777" w:rsidR="003D31CF" w:rsidRPr="003D31CF" w:rsidRDefault="003D31CF" w:rsidP="003D31CF">
      <w:pPr>
        <w:numPr>
          <w:ilvl w:val="1"/>
          <w:numId w:val="300"/>
        </w:numPr>
      </w:pPr>
      <w:r w:rsidRPr="003D31CF">
        <w:t>OSY-E docking and tug servicing architecture</w:t>
      </w:r>
    </w:p>
    <w:p w14:paraId="3D954AA1" w14:textId="77777777" w:rsidR="003D31CF" w:rsidRPr="003D31CF" w:rsidRDefault="003D31CF" w:rsidP="003D31CF">
      <w:pPr>
        <w:numPr>
          <w:ilvl w:val="1"/>
          <w:numId w:val="300"/>
        </w:numPr>
      </w:pPr>
      <w:r w:rsidRPr="003D31CF">
        <w:lastRenderedPageBreak/>
        <w:t>Power and thermal interfaces</w:t>
      </w:r>
    </w:p>
    <w:p w14:paraId="235CCB65" w14:textId="77777777" w:rsidR="003D31CF" w:rsidRPr="003D31CF" w:rsidRDefault="003D31CF" w:rsidP="003D31CF">
      <w:pPr>
        <w:numPr>
          <w:ilvl w:val="1"/>
          <w:numId w:val="300"/>
        </w:numPr>
      </w:pPr>
      <w:r w:rsidRPr="003D31CF">
        <w:t>Pod capture hardware</w:t>
      </w:r>
    </w:p>
    <w:p w14:paraId="39F3B16A" w14:textId="77777777" w:rsidR="003D31CF" w:rsidRPr="003D31CF" w:rsidRDefault="003D31CF" w:rsidP="003D31CF">
      <w:pPr>
        <w:numPr>
          <w:ilvl w:val="0"/>
          <w:numId w:val="300"/>
        </w:numPr>
      </w:pPr>
      <w:r w:rsidRPr="003D31CF">
        <w:t>Prepare Block 1/2 development schedule.</w:t>
      </w:r>
    </w:p>
    <w:p w14:paraId="54EA1389" w14:textId="77777777" w:rsidR="003D31CF" w:rsidRPr="003D31CF" w:rsidRDefault="003D31CF" w:rsidP="003D31CF">
      <w:pPr>
        <w:numPr>
          <w:ilvl w:val="0"/>
          <w:numId w:val="300"/>
        </w:numPr>
      </w:pPr>
      <w:r w:rsidRPr="003D31CF">
        <w:t>Initiate mass budget refinement for Starship V3 packaging.</w:t>
      </w:r>
    </w:p>
    <w:p w14:paraId="13BA2B0D" w14:textId="7B3F4B6E" w:rsidR="00B34612" w:rsidRPr="003D31CF" w:rsidRDefault="00B34612" w:rsidP="003D31CF"/>
    <w:sectPr w:rsidR="00B34612" w:rsidRPr="003D3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3F7"/>
    <w:multiLevelType w:val="multilevel"/>
    <w:tmpl w:val="F8F6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82A69"/>
    <w:multiLevelType w:val="multilevel"/>
    <w:tmpl w:val="954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65C6"/>
    <w:multiLevelType w:val="multilevel"/>
    <w:tmpl w:val="2F68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C7255"/>
    <w:multiLevelType w:val="multilevel"/>
    <w:tmpl w:val="D1C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E22A7"/>
    <w:multiLevelType w:val="multilevel"/>
    <w:tmpl w:val="2CDEC9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5B09FB"/>
    <w:multiLevelType w:val="multilevel"/>
    <w:tmpl w:val="108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C45A3"/>
    <w:multiLevelType w:val="multilevel"/>
    <w:tmpl w:val="A882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C501A"/>
    <w:multiLevelType w:val="multilevel"/>
    <w:tmpl w:val="68F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57926"/>
    <w:multiLevelType w:val="multilevel"/>
    <w:tmpl w:val="F6AC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E1D1B"/>
    <w:multiLevelType w:val="multilevel"/>
    <w:tmpl w:val="AC3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85983"/>
    <w:multiLevelType w:val="multilevel"/>
    <w:tmpl w:val="8466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4107C"/>
    <w:multiLevelType w:val="multilevel"/>
    <w:tmpl w:val="0C3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A08E6"/>
    <w:multiLevelType w:val="multilevel"/>
    <w:tmpl w:val="079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D239C7"/>
    <w:multiLevelType w:val="multilevel"/>
    <w:tmpl w:val="85A4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F20BC7"/>
    <w:multiLevelType w:val="multilevel"/>
    <w:tmpl w:val="F6C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F21028"/>
    <w:multiLevelType w:val="multilevel"/>
    <w:tmpl w:val="1266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6947E9"/>
    <w:multiLevelType w:val="multilevel"/>
    <w:tmpl w:val="0D8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27F3B"/>
    <w:multiLevelType w:val="multilevel"/>
    <w:tmpl w:val="A1D6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DF505A"/>
    <w:multiLevelType w:val="multilevel"/>
    <w:tmpl w:val="9A94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E83320"/>
    <w:multiLevelType w:val="multilevel"/>
    <w:tmpl w:val="3A08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F1200"/>
    <w:multiLevelType w:val="multilevel"/>
    <w:tmpl w:val="8E6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4A64E9"/>
    <w:multiLevelType w:val="multilevel"/>
    <w:tmpl w:val="F65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8409B9"/>
    <w:multiLevelType w:val="multilevel"/>
    <w:tmpl w:val="6B5C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0C00BB"/>
    <w:multiLevelType w:val="multilevel"/>
    <w:tmpl w:val="4B5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294BC2"/>
    <w:multiLevelType w:val="multilevel"/>
    <w:tmpl w:val="4290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433E3F"/>
    <w:multiLevelType w:val="multilevel"/>
    <w:tmpl w:val="8F8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4505B8"/>
    <w:multiLevelType w:val="multilevel"/>
    <w:tmpl w:val="1D24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5C6EE7"/>
    <w:multiLevelType w:val="multilevel"/>
    <w:tmpl w:val="A48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6426B9"/>
    <w:multiLevelType w:val="multilevel"/>
    <w:tmpl w:val="626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6F65E7"/>
    <w:multiLevelType w:val="multilevel"/>
    <w:tmpl w:val="23D872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A4343F"/>
    <w:multiLevelType w:val="multilevel"/>
    <w:tmpl w:val="27E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3B612E"/>
    <w:multiLevelType w:val="multilevel"/>
    <w:tmpl w:val="BF6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7526E1"/>
    <w:multiLevelType w:val="multilevel"/>
    <w:tmpl w:val="684A3D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D10460A"/>
    <w:multiLevelType w:val="multilevel"/>
    <w:tmpl w:val="7B2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E12AB1"/>
    <w:multiLevelType w:val="multilevel"/>
    <w:tmpl w:val="FAEA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546A53"/>
    <w:multiLevelType w:val="multilevel"/>
    <w:tmpl w:val="88E8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5A3B4A"/>
    <w:multiLevelType w:val="multilevel"/>
    <w:tmpl w:val="8CE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E63556"/>
    <w:multiLevelType w:val="multilevel"/>
    <w:tmpl w:val="E70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3A67C1"/>
    <w:multiLevelType w:val="multilevel"/>
    <w:tmpl w:val="5D34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F50279E"/>
    <w:multiLevelType w:val="multilevel"/>
    <w:tmpl w:val="3A7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697182"/>
    <w:multiLevelType w:val="multilevel"/>
    <w:tmpl w:val="D598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BB2C9E"/>
    <w:multiLevelType w:val="multilevel"/>
    <w:tmpl w:val="D468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680E35"/>
    <w:multiLevelType w:val="multilevel"/>
    <w:tmpl w:val="97B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F70F98"/>
    <w:multiLevelType w:val="multilevel"/>
    <w:tmpl w:val="FB80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C732D9"/>
    <w:multiLevelType w:val="multilevel"/>
    <w:tmpl w:val="D89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2A7E53"/>
    <w:multiLevelType w:val="multilevel"/>
    <w:tmpl w:val="1542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2C5A74"/>
    <w:multiLevelType w:val="multilevel"/>
    <w:tmpl w:val="A20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573F11"/>
    <w:multiLevelType w:val="multilevel"/>
    <w:tmpl w:val="79F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98103D"/>
    <w:multiLevelType w:val="multilevel"/>
    <w:tmpl w:val="6E5A06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246FFD"/>
    <w:multiLevelType w:val="multilevel"/>
    <w:tmpl w:val="2E4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1D5CF7"/>
    <w:multiLevelType w:val="multilevel"/>
    <w:tmpl w:val="7D7C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46D4EA6"/>
    <w:multiLevelType w:val="multilevel"/>
    <w:tmpl w:val="1186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B2193A"/>
    <w:multiLevelType w:val="multilevel"/>
    <w:tmpl w:val="F2EC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BC1316"/>
    <w:multiLevelType w:val="multilevel"/>
    <w:tmpl w:val="DD9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0A32CB"/>
    <w:multiLevelType w:val="multilevel"/>
    <w:tmpl w:val="C48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46364A"/>
    <w:multiLevelType w:val="multilevel"/>
    <w:tmpl w:val="CD66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5F50A2"/>
    <w:multiLevelType w:val="multilevel"/>
    <w:tmpl w:val="5096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D16A61"/>
    <w:multiLevelType w:val="multilevel"/>
    <w:tmpl w:val="9698ED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8657D6C"/>
    <w:multiLevelType w:val="multilevel"/>
    <w:tmpl w:val="FD46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70365B"/>
    <w:multiLevelType w:val="multilevel"/>
    <w:tmpl w:val="D9EA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936B38"/>
    <w:multiLevelType w:val="multilevel"/>
    <w:tmpl w:val="0C6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CB5F96"/>
    <w:multiLevelType w:val="multilevel"/>
    <w:tmpl w:val="A35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16241E"/>
    <w:multiLevelType w:val="multilevel"/>
    <w:tmpl w:val="811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255256"/>
    <w:multiLevelType w:val="multilevel"/>
    <w:tmpl w:val="DBC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963CAF"/>
    <w:multiLevelType w:val="multilevel"/>
    <w:tmpl w:val="7DCC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977436"/>
    <w:multiLevelType w:val="multilevel"/>
    <w:tmpl w:val="2510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DC17C2"/>
    <w:multiLevelType w:val="multilevel"/>
    <w:tmpl w:val="3C4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EA2D6A"/>
    <w:multiLevelType w:val="multilevel"/>
    <w:tmpl w:val="FA1A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EC035E"/>
    <w:multiLevelType w:val="multilevel"/>
    <w:tmpl w:val="DA54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EE5EBB"/>
    <w:multiLevelType w:val="multilevel"/>
    <w:tmpl w:val="F4F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3C0137"/>
    <w:multiLevelType w:val="multilevel"/>
    <w:tmpl w:val="83F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3E4D56"/>
    <w:multiLevelType w:val="multilevel"/>
    <w:tmpl w:val="423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9A2540"/>
    <w:multiLevelType w:val="multilevel"/>
    <w:tmpl w:val="A144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120E05"/>
    <w:multiLevelType w:val="multilevel"/>
    <w:tmpl w:val="EE68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3D79B3"/>
    <w:multiLevelType w:val="multilevel"/>
    <w:tmpl w:val="35C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3F45A8"/>
    <w:multiLevelType w:val="multilevel"/>
    <w:tmpl w:val="00C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435A41"/>
    <w:multiLevelType w:val="multilevel"/>
    <w:tmpl w:val="59D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7157FB"/>
    <w:multiLevelType w:val="multilevel"/>
    <w:tmpl w:val="0C9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7910BE"/>
    <w:multiLevelType w:val="multilevel"/>
    <w:tmpl w:val="E38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9C3040"/>
    <w:multiLevelType w:val="multilevel"/>
    <w:tmpl w:val="982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64218F"/>
    <w:multiLevelType w:val="multilevel"/>
    <w:tmpl w:val="437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87577E"/>
    <w:multiLevelType w:val="multilevel"/>
    <w:tmpl w:val="7E6A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C76305"/>
    <w:multiLevelType w:val="multilevel"/>
    <w:tmpl w:val="157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CF2BE8"/>
    <w:multiLevelType w:val="multilevel"/>
    <w:tmpl w:val="1A8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552A56"/>
    <w:multiLevelType w:val="multilevel"/>
    <w:tmpl w:val="C67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5D37B0"/>
    <w:multiLevelType w:val="multilevel"/>
    <w:tmpl w:val="159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8F3B21"/>
    <w:multiLevelType w:val="multilevel"/>
    <w:tmpl w:val="47D4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AD45D5"/>
    <w:multiLevelType w:val="multilevel"/>
    <w:tmpl w:val="65E0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6678AD"/>
    <w:multiLevelType w:val="multilevel"/>
    <w:tmpl w:val="B56C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706C18"/>
    <w:multiLevelType w:val="multilevel"/>
    <w:tmpl w:val="562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876B78"/>
    <w:multiLevelType w:val="multilevel"/>
    <w:tmpl w:val="64E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3D43B8"/>
    <w:multiLevelType w:val="multilevel"/>
    <w:tmpl w:val="489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164A20"/>
    <w:multiLevelType w:val="multilevel"/>
    <w:tmpl w:val="DA3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26059C"/>
    <w:multiLevelType w:val="multilevel"/>
    <w:tmpl w:val="D560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51003E"/>
    <w:multiLevelType w:val="multilevel"/>
    <w:tmpl w:val="027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951E77"/>
    <w:multiLevelType w:val="multilevel"/>
    <w:tmpl w:val="F082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C97D73"/>
    <w:multiLevelType w:val="multilevel"/>
    <w:tmpl w:val="E10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E045D2"/>
    <w:multiLevelType w:val="multilevel"/>
    <w:tmpl w:val="72D6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5F01E1E"/>
    <w:multiLevelType w:val="multilevel"/>
    <w:tmpl w:val="205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11195F"/>
    <w:multiLevelType w:val="multilevel"/>
    <w:tmpl w:val="0B42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8743F8"/>
    <w:multiLevelType w:val="multilevel"/>
    <w:tmpl w:val="86CA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385B96"/>
    <w:multiLevelType w:val="multilevel"/>
    <w:tmpl w:val="871EFA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75517DD"/>
    <w:multiLevelType w:val="multilevel"/>
    <w:tmpl w:val="482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F225F6"/>
    <w:multiLevelType w:val="multilevel"/>
    <w:tmpl w:val="EBD2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C0765B"/>
    <w:multiLevelType w:val="multilevel"/>
    <w:tmpl w:val="8C98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875705"/>
    <w:multiLevelType w:val="multilevel"/>
    <w:tmpl w:val="30D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FA1BFD"/>
    <w:multiLevelType w:val="multilevel"/>
    <w:tmpl w:val="DA4E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327ED7"/>
    <w:multiLevelType w:val="multilevel"/>
    <w:tmpl w:val="9B2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85634F"/>
    <w:multiLevelType w:val="multilevel"/>
    <w:tmpl w:val="19F2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937DC7"/>
    <w:multiLevelType w:val="multilevel"/>
    <w:tmpl w:val="38D47F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B4E1B0B"/>
    <w:multiLevelType w:val="multilevel"/>
    <w:tmpl w:val="6BA0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547870"/>
    <w:multiLevelType w:val="multilevel"/>
    <w:tmpl w:val="7C6A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B8556DC"/>
    <w:multiLevelType w:val="multilevel"/>
    <w:tmpl w:val="F18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964ABF"/>
    <w:multiLevelType w:val="multilevel"/>
    <w:tmpl w:val="9B6A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F804EB"/>
    <w:multiLevelType w:val="multilevel"/>
    <w:tmpl w:val="B272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FE72CD"/>
    <w:multiLevelType w:val="multilevel"/>
    <w:tmpl w:val="E5EE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3C72F6"/>
    <w:multiLevelType w:val="multilevel"/>
    <w:tmpl w:val="4220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C87CF9"/>
    <w:multiLevelType w:val="multilevel"/>
    <w:tmpl w:val="640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ED55D6D"/>
    <w:multiLevelType w:val="multilevel"/>
    <w:tmpl w:val="EDF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133872"/>
    <w:multiLevelType w:val="multilevel"/>
    <w:tmpl w:val="7AB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1C00C1"/>
    <w:multiLevelType w:val="multilevel"/>
    <w:tmpl w:val="3C4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F324811"/>
    <w:multiLevelType w:val="multilevel"/>
    <w:tmpl w:val="FD9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423408"/>
    <w:multiLevelType w:val="multilevel"/>
    <w:tmpl w:val="943A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0614275"/>
    <w:multiLevelType w:val="multilevel"/>
    <w:tmpl w:val="98A8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625F86"/>
    <w:multiLevelType w:val="multilevel"/>
    <w:tmpl w:val="BDB4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10D0DD8"/>
    <w:multiLevelType w:val="multilevel"/>
    <w:tmpl w:val="758E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3B526A"/>
    <w:multiLevelType w:val="multilevel"/>
    <w:tmpl w:val="EA6611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1537F7E"/>
    <w:multiLevelType w:val="multilevel"/>
    <w:tmpl w:val="919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1F06FB6"/>
    <w:multiLevelType w:val="multilevel"/>
    <w:tmpl w:val="DC0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2511514"/>
    <w:multiLevelType w:val="multilevel"/>
    <w:tmpl w:val="858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420EE9"/>
    <w:multiLevelType w:val="multilevel"/>
    <w:tmpl w:val="77E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4572E15"/>
    <w:multiLevelType w:val="multilevel"/>
    <w:tmpl w:val="1FD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49E495A"/>
    <w:multiLevelType w:val="multilevel"/>
    <w:tmpl w:val="8180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4A13B99"/>
    <w:multiLevelType w:val="multilevel"/>
    <w:tmpl w:val="1AA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4C9322A"/>
    <w:multiLevelType w:val="multilevel"/>
    <w:tmpl w:val="73A01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5473499"/>
    <w:multiLevelType w:val="multilevel"/>
    <w:tmpl w:val="34EE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57F7D16"/>
    <w:multiLevelType w:val="multilevel"/>
    <w:tmpl w:val="2F5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5AE05B3"/>
    <w:multiLevelType w:val="multilevel"/>
    <w:tmpl w:val="B3F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BA5871"/>
    <w:multiLevelType w:val="multilevel"/>
    <w:tmpl w:val="60D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CF7716"/>
    <w:multiLevelType w:val="multilevel"/>
    <w:tmpl w:val="9324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D60E48"/>
    <w:multiLevelType w:val="multilevel"/>
    <w:tmpl w:val="49E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14431A"/>
    <w:multiLevelType w:val="multilevel"/>
    <w:tmpl w:val="F1B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6E42BE"/>
    <w:multiLevelType w:val="multilevel"/>
    <w:tmpl w:val="4CA264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77E13AE"/>
    <w:multiLevelType w:val="multilevel"/>
    <w:tmpl w:val="3DDED2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79347CD"/>
    <w:multiLevelType w:val="multilevel"/>
    <w:tmpl w:val="7A8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F912D2"/>
    <w:multiLevelType w:val="multilevel"/>
    <w:tmpl w:val="738A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026CB9"/>
    <w:multiLevelType w:val="multilevel"/>
    <w:tmpl w:val="6D1C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821051E"/>
    <w:multiLevelType w:val="multilevel"/>
    <w:tmpl w:val="20B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2D51AD"/>
    <w:multiLevelType w:val="multilevel"/>
    <w:tmpl w:val="3C6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F95A32"/>
    <w:multiLevelType w:val="multilevel"/>
    <w:tmpl w:val="D1A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98F7196"/>
    <w:multiLevelType w:val="multilevel"/>
    <w:tmpl w:val="C24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436877"/>
    <w:multiLevelType w:val="multilevel"/>
    <w:tmpl w:val="E9B8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6332FE"/>
    <w:multiLevelType w:val="multilevel"/>
    <w:tmpl w:val="019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C71320"/>
    <w:multiLevelType w:val="multilevel"/>
    <w:tmpl w:val="ADD0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AEB1BAA"/>
    <w:multiLevelType w:val="multilevel"/>
    <w:tmpl w:val="F62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FA4BDC"/>
    <w:multiLevelType w:val="multilevel"/>
    <w:tmpl w:val="17C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B2F2B3E"/>
    <w:multiLevelType w:val="multilevel"/>
    <w:tmpl w:val="4B4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C710DE8"/>
    <w:multiLevelType w:val="multilevel"/>
    <w:tmpl w:val="5ED4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C8A391B"/>
    <w:multiLevelType w:val="multilevel"/>
    <w:tmpl w:val="12C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D7A2D2C"/>
    <w:multiLevelType w:val="multilevel"/>
    <w:tmpl w:val="6DE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D855780"/>
    <w:multiLevelType w:val="multilevel"/>
    <w:tmpl w:val="30C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DBE63F7"/>
    <w:multiLevelType w:val="multilevel"/>
    <w:tmpl w:val="7FF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DC32F30"/>
    <w:multiLevelType w:val="multilevel"/>
    <w:tmpl w:val="1A2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E1C6CF0"/>
    <w:multiLevelType w:val="multilevel"/>
    <w:tmpl w:val="197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E8410F7"/>
    <w:multiLevelType w:val="multilevel"/>
    <w:tmpl w:val="164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EB27AAB"/>
    <w:multiLevelType w:val="multilevel"/>
    <w:tmpl w:val="780C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EDF3FD8"/>
    <w:multiLevelType w:val="multilevel"/>
    <w:tmpl w:val="E410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F0556AD"/>
    <w:multiLevelType w:val="multilevel"/>
    <w:tmpl w:val="DF02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F0C73C1"/>
    <w:multiLevelType w:val="multilevel"/>
    <w:tmpl w:val="EB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0787F91"/>
    <w:multiLevelType w:val="multilevel"/>
    <w:tmpl w:val="60C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0D90AF8"/>
    <w:multiLevelType w:val="multilevel"/>
    <w:tmpl w:val="0090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12F5B37"/>
    <w:multiLevelType w:val="multilevel"/>
    <w:tmpl w:val="1E42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14067D8"/>
    <w:multiLevelType w:val="multilevel"/>
    <w:tmpl w:val="3C80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2FF6A3E"/>
    <w:multiLevelType w:val="multilevel"/>
    <w:tmpl w:val="27B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3A8457B"/>
    <w:multiLevelType w:val="multilevel"/>
    <w:tmpl w:val="62F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3F13255"/>
    <w:multiLevelType w:val="multilevel"/>
    <w:tmpl w:val="507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053944"/>
    <w:multiLevelType w:val="multilevel"/>
    <w:tmpl w:val="5774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4955819"/>
    <w:multiLevelType w:val="multilevel"/>
    <w:tmpl w:val="FC2A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51F06C6"/>
    <w:multiLevelType w:val="multilevel"/>
    <w:tmpl w:val="15F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53C55A6"/>
    <w:multiLevelType w:val="multilevel"/>
    <w:tmpl w:val="EFA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5DB32DB"/>
    <w:multiLevelType w:val="multilevel"/>
    <w:tmpl w:val="5554EA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60F6AFB"/>
    <w:multiLevelType w:val="multilevel"/>
    <w:tmpl w:val="D07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67A08CD"/>
    <w:multiLevelType w:val="multilevel"/>
    <w:tmpl w:val="BFE2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69752DC"/>
    <w:multiLevelType w:val="multilevel"/>
    <w:tmpl w:val="1AD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71651F0"/>
    <w:multiLevelType w:val="multilevel"/>
    <w:tmpl w:val="526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7B9573E"/>
    <w:multiLevelType w:val="multilevel"/>
    <w:tmpl w:val="539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8C575DE"/>
    <w:multiLevelType w:val="multilevel"/>
    <w:tmpl w:val="52D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98F3C88"/>
    <w:multiLevelType w:val="multilevel"/>
    <w:tmpl w:val="F21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9DC4874"/>
    <w:multiLevelType w:val="multilevel"/>
    <w:tmpl w:val="B988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9F2181C"/>
    <w:multiLevelType w:val="multilevel"/>
    <w:tmpl w:val="25A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AD22407"/>
    <w:multiLevelType w:val="multilevel"/>
    <w:tmpl w:val="92F2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CE406F0"/>
    <w:multiLevelType w:val="multilevel"/>
    <w:tmpl w:val="BA58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D05069A"/>
    <w:multiLevelType w:val="multilevel"/>
    <w:tmpl w:val="E39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D8A7D32"/>
    <w:multiLevelType w:val="multilevel"/>
    <w:tmpl w:val="502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D94592D"/>
    <w:multiLevelType w:val="multilevel"/>
    <w:tmpl w:val="D00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DBA27CC"/>
    <w:multiLevelType w:val="multilevel"/>
    <w:tmpl w:val="D562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DD5194D"/>
    <w:multiLevelType w:val="multilevel"/>
    <w:tmpl w:val="B418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E560550"/>
    <w:multiLevelType w:val="multilevel"/>
    <w:tmpl w:val="E6C2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EEE5205"/>
    <w:multiLevelType w:val="multilevel"/>
    <w:tmpl w:val="BCA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2B7A06"/>
    <w:multiLevelType w:val="multilevel"/>
    <w:tmpl w:val="1F5680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FD61869"/>
    <w:multiLevelType w:val="multilevel"/>
    <w:tmpl w:val="46F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01209C8"/>
    <w:multiLevelType w:val="multilevel"/>
    <w:tmpl w:val="E5F4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038278E"/>
    <w:multiLevelType w:val="multilevel"/>
    <w:tmpl w:val="356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0AB6F45"/>
    <w:multiLevelType w:val="multilevel"/>
    <w:tmpl w:val="DB8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0F9190E"/>
    <w:multiLevelType w:val="multilevel"/>
    <w:tmpl w:val="B7D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16D0F1E"/>
    <w:multiLevelType w:val="multilevel"/>
    <w:tmpl w:val="55E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1781E17"/>
    <w:multiLevelType w:val="multilevel"/>
    <w:tmpl w:val="238A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1DD5F93"/>
    <w:multiLevelType w:val="multilevel"/>
    <w:tmpl w:val="BCA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21D7651"/>
    <w:multiLevelType w:val="multilevel"/>
    <w:tmpl w:val="BCB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23631E3"/>
    <w:multiLevelType w:val="multilevel"/>
    <w:tmpl w:val="1150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2AA1246"/>
    <w:multiLevelType w:val="multilevel"/>
    <w:tmpl w:val="5FA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340121A"/>
    <w:multiLevelType w:val="multilevel"/>
    <w:tmpl w:val="404E6E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37C7401"/>
    <w:multiLevelType w:val="multilevel"/>
    <w:tmpl w:val="1EC4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392415A"/>
    <w:multiLevelType w:val="multilevel"/>
    <w:tmpl w:val="C868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4231114"/>
    <w:multiLevelType w:val="multilevel"/>
    <w:tmpl w:val="A094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4254553"/>
    <w:multiLevelType w:val="multilevel"/>
    <w:tmpl w:val="74A0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46734F3"/>
    <w:multiLevelType w:val="multilevel"/>
    <w:tmpl w:val="10F03B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7A77860"/>
    <w:multiLevelType w:val="multilevel"/>
    <w:tmpl w:val="8A4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824257B"/>
    <w:multiLevelType w:val="multilevel"/>
    <w:tmpl w:val="2FB6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868438C"/>
    <w:multiLevelType w:val="multilevel"/>
    <w:tmpl w:val="3E3E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8917797"/>
    <w:multiLevelType w:val="multilevel"/>
    <w:tmpl w:val="6B8A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8C54FAB"/>
    <w:multiLevelType w:val="multilevel"/>
    <w:tmpl w:val="4BD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96C4FD1"/>
    <w:multiLevelType w:val="multilevel"/>
    <w:tmpl w:val="BBA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9D50EB9"/>
    <w:multiLevelType w:val="multilevel"/>
    <w:tmpl w:val="F8C2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A7F1596"/>
    <w:multiLevelType w:val="multilevel"/>
    <w:tmpl w:val="9CC8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AB4794C"/>
    <w:multiLevelType w:val="multilevel"/>
    <w:tmpl w:val="5262F0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B12165D"/>
    <w:multiLevelType w:val="multilevel"/>
    <w:tmpl w:val="2FCC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D5D030B"/>
    <w:multiLevelType w:val="multilevel"/>
    <w:tmpl w:val="F920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D991392"/>
    <w:multiLevelType w:val="multilevel"/>
    <w:tmpl w:val="FA9A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E150B71"/>
    <w:multiLevelType w:val="multilevel"/>
    <w:tmpl w:val="618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E2C11E3"/>
    <w:multiLevelType w:val="multilevel"/>
    <w:tmpl w:val="A624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E7A2DE9"/>
    <w:multiLevelType w:val="multilevel"/>
    <w:tmpl w:val="08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EF07187"/>
    <w:multiLevelType w:val="multilevel"/>
    <w:tmpl w:val="1C4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FB55C49"/>
    <w:multiLevelType w:val="multilevel"/>
    <w:tmpl w:val="721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FBE378A"/>
    <w:multiLevelType w:val="multilevel"/>
    <w:tmpl w:val="E64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0015ECA"/>
    <w:multiLevelType w:val="multilevel"/>
    <w:tmpl w:val="6F66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0100EBF"/>
    <w:multiLevelType w:val="multilevel"/>
    <w:tmpl w:val="CA7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0167ACE"/>
    <w:multiLevelType w:val="multilevel"/>
    <w:tmpl w:val="1BE47A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1827B57"/>
    <w:multiLevelType w:val="multilevel"/>
    <w:tmpl w:val="F60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19F6366"/>
    <w:multiLevelType w:val="multilevel"/>
    <w:tmpl w:val="FF34F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2DF5152"/>
    <w:multiLevelType w:val="multilevel"/>
    <w:tmpl w:val="200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3312613"/>
    <w:multiLevelType w:val="multilevel"/>
    <w:tmpl w:val="AAE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3D5346F"/>
    <w:multiLevelType w:val="multilevel"/>
    <w:tmpl w:val="69487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3ED5861"/>
    <w:multiLevelType w:val="multilevel"/>
    <w:tmpl w:val="A23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3FC19DA"/>
    <w:multiLevelType w:val="multilevel"/>
    <w:tmpl w:val="F544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CF24E0"/>
    <w:multiLevelType w:val="multilevel"/>
    <w:tmpl w:val="BB04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4F54FFC"/>
    <w:multiLevelType w:val="multilevel"/>
    <w:tmpl w:val="669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9C6BC0"/>
    <w:multiLevelType w:val="multilevel"/>
    <w:tmpl w:val="DF2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5A37B3F"/>
    <w:multiLevelType w:val="multilevel"/>
    <w:tmpl w:val="C92A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5C750A9"/>
    <w:multiLevelType w:val="multilevel"/>
    <w:tmpl w:val="6154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66C02EE"/>
    <w:multiLevelType w:val="multilevel"/>
    <w:tmpl w:val="1646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7E04F4B"/>
    <w:multiLevelType w:val="multilevel"/>
    <w:tmpl w:val="8B26B7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8E60027"/>
    <w:multiLevelType w:val="multilevel"/>
    <w:tmpl w:val="01F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9291D15"/>
    <w:multiLevelType w:val="multilevel"/>
    <w:tmpl w:val="B2DC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97E5495"/>
    <w:multiLevelType w:val="multilevel"/>
    <w:tmpl w:val="641025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9CD291A"/>
    <w:multiLevelType w:val="multilevel"/>
    <w:tmpl w:val="222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AA4546E"/>
    <w:multiLevelType w:val="multilevel"/>
    <w:tmpl w:val="857A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B20040C"/>
    <w:multiLevelType w:val="multilevel"/>
    <w:tmpl w:val="FF6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B21312A"/>
    <w:multiLevelType w:val="multilevel"/>
    <w:tmpl w:val="96F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B526837"/>
    <w:multiLevelType w:val="multilevel"/>
    <w:tmpl w:val="B0C0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B921FA3"/>
    <w:multiLevelType w:val="multilevel"/>
    <w:tmpl w:val="C44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FB4A52"/>
    <w:multiLevelType w:val="multilevel"/>
    <w:tmpl w:val="BE4C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BFD2A5B"/>
    <w:multiLevelType w:val="multilevel"/>
    <w:tmpl w:val="26E8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F06F9B"/>
    <w:multiLevelType w:val="multilevel"/>
    <w:tmpl w:val="D7E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D0F195C"/>
    <w:multiLevelType w:val="multilevel"/>
    <w:tmpl w:val="2C12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E4C1E71"/>
    <w:multiLevelType w:val="multilevel"/>
    <w:tmpl w:val="F5B027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E807913"/>
    <w:multiLevelType w:val="multilevel"/>
    <w:tmpl w:val="651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E9F0881"/>
    <w:multiLevelType w:val="multilevel"/>
    <w:tmpl w:val="F8E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F7F36F7"/>
    <w:multiLevelType w:val="multilevel"/>
    <w:tmpl w:val="C35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F8D45A1"/>
    <w:multiLevelType w:val="multilevel"/>
    <w:tmpl w:val="E6B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F9A47E0"/>
    <w:multiLevelType w:val="multilevel"/>
    <w:tmpl w:val="3E3603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00A7441"/>
    <w:multiLevelType w:val="multilevel"/>
    <w:tmpl w:val="4AB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1A10340"/>
    <w:multiLevelType w:val="multilevel"/>
    <w:tmpl w:val="BBC4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24463F9"/>
    <w:multiLevelType w:val="multilevel"/>
    <w:tmpl w:val="144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27F491E"/>
    <w:multiLevelType w:val="multilevel"/>
    <w:tmpl w:val="724A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2E215F0"/>
    <w:multiLevelType w:val="multilevel"/>
    <w:tmpl w:val="A78A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397433B"/>
    <w:multiLevelType w:val="multilevel"/>
    <w:tmpl w:val="EC6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3BC43BB"/>
    <w:multiLevelType w:val="multilevel"/>
    <w:tmpl w:val="58A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3F96440"/>
    <w:multiLevelType w:val="multilevel"/>
    <w:tmpl w:val="6D3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5017FC5"/>
    <w:multiLevelType w:val="multilevel"/>
    <w:tmpl w:val="E3360E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5127FFE"/>
    <w:multiLevelType w:val="multilevel"/>
    <w:tmpl w:val="1490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5E63DA3"/>
    <w:multiLevelType w:val="multilevel"/>
    <w:tmpl w:val="9B7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64D4287"/>
    <w:multiLevelType w:val="multilevel"/>
    <w:tmpl w:val="F7D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65A3E9B"/>
    <w:multiLevelType w:val="multilevel"/>
    <w:tmpl w:val="11C6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6666EC9"/>
    <w:multiLevelType w:val="multilevel"/>
    <w:tmpl w:val="BA62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69A3F02"/>
    <w:multiLevelType w:val="multilevel"/>
    <w:tmpl w:val="CB06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6BA7C4D"/>
    <w:multiLevelType w:val="multilevel"/>
    <w:tmpl w:val="CF2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80E71B7"/>
    <w:multiLevelType w:val="multilevel"/>
    <w:tmpl w:val="A3C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89E29E2"/>
    <w:multiLevelType w:val="multilevel"/>
    <w:tmpl w:val="F57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93D686A"/>
    <w:multiLevelType w:val="multilevel"/>
    <w:tmpl w:val="D21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AA42C08"/>
    <w:multiLevelType w:val="multilevel"/>
    <w:tmpl w:val="CA8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B372EB1"/>
    <w:multiLevelType w:val="multilevel"/>
    <w:tmpl w:val="FFBE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BB643AB"/>
    <w:multiLevelType w:val="multilevel"/>
    <w:tmpl w:val="89F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BB82795"/>
    <w:multiLevelType w:val="multilevel"/>
    <w:tmpl w:val="8E0CD6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C0C210C"/>
    <w:multiLevelType w:val="multilevel"/>
    <w:tmpl w:val="1C0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D172F85"/>
    <w:multiLevelType w:val="multilevel"/>
    <w:tmpl w:val="6A2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DCB24E7"/>
    <w:multiLevelType w:val="multilevel"/>
    <w:tmpl w:val="C26A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DD5213E"/>
    <w:multiLevelType w:val="multilevel"/>
    <w:tmpl w:val="F6C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E7C40F4"/>
    <w:multiLevelType w:val="multilevel"/>
    <w:tmpl w:val="48A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F122406"/>
    <w:multiLevelType w:val="multilevel"/>
    <w:tmpl w:val="873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4924">
    <w:abstractNumId w:val="112"/>
  </w:num>
  <w:num w:numId="2" w16cid:durableId="958031674">
    <w:abstractNumId w:val="158"/>
  </w:num>
  <w:num w:numId="3" w16cid:durableId="1234390354">
    <w:abstractNumId w:val="233"/>
  </w:num>
  <w:num w:numId="4" w16cid:durableId="10761095">
    <w:abstractNumId w:val="249"/>
  </w:num>
  <w:num w:numId="5" w16cid:durableId="1575510900">
    <w:abstractNumId w:val="144"/>
  </w:num>
  <w:num w:numId="6" w16cid:durableId="1862083767">
    <w:abstractNumId w:val="295"/>
  </w:num>
  <w:num w:numId="7" w16cid:durableId="1734356164">
    <w:abstractNumId w:val="189"/>
  </w:num>
  <w:num w:numId="8" w16cid:durableId="771315303">
    <w:abstractNumId w:val="44"/>
  </w:num>
  <w:num w:numId="9" w16cid:durableId="223611874">
    <w:abstractNumId w:val="274"/>
  </w:num>
  <w:num w:numId="10" w16cid:durableId="1063991472">
    <w:abstractNumId w:val="247"/>
  </w:num>
  <w:num w:numId="11" w16cid:durableId="1665745053">
    <w:abstractNumId w:val="6"/>
  </w:num>
  <w:num w:numId="12" w16cid:durableId="1895697126">
    <w:abstractNumId w:val="52"/>
  </w:num>
  <w:num w:numId="13" w16cid:durableId="106628026">
    <w:abstractNumId w:val="263"/>
  </w:num>
  <w:num w:numId="14" w16cid:durableId="294920456">
    <w:abstractNumId w:val="77"/>
  </w:num>
  <w:num w:numId="15" w16cid:durableId="902641223">
    <w:abstractNumId w:val="219"/>
  </w:num>
  <w:num w:numId="16" w16cid:durableId="787822797">
    <w:abstractNumId w:val="11"/>
  </w:num>
  <w:num w:numId="17" w16cid:durableId="1800218274">
    <w:abstractNumId w:val="224"/>
  </w:num>
  <w:num w:numId="18" w16cid:durableId="752161571">
    <w:abstractNumId w:val="190"/>
  </w:num>
  <w:num w:numId="19" w16cid:durableId="2112049257">
    <w:abstractNumId w:val="168"/>
  </w:num>
  <w:num w:numId="20" w16cid:durableId="661547647">
    <w:abstractNumId w:val="86"/>
  </w:num>
  <w:num w:numId="21" w16cid:durableId="410472510">
    <w:abstractNumId w:val="203"/>
  </w:num>
  <w:num w:numId="22" w16cid:durableId="1648515530">
    <w:abstractNumId w:val="55"/>
  </w:num>
  <w:num w:numId="23" w16cid:durableId="43214335">
    <w:abstractNumId w:val="59"/>
  </w:num>
  <w:num w:numId="24" w16cid:durableId="1365666816">
    <w:abstractNumId w:val="118"/>
  </w:num>
  <w:num w:numId="25" w16cid:durableId="1112941541">
    <w:abstractNumId w:val="250"/>
  </w:num>
  <w:num w:numId="26" w16cid:durableId="448863576">
    <w:abstractNumId w:val="36"/>
  </w:num>
  <w:num w:numId="27" w16cid:durableId="1446536439">
    <w:abstractNumId w:val="283"/>
  </w:num>
  <w:num w:numId="28" w16cid:durableId="100339426">
    <w:abstractNumId w:val="80"/>
  </w:num>
  <w:num w:numId="29" w16cid:durableId="612831000">
    <w:abstractNumId w:val="123"/>
  </w:num>
  <w:num w:numId="30" w16cid:durableId="157888197">
    <w:abstractNumId w:val="164"/>
  </w:num>
  <w:num w:numId="31" w16cid:durableId="173610634">
    <w:abstractNumId w:val="260"/>
  </w:num>
  <w:num w:numId="32" w16cid:durableId="1277248803">
    <w:abstractNumId w:val="209"/>
  </w:num>
  <w:num w:numId="33" w16cid:durableId="1438065400">
    <w:abstractNumId w:val="66"/>
  </w:num>
  <w:num w:numId="34" w16cid:durableId="294219994">
    <w:abstractNumId w:val="152"/>
  </w:num>
  <w:num w:numId="35" w16cid:durableId="811412746">
    <w:abstractNumId w:val="2"/>
  </w:num>
  <w:num w:numId="36" w16cid:durableId="83262709">
    <w:abstractNumId w:val="78"/>
  </w:num>
  <w:num w:numId="37" w16cid:durableId="654452138">
    <w:abstractNumId w:val="105"/>
  </w:num>
  <w:num w:numId="38" w16cid:durableId="462233363">
    <w:abstractNumId w:val="104"/>
  </w:num>
  <w:num w:numId="39" w16cid:durableId="293798480">
    <w:abstractNumId w:val="232"/>
  </w:num>
  <w:num w:numId="40" w16cid:durableId="1723552248">
    <w:abstractNumId w:val="130"/>
  </w:num>
  <w:num w:numId="41" w16cid:durableId="243689967">
    <w:abstractNumId w:val="206"/>
  </w:num>
  <w:num w:numId="42" w16cid:durableId="190383380">
    <w:abstractNumId w:val="83"/>
  </w:num>
  <w:num w:numId="43" w16cid:durableId="1438330040">
    <w:abstractNumId w:val="12"/>
  </w:num>
  <w:num w:numId="44" w16cid:durableId="1252079893">
    <w:abstractNumId w:val="92"/>
  </w:num>
  <w:num w:numId="45" w16cid:durableId="1850484905">
    <w:abstractNumId w:val="21"/>
  </w:num>
  <w:num w:numId="46" w16cid:durableId="960305051">
    <w:abstractNumId w:val="221"/>
  </w:num>
  <w:num w:numId="47" w16cid:durableId="407848047">
    <w:abstractNumId w:val="174"/>
  </w:num>
  <w:num w:numId="48" w16cid:durableId="1381132116">
    <w:abstractNumId w:val="25"/>
  </w:num>
  <w:num w:numId="49" w16cid:durableId="1310667067">
    <w:abstractNumId w:val="184"/>
  </w:num>
  <w:num w:numId="50" w16cid:durableId="1866482025">
    <w:abstractNumId w:val="246"/>
  </w:num>
  <w:num w:numId="51" w16cid:durableId="1713849267">
    <w:abstractNumId w:val="70"/>
  </w:num>
  <w:num w:numId="52" w16cid:durableId="1168860574">
    <w:abstractNumId w:val="91"/>
  </w:num>
  <w:num w:numId="53" w16cid:durableId="31266954">
    <w:abstractNumId w:val="150"/>
  </w:num>
  <w:num w:numId="54" w16cid:durableId="1008368550">
    <w:abstractNumId w:val="10"/>
  </w:num>
  <w:num w:numId="55" w16cid:durableId="957373762">
    <w:abstractNumId w:val="234"/>
  </w:num>
  <w:num w:numId="56" w16cid:durableId="215968965">
    <w:abstractNumId w:val="289"/>
  </w:num>
  <w:num w:numId="57" w16cid:durableId="490100747">
    <w:abstractNumId w:val="167"/>
  </w:num>
  <w:num w:numId="58" w16cid:durableId="1130976165">
    <w:abstractNumId w:val="30"/>
  </w:num>
  <w:num w:numId="59" w16cid:durableId="858202899">
    <w:abstractNumId w:val="3"/>
  </w:num>
  <w:num w:numId="60" w16cid:durableId="1779712361">
    <w:abstractNumId w:val="294"/>
  </w:num>
  <w:num w:numId="61" w16cid:durableId="250243828">
    <w:abstractNumId w:val="33"/>
  </w:num>
  <w:num w:numId="62" w16cid:durableId="1771315267">
    <w:abstractNumId w:val="96"/>
  </w:num>
  <w:num w:numId="63" w16cid:durableId="643923497">
    <w:abstractNumId w:val="256"/>
  </w:num>
  <w:num w:numId="64" w16cid:durableId="687558701">
    <w:abstractNumId w:val="131"/>
  </w:num>
  <w:num w:numId="65" w16cid:durableId="1585604612">
    <w:abstractNumId w:val="27"/>
  </w:num>
  <w:num w:numId="66" w16cid:durableId="1835486453">
    <w:abstractNumId w:val="160"/>
  </w:num>
  <w:num w:numId="67" w16cid:durableId="1341471457">
    <w:abstractNumId w:val="28"/>
  </w:num>
  <w:num w:numId="68" w16cid:durableId="1274702983">
    <w:abstractNumId w:val="9"/>
  </w:num>
  <w:num w:numId="69" w16cid:durableId="633410772">
    <w:abstractNumId w:val="47"/>
  </w:num>
  <w:num w:numId="70" w16cid:durableId="2046056344">
    <w:abstractNumId w:val="179"/>
  </w:num>
  <w:num w:numId="71" w16cid:durableId="2009405684">
    <w:abstractNumId w:val="163"/>
  </w:num>
  <w:num w:numId="72" w16cid:durableId="564493394">
    <w:abstractNumId w:val="127"/>
  </w:num>
  <w:num w:numId="73" w16cid:durableId="489254301">
    <w:abstractNumId w:val="23"/>
  </w:num>
  <w:num w:numId="74" w16cid:durableId="160631856">
    <w:abstractNumId w:val="282"/>
  </w:num>
  <w:num w:numId="75" w16cid:durableId="859396892">
    <w:abstractNumId w:val="292"/>
  </w:num>
  <w:num w:numId="76" w16cid:durableId="1208683148">
    <w:abstractNumId w:val="1"/>
  </w:num>
  <w:num w:numId="77" w16cid:durableId="1966932209">
    <w:abstractNumId w:val="243"/>
  </w:num>
  <w:num w:numId="78" w16cid:durableId="1290091659">
    <w:abstractNumId w:val="229"/>
  </w:num>
  <w:num w:numId="79" w16cid:durableId="24912175">
    <w:abstractNumId w:val="62"/>
  </w:num>
  <w:num w:numId="80" w16cid:durableId="1493987933">
    <w:abstractNumId w:val="162"/>
  </w:num>
  <w:num w:numId="81" w16cid:durableId="1977106721">
    <w:abstractNumId w:val="138"/>
  </w:num>
  <w:num w:numId="82" w16cid:durableId="1157652531">
    <w:abstractNumId w:val="192"/>
  </w:num>
  <w:num w:numId="83" w16cid:durableId="783618965">
    <w:abstractNumId w:val="159"/>
  </w:num>
  <w:num w:numId="84" w16cid:durableId="1134252558">
    <w:abstractNumId w:val="241"/>
  </w:num>
  <w:num w:numId="85" w16cid:durableId="180122625">
    <w:abstractNumId w:val="157"/>
  </w:num>
  <w:num w:numId="86" w16cid:durableId="1073967030">
    <w:abstractNumId w:val="54"/>
  </w:num>
  <w:num w:numId="87" w16cid:durableId="520433122">
    <w:abstractNumId w:val="287"/>
  </w:num>
  <w:num w:numId="88" w16cid:durableId="1372220344">
    <w:abstractNumId w:val="175"/>
  </w:num>
  <w:num w:numId="89" w16cid:durableId="1738698196">
    <w:abstractNumId w:val="128"/>
  </w:num>
  <w:num w:numId="90" w16cid:durableId="1808623158">
    <w:abstractNumId w:val="53"/>
  </w:num>
  <w:num w:numId="91" w16cid:durableId="564877944">
    <w:abstractNumId w:val="244"/>
  </w:num>
  <w:num w:numId="92" w16cid:durableId="1953199138">
    <w:abstractNumId w:val="298"/>
  </w:num>
  <w:num w:numId="93" w16cid:durableId="523595610">
    <w:abstractNumId w:val="51"/>
  </w:num>
  <w:num w:numId="94" w16cid:durableId="1983077260">
    <w:abstractNumId w:val="252"/>
  </w:num>
  <w:num w:numId="95" w16cid:durableId="870874563">
    <w:abstractNumId w:val="213"/>
  </w:num>
  <w:num w:numId="96" w16cid:durableId="502939107">
    <w:abstractNumId w:val="186"/>
  </w:num>
  <w:num w:numId="97" w16cid:durableId="1419592304">
    <w:abstractNumId w:val="42"/>
  </w:num>
  <w:num w:numId="98" w16cid:durableId="1421490032">
    <w:abstractNumId w:val="170"/>
  </w:num>
  <w:num w:numId="99" w16cid:durableId="21903172">
    <w:abstractNumId w:val="69"/>
  </w:num>
  <w:num w:numId="100" w16cid:durableId="894707688">
    <w:abstractNumId w:val="125"/>
  </w:num>
  <w:num w:numId="101" w16cid:durableId="425732300">
    <w:abstractNumId w:val="147"/>
  </w:num>
  <w:num w:numId="102" w16cid:durableId="731196137">
    <w:abstractNumId w:val="56"/>
  </w:num>
  <w:num w:numId="103" w16cid:durableId="1262566654">
    <w:abstractNumId w:val="272"/>
  </w:num>
  <w:num w:numId="104" w16cid:durableId="824902000">
    <w:abstractNumId w:val="67"/>
  </w:num>
  <w:num w:numId="105" w16cid:durableId="1514344634">
    <w:abstractNumId w:val="236"/>
  </w:num>
  <w:num w:numId="106" w16cid:durableId="1502966274">
    <w:abstractNumId w:val="210"/>
  </w:num>
  <w:num w:numId="107" w16cid:durableId="994451258">
    <w:abstractNumId w:val="169"/>
  </w:num>
  <w:num w:numId="108" w16cid:durableId="329604567">
    <w:abstractNumId w:val="120"/>
  </w:num>
  <w:num w:numId="109" w16cid:durableId="657150775">
    <w:abstractNumId w:val="273"/>
  </w:num>
  <w:num w:numId="110" w16cid:durableId="1655179682">
    <w:abstractNumId w:val="71"/>
  </w:num>
  <w:num w:numId="111" w16cid:durableId="1628659158">
    <w:abstractNumId w:val="257"/>
  </w:num>
  <w:num w:numId="112" w16cid:durableId="856045559">
    <w:abstractNumId w:val="121"/>
  </w:num>
  <w:num w:numId="113" w16cid:durableId="211502749">
    <w:abstractNumId w:val="182"/>
  </w:num>
  <w:num w:numId="114" w16cid:durableId="687371873">
    <w:abstractNumId w:val="155"/>
  </w:num>
  <w:num w:numId="115" w16cid:durableId="701706557">
    <w:abstractNumId w:val="217"/>
  </w:num>
  <w:num w:numId="116" w16cid:durableId="1932393">
    <w:abstractNumId w:val="100"/>
  </w:num>
  <w:num w:numId="117" w16cid:durableId="849678741">
    <w:abstractNumId w:val="82"/>
  </w:num>
  <w:num w:numId="118" w16cid:durableId="1265503979">
    <w:abstractNumId w:val="148"/>
  </w:num>
  <w:num w:numId="119" w16cid:durableId="1114982366">
    <w:abstractNumId w:val="37"/>
  </w:num>
  <w:num w:numId="120" w16cid:durableId="1996957247">
    <w:abstractNumId w:val="137"/>
  </w:num>
  <w:num w:numId="121" w16cid:durableId="910239180">
    <w:abstractNumId w:val="286"/>
  </w:num>
  <w:num w:numId="122" w16cid:durableId="744575846">
    <w:abstractNumId w:val="276"/>
  </w:num>
  <w:num w:numId="123" w16cid:durableId="1251088206">
    <w:abstractNumId w:val="16"/>
  </w:num>
  <w:num w:numId="124" w16cid:durableId="1352948980">
    <w:abstractNumId w:val="185"/>
  </w:num>
  <w:num w:numId="125" w16cid:durableId="1166553436">
    <w:abstractNumId w:val="193"/>
  </w:num>
  <w:num w:numId="126" w16cid:durableId="262425219">
    <w:abstractNumId w:val="278"/>
  </w:num>
  <w:num w:numId="127" w16cid:durableId="825979504">
    <w:abstractNumId w:val="194"/>
  </w:num>
  <w:num w:numId="128" w16cid:durableId="1938247423">
    <w:abstractNumId w:val="72"/>
  </w:num>
  <w:num w:numId="129" w16cid:durableId="1153722509">
    <w:abstractNumId w:val="140"/>
  </w:num>
  <w:num w:numId="130" w16cid:durableId="1620646793">
    <w:abstractNumId w:val="181"/>
  </w:num>
  <w:num w:numId="131" w16cid:durableId="893546965">
    <w:abstractNumId w:val="296"/>
  </w:num>
  <w:num w:numId="132" w16cid:durableId="456526704">
    <w:abstractNumId w:val="141"/>
  </w:num>
  <w:num w:numId="133" w16cid:durableId="510725309">
    <w:abstractNumId w:val="18"/>
  </w:num>
  <w:num w:numId="134" w16cid:durableId="754791625">
    <w:abstractNumId w:val="267"/>
  </w:num>
  <w:num w:numId="135" w16cid:durableId="584875797">
    <w:abstractNumId w:val="173"/>
  </w:num>
  <w:num w:numId="136" w16cid:durableId="1430007993">
    <w:abstractNumId w:val="7"/>
  </w:num>
  <w:num w:numId="137" w16cid:durableId="601034621">
    <w:abstractNumId w:val="255"/>
  </w:num>
  <w:num w:numId="138" w16cid:durableId="2093576005">
    <w:abstractNumId w:val="277"/>
  </w:num>
  <w:num w:numId="139" w16cid:durableId="531460153">
    <w:abstractNumId w:val="281"/>
  </w:num>
  <w:num w:numId="140" w16cid:durableId="300502816">
    <w:abstractNumId w:val="117"/>
  </w:num>
  <w:num w:numId="141" w16cid:durableId="342637022">
    <w:abstractNumId w:val="183"/>
  </w:num>
  <w:num w:numId="142" w16cid:durableId="163596553">
    <w:abstractNumId w:val="156"/>
  </w:num>
  <w:num w:numId="143" w16cid:durableId="105735104">
    <w:abstractNumId w:val="46"/>
  </w:num>
  <w:num w:numId="144" w16cid:durableId="360277717">
    <w:abstractNumId w:val="238"/>
  </w:num>
  <w:num w:numId="145" w16cid:durableId="673411503">
    <w:abstractNumId w:val="299"/>
  </w:num>
  <w:num w:numId="146" w16cid:durableId="721253369">
    <w:abstractNumId w:val="102"/>
  </w:num>
  <w:num w:numId="147" w16cid:durableId="1707563524">
    <w:abstractNumId w:val="111"/>
  </w:num>
  <w:num w:numId="148" w16cid:durableId="1426262229">
    <w:abstractNumId w:val="60"/>
  </w:num>
  <w:num w:numId="149" w16cid:durableId="1756243228">
    <w:abstractNumId w:val="297"/>
  </w:num>
  <w:num w:numId="150" w16cid:durableId="1781334499">
    <w:abstractNumId w:val="207"/>
  </w:num>
  <w:num w:numId="151" w16cid:durableId="1140223744">
    <w:abstractNumId w:val="90"/>
  </w:num>
  <w:num w:numId="152" w16cid:durableId="1934629111">
    <w:abstractNumId w:val="119"/>
  </w:num>
  <w:num w:numId="153" w16cid:durableId="389695920">
    <w:abstractNumId w:val="259"/>
  </w:num>
  <w:num w:numId="154" w16cid:durableId="55055631">
    <w:abstractNumId w:val="149"/>
  </w:num>
  <w:num w:numId="155" w16cid:durableId="1877959770">
    <w:abstractNumId w:val="97"/>
  </w:num>
  <w:num w:numId="156" w16cid:durableId="2142142440">
    <w:abstractNumId w:val="84"/>
  </w:num>
  <w:num w:numId="157" w16cid:durableId="1868366933">
    <w:abstractNumId w:val="245"/>
  </w:num>
  <w:num w:numId="158" w16cid:durableId="2107998034">
    <w:abstractNumId w:val="50"/>
  </w:num>
  <w:num w:numId="159" w16cid:durableId="1425107798">
    <w:abstractNumId w:val="205"/>
  </w:num>
  <w:num w:numId="160" w16cid:durableId="393630034">
    <w:abstractNumId w:val="253"/>
  </w:num>
  <w:num w:numId="161" w16cid:durableId="653024010">
    <w:abstractNumId w:val="49"/>
  </w:num>
  <w:num w:numId="162" w16cid:durableId="1891725877">
    <w:abstractNumId w:val="227"/>
  </w:num>
  <w:num w:numId="163" w16cid:durableId="1636136167">
    <w:abstractNumId w:val="5"/>
  </w:num>
  <w:num w:numId="164" w16cid:durableId="1044675525">
    <w:abstractNumId w:val="139"/>
  </w:num>
  <w:num w:numId="165" w16cid:durableId="196705076">
    <w:abstractNumId w:val="161"/>
  </w:num>
  <w:num w:numId="166" w16cid:durableId="1458139607">
    <w:abstractNumId w:val="38"/>
  </w:num>
  <w:num w:numId="167" w16cid:durableId="205146115">
    <w:abstractNumId w:val="63"/>
  </w:num>
  <w:num w:numId="168" w16cid:durableId="1303730835">
    <w:abstractNumId w:val="218"/>
  </w:num>
  <w:num w:numId="169" w16cid:durableId="504249760">
    <w:abstractNumId w:val="191"/>
  </w:num>
  <w:num w:numId="170" w16cid:durableId="915557790">
    <w:abstractNumId w:val="275"/>
  </w:num>
  <w:num w:numId="171" w16cid:durableId="896209892">
    <w:abstractNumId w:val="231"/>
  </w:num>
  <w:num w:numId="172" w16cid:durableId="1102451428">
    <w:abstractNumId w:val="142"/>
  </w:num>
  <w:num w:numId="173" w16cid:durableId="1800413019">
    <w:abstractNumId w:val="291"/>
  </w:num>
  <w:num w:numId="174" w16cid:durableId="1233541729">
    <w:abstractNumId w:val="93"/>
  </w:num>
  <w:num w:numId="175" w16cid:durableId="1958677469">
    <w:abstractNumId w:val="40"/>
  </w:num>
  <w:num w:numId="176" w16cid:durableId="2146655147">
    <w:abstractNumId w:val="208"/>
  </w:num>
  <w:num w:numId="177" w16cid:durableId="1202210391">
    <w:abstractNumId w:val="262"/>
  </w:num>
  <w:num w:numId="178" w16cid:durableId="776217732">
    <w:abstractNumId w:val="146"/>
  </w:num>
  <w:num w:numId="179" w16cid:durableId="1046298866">
    <w:abstractNumId w:val="8"/>
  </w:num>
  <w:num w:numId="180" w16cid:durableId="1407335782">
    <w:abstractNumId w:val="187"/>
  </w:num>
  <w:num w:numId="181" w16cid:durableId="739905250">
    <w:abstractNumId w:val="89"/>
  </w:num>
  <w:num w:numId="182" w16cid:durableId="2094426564">
    <w:abstractNumId w:val="115"/>
  </w:num>
  <w:num w:numId="183" w16cid:durableId="1531263585">
    <w:abstractNumId w:val="239"/>
  </w:num>
  <w:num w:numId="184" w16cid:durableId="2114084390">
    <w:abstractNumId w:val="261"/>
  </w:num>
  <w:num w:numId="185" w16cid:durableId="530999479">
    <w:abstractNumId w:val="116"/>
  </w:num>
  <w:num w:numId="186" w16cid:durableId="488600876">
    <w:abstractNumId w:val="14"/>
  </w:num>
  <w:num w:numId="187" w16cid:durableId="240337422">
    <w:abstractNumId w:val="226"/>
  </w:num>
  <w:num w:numId="188" w16cid:durableId="1237593495">
    <w:abstractNumId w:val="200"/>
  </w:num>
  <w:num w:numId="189" w16cid:durableId="177668870">
    <w:abstractNumId w:val="101"/>
  </w:num>
  <w:num w:numId="190" w16cid:durableId="1390153239">
    <w:abstractNumId w:val="73"/>
  </w:num>
  <w:num w:numId="191" w16cid:durableId="620188969">
    <w:abstractNumId w:val="176"/>
  </w:num>
  <w:num w:numId="192" w16cid:durableId="923341237">
    <w:abstractNumId w:val="215"/>
  </w:num>
  <w:num w:numId="193" w16cid:durableId="1161847831">
    <w:abstractNumId w:val="266"/>
  </w:num>
  <w:num w:numId="194" w16cid:durableId="200485886">
    <w:abstractNumId w:val="0"/>
  </w:num>
  <w:num w:numId="195" w16cid:durableId="274141885">
    <w:abstractNumId w:val="214"/>
  </w:num>
  <w:num w:numId="196" w16cid:durableId="264310757">
    <w:abstractNumId w:val="41"/>
  </w:num>
  <w:num w:numId="197" w16cid:durableId="1286622863">
    <w:abstractNumId w:val="269"/>
  </w:num>
  <w:num w:numId="198" w16cid:durableId="1687515113">
    <w:abstractNumId w:val="43"/>
  </w:num>
  <w:num w:numId="199" w16cid:durableId="1698585272">
    <w:abstractNumId w:val="29"/>
  </w:num>
  <w:num w:numId="200" w16cid:durableId="1460108072">
    <w:abstractNumId w:val="34"/>
  </w:num>
  <w:num w:numId="201" w16cid:durableId="213857210">
    <w:abstractNumId w:val="288"/>
  </w:num>
  <w:num w:numId="202" w16cid:durableId="87432187">
    <w:abstractNumId w:val="58"/>
  </w:num>
  <w:num w:numId="203" w16cid:durableId="109398739">
    <w:abstractNumId w:val="57"/>
  </w:num>
  <w:num w:numId="204" w16cid:durableId="1949123589">
    <w:abstractNumId w:val="129"/>
  </w:num>
  <w:num w:numId="205" w16cid:durableId="739982766">
    <w:abstractNumId w:val="122"/>
  </w:num>
  <w:num w:numId="206" w16cid:durableId="524443405">
    <w:abstractNumId w:val="22"/>
  </w:num>
  <w:num w:numId="207" w16cid:durableId="1334138082">
    <w:abstractNumId w:val="198"/>
  </w:num>
  <w:num w:numId="208" w16cid:durableId="703675976">
    <w:abstractNumId w:val="124"/>
  </w:num>
  <w:num w:numId="209" w16cid:durableId="950627047">
    <w:abstractNumId w:val="87"/>
  </w:num>
  <w:num w:numId="210" w16cid:durableId="152263591">
    <w:abstractNumId w:val="265"/>
  </w:num>
  <w:num w:numId="211" w16cid:durableId="344794696">
    <w:abstractNumId w:val="204"/>
  </w:num>
  <w:num w:numId="212" w16cid:durableId="1081482672">
    <w:abstractNumId w:val="195"/>
  </w:num>
  <w:num w:numId="213" w16cid:durableId="733700277">
    <w:abstractNumId w:val="99"/>
  </w:num>
  <w:num w:numId="214" w16cid:durableId="1871189663">
    <w:abstractNumId w:val="180"/>
  </w:num>
  <w:num w:numId="215" w16cid:durableId="1379892448">
    <w:abstractNumId w:val="13"/>
  </w:num>
  <w:num w:numId="216" w16cid:durableId="1516456816">
    <w:abstractNumId w:val="280"/>
  </w:num>
  <w:num w:numId="217" w16cid:durableId="1172718848">
    <w:abstractNumId w:val="220"/>
  </w:num>
  <w:num w:numId="218" w16cid:durableId="1371107712">
    <w:abstractNumId w:val="171"/>
  </w:num>
  <w:num w:numId="219" w16cid:durableId="2002464272">
    <w:abstractNumId w:val="17"/>
  </w:num>
  <w:num w:numId="220" w16cid:durableId="558053424">
    <w:abstractNumId w:val="202"/>
  </w:num>
  <w:num w:numId="221" w16cid:durableId="141820865">
    <w:abstractNumId w:val="172"/>
  </w:num>
  <w:num w:numId="222" w16cid:durableId="1841651854">
    <w:abstractNumId w:val="98"/>
  </w:num>
  <w:num w:numId="223" w16cid:durableId="1656492537">
    <w:abstractNumId w:val="285"/>
  </w:num>
  <w:num w:numId="224" w16cid:durableId="1861159526">
    <w:abstractNumId w:val="151"/>
  </w:num>
  <w:num w:numId="225" w16cid:durableId="137920084">
    <w:abstractNumId w:val="31"/>
  </w:num>
  <w:num w:numId="226" w16cid:durableId="920913606">
    <w:abstractNumId w:val="113"/>
  </w:num>
  <w:num w:numId="227" w16cid:durableId="1875265933">
    <w:abstractNumId w:val="35"/>
  </w:num>
  <w:num w:numId="228" w16cid:durableId="1060133776">
    <w:abstractNumId w:val="223"/>
  </w:num>
  <w:num w:numId="229" w16cid:durableId="377776366">
    <w:abstractNumId w:val="293"/>
  </w:num>
  <w:num w:numId="230" w16cid:durableId="1953320581">
    <w:abstractNumId w:val="196"/>
  </w:num>
  <w:num w:numId="231" w16cid:durableId="1857688140">
    <w:abstractNumId w:val="48"/>
  </w:num>
  <w:num w:numId="232" w16cid:durableId="969941371">
    <w:abstractNumId w:val="65"/>
  </w:num>
  <w:num w:numId="233" w16cid:durableId="1687975266">
    <w:abstractNumId w:val="88"/>
  </w:num>
  <w:num w:numId="234" w16cid:durableId="2138445268">
    <w:abstractNumId w:val="145"/>
  </w:num>
  <w:num w:numId="235" w16cid:durableId="1397900218">
    <w:abstractNumId w:val="95"/>
  </w:num>
  <w:num w:numId="236" w16cid:durableId="599947508">
    <w:abstractNumId w:val="24"/>
  </w:num>
  <w:num w:numId="237" w16cid:durableId="501508502">
    <w:abstractNumId w:val="264"/>
  </w:num>
  <w:num w:numId="238" w16cid:durableId="1739671114">
    <w:abstractNumId w:val="284"/>
  </w:num>
  <w:num w:numId="239" w16cid:durableId="1884560720">
    <w:abstractNumId w:val="188"/>
  </w:num>
  <w:num w:numId="240" w16cid:durableId="998339948">
    <w:abstractNumId w:val="201"/>
  </w:num>
  <w:num w:numId="241" w16cid:durableId="986787836">
    <w:abstractNumId w:val="4"/>
  </w:num>
  <w:num w:numId="242" w16cid:durableId="1798795131">
    <w:abstractNumId w:val="76"/>
  </w:num>
  <w:num w:numId="243" w16cid:durableId="1433698188">
    <w:abstractNumId w:val="74"/>
  </w:num>
  <w:num w:numId="244" w16cid:durableId="2006857731">
    <w:abstractNumId w:val="290"/>
  </w:num>
  <w:num w:numId="245" w16cid:durableId="1015230585">
    <w:abstractNumId w:val="19"/>
  </w:num>
  <w:num w:numId="246" w16cid:durableId="14893261">
    <w:abstractNumId w:val="222"/>
  </w:num>
  <w:num w:numId="247" w16cid:durableId="60061923">
    <w:abstractNumId w:val="153"/>
  </w:num>
  <w:num w:numId="248" w16cid:durableId="50081482">
    <w:abstractNumId w:val="237"/>
  </w:num>
  <w:num w:numId="249" w16cid:durableId="1291865346">
    <w:abstractNumId w:val="165"/>
  </w:num>
  <w:num w:numId="250" w16cid:durableId="402916269">
    <w:abstractNumId w:val="61"/>
  </w:num>
  <w:num w:numId="251" w16cid:durableId="1253129898">
    <w:abstractNumId w:val="134"/>
  </w:num>
  <w:num w:numId="252" w16cid:durableId="1126586254">
    <w:abstractNumId w:val="136"/>
  </w:num>
  <w:num w:numId="253" w16cid:durableId="90054725">
    <w:abstractNumId w:val="126"/>
  </w:num>
  <w:num w:numId="254" w16cid:durableId="741215184">
    <w:abstractNumId w:val="154"/>
  </w:num>
  <w:num w:numId="255" w16cid:durableId="1333147830">
    <w:abstractNumId w:val="251"/>
  </w:num>
  <w:num w:numId="256" w16cid:durableId="1618876101">
    <w:abstractNumId w:val="271"/>
  </w:num>
  <w:num w:numId="257" w16cid:durableId="1806780071">
    <w:abstractNumId w:val="109"/>
  </w:num>
  <w:num w:numId="258" w16cid:durableId="1273826964">
    <w:abstractNumId w:val="114"/>
  </w:num>
  <w:num w:numId="259" w16cid:durableId="375158997">
    <w:abstractNumId w:val="279"/>
  </w:num>
  <w:num w:numId="260" w16cid:durableId="757752087">
    <w:abstractNumId w:val="212"/>
  </w:num>
  <w:num w:numId="261" w16cid:durableId="1430542534">
    <w:abstractNumId w:val="26"/>
  </w:num>
  <w:num w:numId="262" w16cid:durableId="311980729">
    <w:abstractNumId w:val="268"/>
  </w:num>
  <w:num w:numId="263" w16cid:durableId="221402885">
    <w:abstractNumId w:val="254"/>
  </w:num>
  <w:num w:numId="264" w16cid:durableId="1188179470">
    <w:abstractNumId w:val="45"/>
  </w:num>
  <w:num w:numId="265" w16cid:durableId="25254229">
    <w:abstractNumId w:val="79"/>
  </w:num>
  <w:num w:numId="266" w16cid:durableId="532309600">
    <w:abstractNumId w:val="242"/>
  </w:num>
  <w:num w:numId="267" w16cid:durableId="1059935089">
    <w:abstractNumId w:val="177"/>
  </w:num>
  <w:num w:numId="268" w16cid:durableId="350883551">
    <w:abstractNumId w:val="216"/>
  </w:num>
  <w:num w:numId="269" w16cid:durableId="2101481368">
    <w:abstractNumId w:val="133"/>
  </w:num>
  <w:num w:numId="270" w16cid:durableId="97606927">
    <w:abstractNumId w:val="270"/>
  </w:num>
  <w:num w:numId="271" w16cid:durableId="941915535">
    <w:abstractNumId w:val="228"/>
  </w:num>
  <w:num w:numId="272" w16cid:durableId="1258753305">
    <w:abstractNumId w:val="132"/>
  </w:num>
  <w:num w:numId="273" w16cid:durableId="1887452368">
    <w:abstractNumId w:val="81"/>
  </w:num>
  <w:num w:numId="274" w16cid:durableId="2066247742">
    <w:abstractNumId w:val="108"/>
  </w:num>
  <w:num w:numId="275" w16cid:durableId="1038894831">
    <w:abstractNumId w:val="166"/>
  </w:num>
  <w:num w:numId="276" w16cid:durableId="1652980245">
    <w:abstractNumId w:val="39"/>
  </w:num>
  <w:num w:numId="277" w16cid:durableId="1881042433">
    <w:abstractNumId w:val="199"/>
  </w:num>
  <w:num w:numId="278" w16cid:durableId="1833136492">
    <w:abstractNumId w:val="235"/>
  </w:num>
  <w:num w:numId="279" w16cid:durableId="1659308896">
    <w:abstractNumId w:val="75"/>
  </w:num>
  <w:num w:numId="280" w16cid:durableId="1250432595">
    <w:abstractNumId w:val="68"/>
  </w:num>
  <w:num w:numId="281" w16cid:durableId="778715781">
    <w:abstractNumId w:val="110"/>
  </w:num>
  <w:num w:numId="282" w16cid:durableId="2036270524">
    <w:abstractNumId w:val="107"/>
  </w:num>
  <w:num w:numId="283" w16cid:durableId="1604990981">
    <w:abstractNumId w:val="85"/>
  </w:num>
  <w:num w:numId="284" w16cid:durableId="1467360508">
    <w:abstractNumId w:val="230"/>
  </w:num>
  <w:num w:numId="285" w16cid:durableId="303319706">
    <w:abstractNumId w:val="32"/>
  </w:num>
  <w:num w:numId="286" w16cid:durableId="1375621104">
    <w:abstractNumId w:val="135"/>
  </w:num>
  <w:num w:numId="287" w16cid:durableId="2057312479">
    <w:abstractNumId w:val="240"/>
  </w:num>
  <w:num w:numId="288" w16cid:durableId="844783419">
    <w:abstractNumId w:val="248"/>
  </w:num>
  <w:num w:numId="289" w16cid:durableId="819691069">
    <w:abstractNumId w:val="94"/>
  </w:num>
  <w:num w:numId="290" w16cid:durableId="1425420748">
    <w:abstractNumId w:val="178"/>
  </w:num>
  <w:num w:numId="291" w16cid:durableId="1355307706">
    <w:abstractNumId w:val="64"/>
  </w:num>
  <w:num w:numId="292" w16cid:durableId="341903765">
    <w:abstractNumId w:val="211"/>
  </w:num>
  <w:num w:numId="293" w16cid:durableId="33626741">
    <w:abstractNumId w:val="197"/>
  </w:num>
  <w:num w:numId="294" w16cid:durableId="285163378">
    <w:abstractNumId w:val="143"/>
  </w:num>
  <w:num w:numId="295" w16cid:durableId="1828937940">
    <w:abstractNumId w:val="106"/>
  </w:num>
  <w:num w:numId="296" w16cid:durableId="756941703">
    <w:abstractNumId w:val="258"/>
  </w:num>
  <w:num w:numId="297" w16cid:durableId="687102969">
    <w:abstractNumId w:val="20"/>
  </w:num>
  <w:num w:numId="298" w16cid:durableId="1662200963">
    <w:abstractNumId w:val="103"/>
  </w:num>
  <w:num w:numId="299" w16cid:durableId="1845053921">
    <w:abstractNumId w:val="225"/>
  </w:num>
  <w:num w:numId="300" w16cid:durableId="16977286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42"/>
    <w:rsid w:val="0009122E"/>
    <w:rsid w:val="000F6C6D"/>
    <w:rsid w:val="00170610"/>
    <w:rsid w:val="001B0501"/>
    <w:rsid w:val="002C06B4"/>
    <w:rsid w:val="003D31CF"/>
    <w:rsid w:val="003F0A98"/>
    <w:rsid w:val="00447292"/>
    <w:rsid w:val="00526002"/>
    <w:rsid w:val="00557931"/>
    <w:rsid w:val="005A1E40"/>
    <w:rsid w:val="00621B10"/>
    <w:rsid w:val="006C6242"/>
    <w:rsid w:val="006C67ED"/>
    <w:rsid w:val="00813A29"/>
    <w:rsid w:val="008B7AF3"/>
    <w:rsid w:val="008F19F0"/>
    <w:rsid w:val="00916D28"/>
    <w:rsid w:val="00A41D80"/>
    <w:rsid w:val="00A54385"/>
    <w:rsid w:val="00B24EA4"/>
    <w:rsid w:val="00B34612"/>
    <w:rsid w:val="00C56786"/>
    <w:rsid w:val="00EE0087"/>
    <w:rsid w:val="00F5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81D1"/>
  <w15:chartTrackingRefBased/>
  <w15:docId w15:val="{BECAFC7B-95E9-4CE1-9044-00C60DC63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F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1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F1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F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uchw-38px">
    <w:name w:val="touch:w-[38px]"/>
    <w:basedOn w:val="DefaultParagraphFont"/>
    <w:rsid w:val="00B24EA4"/>
  </w:style>
  <w:style w:type="character" w:customStyle="1" w:styleId="shrink-0">
    <w:name w:val="shrink-0"/>
    <w:basedOn w:val="DefaultParagraphFont"/>
    <w:rsid w:val="00B24EA4"/>
  </w:style>
  <w:style w:type="character" w:customStyle="1" w:styleId="min-w-0">
    <w:name w:val="min-w-0"/>
    <w:basedOn w:val="DefaultParagraphFont"/>
    <w:rsid w:val="00B24EA4"/>
  </w:style>
  <w:style w:type="paragraph" w:styleId="NormalWeb">
    <w:name w:val="Normal (Web)"/>
    <w:basedOn w:val="Normal"/>
    <w:uiPriority w:val="99"/>
    <w:semiHidden/>
    <w:unhideWhenUsed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4EA4"/>
    <w:rPr>
      <w:b/>
      <w:bCs/>
    </w:rPr>
  </w:style>
  <w:style w:type="character" w:styleId="Emphasis">
    <w:name w:val="Emphasis"/>
    <w:basedOn w:val="DefaultParagraphFont"/>
    <w:uiPriority w:val="20"/>
    <w:qFormat/>
    <w:rsid w:val="00B24EA4"/>
    <w:rPr>
      <w:i/>
      <w:iCs/>
    </w:rPr>
  </w:style>
  <w:style w:type="character" w:customStyle="1" w:styleId="grow">
    <w:name w:val="grow"/>
    <w:basedOn w:val="DefaultParagraphFont"/>
    <w:rsid w:val="00B24EA4"/>
  </w:style>
  <w:style w:type="character" w:customStyle="1" w:styleId="relative">
    <w:name w:val="relative"/>
    <w:basedOn w:val="DefaultParagraphFont"/>
    <w:rsid w:val="00B24EA4"/>
  </w:style>
  <w:style w:type="character" w:customStyle="1" w:styleId="ms-1">
    <w:name w:val="ms-1"/>
    <w:basedOn w:val="DefaultParagraphFont"/>
    <w:rsid w:val="00B24EA4"/>
  </w:style>
  <w:style w:type="character" w:styleId="Hyperlink">
    <w:name w:val="Hyperlink"/>
    <w:basedOn w:val="DefaultParagraphFont"/>
    <w:uiPriority w:val="99"/>
    <w:unhideWhenUsed/>
    <w:rsid w:val="00B24EA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4EA4"/>
    <w:rPr>
      <w:color w:val="800080"/>
      <w:u w:val="single"/>
    </w:rPr>
  </w:style>
  <w:style w:type="character" w:customStyle="1" w:styleId="flex">
    <w:name w:val="flex"/>
    <w:basedOn w:val="DefaultParagraphFont"/>
    <w:rsid w:val="00B24EA4"/>
  </w:style>
  <w:style w:type="character" w:customStyle="1" w:styleId="max-w-full">
    <w:name w:val="max-w-full"/>
    <w:basedOn w:val="DefaultParagraphFont"/>
    <w:rsid w:val="00B24EA4"/>
  </w:style>
  <w:style w:type="character" w:customStyle="1" w:styleId="-me-1">
    <w:name w:val="-me-1"/>
    <w:basedOn w:val="DefaultParagraphFont"/>
    <w:rsid w:val="00B24EA4"/>
  </w:style>
  <w:style w:type="paragraph" w:customStyle="1" w:styleId="firstmt-0">
    <w:name w:val="first:mt-0"/>
    <w:basedOn w:val="Normal"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lock">
    <w:name w:val="block"/>
    <w:basedOn w:val="DefaultParagraphFont"/>
    <w:rsid w:val="00B24EA4"/>
  </w:style>
  <w:style w:type="character" w:customStyle="1" w:styleId="text-start">
    <w:name w:val="text-start"/>
    <w:basedOn w:val="DefaultParagraphFont"/>
    <w:rsid w:val="00B24EA4"/>
  </w:style>
  <w:style w:type="character" w:styleId="UnresolvedMention">
    <w:name w:val="Unresolved Mention"/>
    <w:basedOn w:val="DefaultParagraphFont"/>
    <w:uiPriority w:val="99"/>
    <w:semiHidden/>
    <w:unhideWhenUsed/>
    <w:rsid w:val="00B24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6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2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2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99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5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3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1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65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84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8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3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72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94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62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75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144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87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7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0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63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55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6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1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15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2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5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1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5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9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26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9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1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8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34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4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2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8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76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2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5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7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8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10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3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7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9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09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7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3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5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74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7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0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34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3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441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0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230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4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80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6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049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5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829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7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6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6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9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8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4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0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1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0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1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4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2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45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6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2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2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7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3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1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4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7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92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6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15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7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9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670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845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2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959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7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38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4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944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4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04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54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6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4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0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3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0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26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6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8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6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2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65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15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0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34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0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6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1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8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1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6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2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6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5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1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0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9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4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8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66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1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5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4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3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6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0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9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0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2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9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189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4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0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2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9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1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3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6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3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1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3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7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1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4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2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69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94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6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945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8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346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1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219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7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98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68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9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1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9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8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1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6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2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54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2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4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33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0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2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8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0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0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6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9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8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7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2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02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4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993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303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6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10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45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96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2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8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1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1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9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6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3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50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23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9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3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1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4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6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7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56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7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8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5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0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03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8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7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2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1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0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389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657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9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738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3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741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50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8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1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65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2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1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4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5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1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9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5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3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9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6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7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2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7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8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3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06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1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8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9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7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2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22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94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36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9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7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2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8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8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3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4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38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6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9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73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1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2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9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0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90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43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4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4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76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4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63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415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8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3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2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8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6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8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1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2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55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9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0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6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0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5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1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27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1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6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24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23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567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513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8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11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795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205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0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6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6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9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3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2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5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446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4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9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6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1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8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9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9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11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8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5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74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16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7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6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4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8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8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14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4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7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6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9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3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41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892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1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5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5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7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30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4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9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49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2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5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2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9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1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0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8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9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1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8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3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7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4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2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0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5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0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8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85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1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8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0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5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7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2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12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2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2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5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0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5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9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2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30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70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6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2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1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1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8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1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6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1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82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1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5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1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1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8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3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9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7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7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0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6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13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8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57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74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85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7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1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6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4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7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8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8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5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0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5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532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8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49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978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201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600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7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3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8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0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8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1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4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4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2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265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0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1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76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4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3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8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8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3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2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3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3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8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7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4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0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6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9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4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4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1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49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1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0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751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2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8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3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86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1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91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6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8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8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9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8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1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2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3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93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02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1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97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571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8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6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5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1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2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9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26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6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9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6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9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7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92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7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928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9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84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1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8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2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87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8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93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0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8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8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4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1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4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876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89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770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1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69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1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445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12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65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8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0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7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4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4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2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59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7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9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7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6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4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49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0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8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12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9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5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1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1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0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3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6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6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3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1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2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9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8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93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4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7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2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7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8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3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3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56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9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8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77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9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0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4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3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1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0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9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0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9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9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8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6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5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2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7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6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6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06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2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5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0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534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73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59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5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548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1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1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38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5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83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7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1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1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1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3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1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2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8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95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370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1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2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5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8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1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6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1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3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0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5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9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9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1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1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1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0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2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1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1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2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8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0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4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3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2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0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7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9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37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8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5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9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7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47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0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6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7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3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3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9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2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2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9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2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0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2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7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1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9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293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16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107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1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39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33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7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9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739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18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1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816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23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97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66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46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5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4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8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9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0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8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07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9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0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6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0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1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8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47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2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9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816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7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3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6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64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97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0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3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97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6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9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6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4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8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18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8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4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460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8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3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8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6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0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87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8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2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66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2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3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75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6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275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7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19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2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96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5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7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0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3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9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8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1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990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72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6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0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2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7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53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13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3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0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4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8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7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2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9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9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2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0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46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3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4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970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9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65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0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1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3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65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8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5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5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3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63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4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64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1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97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476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07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1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3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9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0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4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7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5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8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7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5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8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33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6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0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8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5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6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7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4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06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84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7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4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37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16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9324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8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8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4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29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2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8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5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3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5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1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45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7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4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936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4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1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3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3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8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7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3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23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2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6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9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41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5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8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6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8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2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9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2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63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8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2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6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12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5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8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3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2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7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3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7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6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0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8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5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88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4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360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9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8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6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1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1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92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2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62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5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9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5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2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0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0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8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3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34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3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4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6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06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7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4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7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5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44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2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6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0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5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2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4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8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1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2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4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1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7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878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1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0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8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1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74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30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68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971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10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4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1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2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6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2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17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46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9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74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7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2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0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5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1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1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3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23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5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4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2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5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56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2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95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6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2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4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4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9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2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8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7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7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9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8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2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7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8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2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7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5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3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7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4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1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87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8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379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503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42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455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7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75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16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8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9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4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3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6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8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0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70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8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7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7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7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6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32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4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7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2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1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46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1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3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4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2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98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9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33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622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938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8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029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15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009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0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4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3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0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1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7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2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3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0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3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3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2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2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8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4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1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2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7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15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1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5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83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8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46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3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3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4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3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4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8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3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13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6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9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4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8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5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1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98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6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9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4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7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4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9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7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6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3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5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6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6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94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933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5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73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9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993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45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36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8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5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2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0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5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6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56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9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4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9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84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0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3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7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65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7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6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2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8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732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2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09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0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68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45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711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0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0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5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6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8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8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9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7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3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76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23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8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7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6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1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9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9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24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8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2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8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060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9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2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5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5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1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0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1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8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0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042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5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17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584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723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9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7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1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4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5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43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1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42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8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8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5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0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3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06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7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46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94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2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75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0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6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9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1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8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7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7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6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7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56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6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2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8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2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6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0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8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8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08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3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0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8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15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90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9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7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5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5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7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1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8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7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58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3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2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4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7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43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6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5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1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3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1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6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2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6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2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3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9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05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1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27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2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474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8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726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1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686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163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648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8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7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1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77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1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8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5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2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27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121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17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3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06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54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9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5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50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0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9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8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8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8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18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2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8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1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6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7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8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8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0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6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0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2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4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0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9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9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9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187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3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31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7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48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4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9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43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7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7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9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35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34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2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9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2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5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9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9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4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3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9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2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86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660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5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2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4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3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6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5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5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4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1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76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7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13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8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8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7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71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8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9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2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5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3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5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4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0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56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40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33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3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1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0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9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3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34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2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7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8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7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10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26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2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2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8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9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09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0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35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4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5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4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9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0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58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0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9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82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986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6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249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0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795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5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523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37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2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7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7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8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4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7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0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3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1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9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1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22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53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6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3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2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5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1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6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5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8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56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7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6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5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6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1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15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5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6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3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85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2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919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8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4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6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1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5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40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83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5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8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5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1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2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6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7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0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9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21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9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32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2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6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9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99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1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0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33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2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4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3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5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52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2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4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4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5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1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1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2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8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87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8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7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4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12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1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7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7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49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7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596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83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423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1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272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9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80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1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9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1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2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2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3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9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0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1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8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5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75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5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8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1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8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8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5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13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0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3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1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5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9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7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8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6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9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14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7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1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2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94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8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0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6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4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0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5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8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3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8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8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0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5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2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7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5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2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2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9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0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0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1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02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9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5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4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0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2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8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4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2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6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2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8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360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078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4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1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712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45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778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0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1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5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0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8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9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0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1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87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4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75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0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6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0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2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9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6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7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2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6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6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9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4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3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6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2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8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3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5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7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15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7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8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9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8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0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1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06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5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6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2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4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4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8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856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8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215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778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282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4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314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6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76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570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97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25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0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119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0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9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7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9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1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8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0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5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4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49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756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9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5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5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9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1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456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83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98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0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18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5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8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8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1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7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9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2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2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74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5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5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84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722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85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25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838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3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6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0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4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6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7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3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15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6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768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5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0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03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3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1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2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6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26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2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5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8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5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72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8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7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011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23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3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5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0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4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0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5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8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6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8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8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8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92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35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0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148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75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5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4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0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9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46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8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1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96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5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9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1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0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3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1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1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9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6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43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3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2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9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7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2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0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6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0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1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62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0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5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0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534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6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1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147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9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1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2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8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1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8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7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8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066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0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9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3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9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4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65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3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1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18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1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3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1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0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9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6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2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4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7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7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4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9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2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5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7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8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0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3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472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0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1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5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9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1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8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73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5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0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0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0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889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910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7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03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4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2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4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5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83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5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6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70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9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8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5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2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63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8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1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6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303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8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8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2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5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1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9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2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1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6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2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0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2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1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1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3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ry\OneDrive\Desktop\New%20Microsoft%20Word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Microsoft Word Document.dotx</Template>
  <TotalTime>164</TotalTime>
  <Pages>9</Pages>
  <Words>1493</Words>
  <Characters>6663</Characters>
  <Application>Microsoft Office Word</Application>
  <DocSecurity>0</DocSecurity>
  <Lines>180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1</cp:revision>
  <dcterms:created xsi:type="dcterms:W3CDTF">2025-12-11T02:07:00Z</dcterms:created>
  <dcterms:modified xsi:type="dcterms:W3CDTF">2025-12-11T04:51:00Z</dcterms:modified>
</cp:coreProperties>
</file>