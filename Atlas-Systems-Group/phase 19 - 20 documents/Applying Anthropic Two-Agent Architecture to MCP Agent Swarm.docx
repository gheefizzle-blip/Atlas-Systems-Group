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2590" w14:textId="77777777" w:rsidR="007603B1" w:rsidRPr="007603B1" w:rsidRDefault="007603B1" w:rsidP="007603B1">
      <w:r w:rsidRPr="007603B1">
        <w:t xml:space="preserve">Below is a </w:t>
      </w:r>
      <w:r w:rsidRPr="007603B1">
        <w:rPr>
          <w:b/>
          <w:bCs/>
        </w:rPr>
        <w:t>clean, shareable summary document</w:t>
      </w:r>
      <w:r w:rsidRPr="007603B1">
        <w:t xml:space="preserve"> capturing the substance of this chat and the </w:t>
      </w:r>
      <w:r w:rsidRPr="007603B1">
        <w:rPr>
          <w:b/>
          <w:bCs/>
        </w:rPr>
        <w:t>specific implications for Phase 19 and Phase 20</w:t>
      </w:r>
      <w:r w:rsidRPr="007603B1">
        <w:t xml:space="preserve"> of the Spear MCP Project. This is written so it can be dropped directly into project files or handed to a new chat window without loss of context.</w:t>
      </w:r>
    </w:p>
    <w:p w14:paraId="1105F5A2" w14:textId="77777777" w:rsidR="007603B1" w:rsidRPr="007603B1" w:rsidRDefault="007603B1" w:rsidP="007603B1">
      <w:r w:rsidRPr="007603B1">
        <w:pict w14:anchorId="105E029D">
          <v:rect id="_x0000_i1097" style="width:0;height:1.5pt" o:hralign="center" o:hrstd="t" o:hr="t" fillcolor="#a0a0a0" stroked="f"/>
        </w:pict>
      </w:r>
    </w:p>
    <w:p w14:paraId="2CAD061E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Spear MCP Project</w:t>
      </w:r>
    </w:p>
    <w:p w14:paraId="04D08492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Chat Summary: Applying Anthropic Two-Agent Architecture to MCP Agent Swarm</w:t>
      </w:r>
    </w:p>
    <w:p w14:paraId="4E7A7615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Relevance: Phase 19 (Hardening) and Phase 20 (Autonomy + Database)</w:t>
      </w:r>
    </w:p>
    <w:p w14:paraId="4B10E170" w14:textId="77777777" w:rsidR="007603B1" w:rsidRPr="007603B1" w:rsidRDefault="007603B1" w:rsidP="007603B1">
      <w:r w:rsidRPr="007603B1">
        <w:pict w14:anchorId="0196F8B6">
          <v:rect id="_x0000_i1098" style="width:0;height:1.5pt" o:hralign="center" o:hrstd="t" o:hr="t" fillcolor="#a0a0a0" stroked="f"/>
        </w:pict>
      </w:r>
    </w:p>
    <w:p w14:paraId="61A56F69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1. Purpose of This Chat</w:t>
      </w:r>
    </w:p>
    <w:p w14:paraId="22AFF44D" w14:textId="77777777" w:rsidR="007603B1" w:rsidRPr="007603B1" w:rsidRDefault="007603B1" w:rsidP="007603B1">
      <w:r w:rsidRPr="007603B1">
        <w:t xml:space="preserve">This chat analyzed a recently transcribed talk describing </w:t>
      </w:r>
      <w:proofErr w:type="spellStart"/>
      <w:r w:rsidRPr="007603B1">
        <w:t>Anthropic’s</w:t>
      </w:r>
      <w:proofErr w:type="spellEnd"/>
      <w:r w:rsidRPr="007603B1">
        <w:t xml:space="preserve"> solution to </w:t>
      </w:r>
      <w:r w:rsidRPr="007603B1">
        <w:rPr>
          <w:b/>
          <w:bCs/>
        </w:rPr>
        <w:t>AI agent amnesia</w:t>
      </w:r>
      <w:r w:rsidRPr="007603B1">
        <w:t xml:space="preserve"> using a structured, two-agent workflow (planner + coder). The objective was to evaluate:</w:t>
      </w:r>
    </w:p>
    <w:p w14:paraId="533BE9B1" w14:textId="77777777" w:rsidR="007603B1" w:rsidRPr="007603B1" w:rsidRDefault="007603B1" w:rsidP="007603B1">
      <w:pPr>
        <w:numPr>
          <w:ilvl w:val="0"/>
          <w:numId w:val="169"/>
        </w:numPr>
      </w:pPr>
      <w:r w:rsidRPr="007603B1">
        <w:t>Whether this architecture is relevant to the Spear MCP Agent Swarm</w:t>
      </w:r>
    </w:p>
    <w:p w14:paraId="3C80FC39" w14:textId="77777777" w:rsidR="007603B1" w:rsidRPr="007603B1" w:rsidRDefault="007603B1" w:rsidP="007603B1">
      <w:pPr>
        <w:numPr>
          <w:ilvl w:val="0"/>
          <w:numId w:val="169"/>
        </w:numPr>
      </w:pPr>
      <w:r w:rsidRPr="007603B1">
        <w:t>How MCP can benefit from or extend this approach</w:t>
      </w:r>
    </w:p>
    <w:p w14:paraId="3B58F724" w14:textId="77777777" w:rsidR="007603B1" w:rsidRPr="007603B1" w:rsidRDefault="007603B1" w:rsidP="007603B1">
      <w:pPr>
        <w:numPr>
          <w:ilvl w:val="0"/>
          <w:numId w:val="169"/>
        </w:numPr>
      </w:pPr>
      <w:r w:rsidRPr="007603B1">
        <w:t xml:space="preserve">What concrete changes should be considered for </w:t>
      </w:r>
      <w:r w:rsidRPr="007603B1">
        <w:rPr>
          <w:b/>
          <w:bCs/>
        </w:rPr>
        <w:t>Phase 19 hardening</w:t>
      </w:r>
      <w:r w:rsidRPr="007603B1">
        <w:t xml:space="preserve"> and </w:t>
      </w:r>
      <w:r w:rsidRPr="007603B1">
        <w:rPr>
          <w:b/>
          <w:bCs/>
        </w:rPr>
        <w:t>Phase 20 autonomy</w:t>
      </w:r>
    </w:p>
    <w:p w14:paraId="5F0DF126" w14:textId="77777777" w:rsidR="007603B1" w:rsidRPr="007603B1" w:rsidRDefault="007603B1" w:rsidP="007603B1">
      <w:r w:rsidRPr="007603B1">
        <w:pict w14:anchorId="17D01006">
          <v:rect id="_x0000_i1099" style="width:0;height:1.5pt" o:hralign="center" o:hrstd="t" o:hr="t" fillcolor="#a0a0a0" stroked="f"/>
        </w:pict>
      </w:r>
    </w:p>
    <w:p w14:paraId="34E92D2D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2. Core Problem Identified (Anthropic)</w:t>
      </w:r>
    </w:p>
    <w:p w14:paraId="7076E02D" w14:textId="77777777" w:rsidR="007603B1" w:rsidRPr="007603B1" w:rsidRDefault="007603B1" w:rsidP="007603B1">
      <w:r w:rsidRPr="007603B1">
        <w:t>Anthropic identifies a fundamental limitation in LLM-based agents:</w:t>
      </w:r>
    </w:p>
    <w:p w14:paraId="1B830D78" w14:textId="77777777" w:rsidR="007603B1" w:rsidRPr="007603B1" w:rsidRDefault="007603B1" w:rsidP="007603B1">
      <w:pPr>
        <w:numPr>
          <w:ilvl w:val="0"/>
          <w:numId w:val="170"/>
        </w:numPr>
      </w:pPr>
      <w:r w:rsidRPr="007603B1">
        <w:t xml:space="preserve">Agents are </w:t>
      </w:r>
      <w:r w:rsidRPr="007603B1">
        <w:rPr>
          <w:b/>
          <w:bCs/>
        </w:rPr>
        <w:t>stateless across sessions</w:t>
      </w:r>
    </w:p>
    <w:p w14:paraId="0DA87676" w14:textId="77777777" w:rsidR="007603B1" w:rsidRPr="007603B1" w:rsidRDefault="007603B1" w:rsidP="007603B1">
      <w:pPr>
        <w:numPr>
          <w:ilvl w:val="0"/>
          <w:numId w:val="170"/>
        </w:numPr>
      </w:pPr>
      <w:r w:rsidRPr="007603B1">
        <w:t>Context windows act as short-term memory</w:t>
      </w:r>
    </w:p>
    <w:p w14:paraId="12D53362" w14:textId="77777777" w:rsidR="007603B1" w:rsidRPr="007603B1" w:rsidRDefault="007603B1" w:rsidP="007603B1">
      <w:pPr>
        <w:numPr>
          <w:ilvl w:val="0"/>
          <w:numId w:val="170"/>
        </w:numPr>
      </w:pPr>
      <w:r w:rsidRPr="007603B1">
        <w:t>When the context window fills, the session ends and memory is lost</w:t>
      </w:r>
    </w:p>
    <w:p w14:paraId="1820F804" w14:textId="77777777" w:rsidR="007603B1" w:rsidRPr="007603B1" w:rsidRDefault="007603B1" w:rsidP="007603B1">
      <w:pPr>
        <w:numPr>
          <w:ilvl w:val="0"/>
          <w:numId w:val="170"/>
        </w:numPr>
      </w:pPr>
      <w:r w:rsidRPr="007603B1">
        <w:t>This causes:</w:t>
      </w:r>
    </w:p>
    <w:p w14:paraId="43D77AE2" w14:textId="77777777" w:rsidR="007603B1" w:rsidRPr="007603B1" w:rsidRDefault="007603B1" w:rsidP="007603B1">
      <w:pPr>
        <w:numPr>
          <w:ilvl w:val="1"/>
          <w:numId w:val="170"/>
        </w:numPr>
      </w:pPr>
      <w:r w:rsidRPr="007603B1">
        <w:t>Incomplete or abandoned work</w:t>
      </w:r>
    </w:p>
    <w:p w14:paraId="3C920A3E" w14:textId="77777777" w:rsidR="007603B1" w:rsidRPr="007603B1" w:rsidRDefault="007603B1" w:rsidP="007603B1">
      <w:pPr>
        <w:numPr>
          <w:ilvl w:val="1"/>
          <w:numId w:val="170"/>
        </w:numPr>
      </w:pPr>
      <w:r w:rsidRPr="007603B1">
        <w:t>Repeated re-discovery of context</w:t>
      </w:r>
    </w:p>
    <w:p w14:paraId="499FB3B4" w14:textId="77777777" w:rsidR="007603B1" w:rsidRPr="007603B1" w:rsidRDefault="007603B1" w:rsidP="007603B1">
      <w:pPr>
        <w:numPr>
          <w:ilvl w:val="1"/>
          <w:numId w:val="170"/>
        </w:numPr>
      </w:pPr>
      <w:r w:rsidRPr="007603B1">
        <w:t>False completion declarations</w:t>
      </w:r>
    </w:p>
    <w:p w14:paraId="0EBDEFAA" w14:textId="77777777" w:rsidR="007603B1" w:rsidRPr="007603B1" w:rsidRDefault="007603B1" w:rsidP="007603B1">
      <w:pPr>
        <w:numPr>
          <w:ilvl w:val="1"/>
          <w:numId w:val="170"/>
        </w:numPr>
      </w:pPr>
      <w:r w:rsidRPr="007603B1">
        <w:t>Inefficient long-running tasks (e.g., building applications)</w:t>
      </w:r>
    </w:p>
    <w:p w14:paraId="279FF61F" w14:textId="77777777" w:rsidR="007603B1" w:rsidRPr="007603B1" w:rsidRDefault="007603B1" w:rsidP="007603B1">
      <w:r w:rsidRPr="007603B1">
        <w:lastRenderedPageBreak/>
        <w:t>This problem is not a bug but an architectural constraint.</w:t>
      </w:r>
    </w:p>
    <w:p w14:paraId="3EB1C0EE" w14:textId="77777777" w:rsidR="007603B1" w:rsidRPr="007603B1" w:rsidRDefault="007603B1" w:rsidP="007603B1">
      <w:r w:rsidRPr="007603B1">
        <w:pict w14:anchorId="2403689C">
          <v:rect id="_x0000_i1100" style="width:0;height:1.5pt" o:hralign="center" o:hrstd="t" o:hr="t" fillcolor="#a0a0a0" stroked="f"/>
        </w:pict>
      </w:r>
    </w:p>
    <w:p w14:paraId="444330BE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 xml:space="preserve">3. </w:t>
      </w:r>
      <w:proofErr w:type="spellStart"/>
      <w:r w:rsidRPr="007603B1">
        <w:rPr>
          <w:b/>
          <w:bCs/>
        </w:rPr>
        <w:t>Anthropic’s</w:t>
      </w:r>
      <w:proofErr w:type="spellEnd"/>
      <w:r w:rsidRPr="007603B1">
        <w:rPr>
          <w:b/>
          <w:bCs/>
        </w:rPr>
        <w:t xml:space="preserve"> Solution (High-Level)</w:t>
      </w:r>
    </w:p>
    <w:p w14:paraId="60B1D166" w14:textId="77777777" w:rsidR="007603B1" w:rsidRPr="007603B1" w:rsidRDefault="007603B1" w:rsidP="007603B1">
      <w:r w:rsidRPr="007603B1">
        <w:t xml:space="preserve">Anthropic solves the problem by </w:t>
      </w:r>
      <w:r w:rsidRPr="007603B1">
        <w:rPr>
          <w:b/>
          <w:bCs/>
        </w:rPr>
        <w:t>externalizing memory and state</w:t>
      </w:r>
      <w:r w:rsidRPr="007603B1">
        <w:t xml:space="preserve"> into a structured workflow inspired by human engineering teams:</w:t>
      </w:r>
    </w:p>
    <w:p w14:paraId="20BB10DF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Key Components</w:t>
      </w:r>
    </w:p>
    <w:p w14:paraId="4382F42F" w14:textId="77777777" w:rsidR="007603B1" w:rsidRPr="007603B1" w:rsidRDefault="007603B1" w:rsidP="007603B1">
      <w:pPr>
        <w:numPr>
          <w:ilvl w:val="0"/>
          <w:numId w:val="171"/>
        </w:numPr>
      </w:pPr>
      <w:r w:rsidRPr="007603B1">
        <w:rPr>
          <w:b/>
          <w:bCs/>
        </w:rPr>
        <w:t>Two-agent model</w:t>
      </w:r>
    </w:p>
    <w:p w14:paraId="11DE7942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Initializer / Planner agent (runs once)</w:t>
      </w:r>
    </w:p>
    <w:p w14:paraId="1EDE85B6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Coding agent (runs repeatedly, stateless)</w:t>
      </w:r>
    </w:p>
    <w:p w14:paraId="59BC5B73" w14:textId="77777777" w:rsidR="007603B1" w:rsidRPr="007603B1" w:rsidRDefault="007603B1" w:rsidP="007603B1">
      <w:pPr>
        <w:numPr>
          <w:ilvl w:val="0"/>
          <w:numId w:val="171"/>
        </w:numPr>
      </w:pPr>
      <w:r w:rsidRPr="007603B1">
        <w:rPr>
          <w:b/>
          <w:bCs/>
        </w:rPr>
        <w:t>Canonical task list</w:t>
      </w:r>
      <w:r w:rsidRPr="007603B1">
        <w:t xml:space="preserve"> (</w:t>
      </w:r>
      <w:proofErr w:type="spellStart"/>
      <w:proofErr w:type="gramStart"/>
      <w:r w:rsidRPr="007603B1">
        <w:t>featurelist.json</w:t>
      </w:r>
      <w:proofErr w:type="spellEnd"/>
      <w:proofErr w:type="gramEnd"/>
      <w:r w:rsidRPr="007603B1">
        <w:t>)</w:t>
      </w:r>
    </w:p>
    <w:p w14:paraId="2A0D3DCB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Every feature starts with passes: false</w:t>
      </w:r>
    </w:p>
    <w:p w14:paraId="5908679E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Project is incomplete until all are true</w:t>
      </w:r>
    </w:p>
    <w:p w14:paraId="327BEE31" w14:textId="77777777" w:rsidR="007603B1" w:rsidRPr="007603B1" w:rsidRDefault="007603B1" w:rsidP="007603B1">
      <w:pPr>
        <w:numPr>
          <w:ilvl w:val="0"/>
          <w:numId w:val="171"/>
        </w:numPr>
      </w:pPr>
      <w:r w:rsidRPr="007603B1">
        <w:rPr>
          <w:b/>
          <w:bCs/>
        </w:rPr>
        <w:t>Deterministic startup routine</w:t>
      </w:r>
    </w:p>
    <w:p w14:paraId="576DA6D1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Read task list</w:t>
      </w:r>
    </w:p>
    <w:p w14:paraId="24A571AD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Read version control history</w:t>
      </w:r>
    </w:p>
    <w:p w14:paraId="7A06B3D7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Select one incomplete task</w:t>
      </w:r>
    </w:p>
    <w:p w14:paraId="6E2E2F92" w14:textId="77777777" w:rsidR="007603B1" w:rsidRPr="007603B1" w:rsidRDefault="007603B1" w:rsidP="007603B1">
      <w:pPr>
        <w:numPr>
          <w:ilvl w:val="0"/>
          <w:numId w:val="171"/>
        </w:numPr>
      </w:pPr>
      <w:r w:rsidRPr="007603B1">
        <w:rPr>
          <w:b/>
          <w:bCs/>
        </w:rPr>
        <w:t>Incremental execution</w:t>
      </w:r>
    </w:p>
    <w:p w14:paraId="7CE3E69A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One task per session</w:t>
      </w:r>
    </w:p>
    <w:p w14:paraId="4E1297CF" w14:textId="77777777" w:rsidR="007603B1" w:rsidRPr="007603B1" w:rsidRDefault="007603B1" w:rsidP="007603B1">
      <w:pPr>
        <w:numPr>
          <w:ilvl w:val="1"/>
          <w:numId w:val="171"/>
        </w:numPr>
      </w:pPr>
      <w:r w:rsidRPr="007603B1">
        <w:t>Mandatory logging of progress</w:t>
      </w:r>
    </w:p>
    <w:p w14:paraId="3A56AF66" w14:textId="77777777" w:rsidR="007603B1" w:rsidRPr="007603B1" w:rsidRDefault="007603B1" w:rsidP="007603B1">
      <w:r w:rsidRPr="007603B1">
        <w:t xml:space="preserve">The critical insight: </w:t>
      </w:r>
      <w:r w:rsidRPr="007603B1">
        <w:rPr>
          <w:b/>
          <w:bCs/>
        </w:rPr>
        <w:t>state lives outside the agent</w:t>
      </w:r>
      <w:r w:rsidRPr="007603B1">
        <w:t>, not in memory.</w:t>
      </w:r>
    </w:p>
    <w:p w14:paraId="2A93B5AC" w14:textId="77777777" w:rsidR="007603B1" w:rsidRPr="007603B1" w:rsidRDefault="007603B1" w:rsidP="007603B1">
      <w:r w:rsidRPr="007603B1">
        <w:pict w14:anchorId="31D0F104">
          <v:rect id="_x0000_i1101" style="width:0;height:1.5pt" o:hralign="center" o:hrstd="t" o:hr="t" fillcolor="#a0a0a0" stroked="f"/>
        </w:pict>
      </w:r>
    </w:p>
    <w:p w14:paraId="7FAD443F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4. Alignment with Existing MCP Architecture</w:t>
      </w:r>
    </w:p>
    <w:p w14:paraId="35203101" w14:textId="77777777" w:rsidR="007603B1" w:rsidRPr="007603B1" w:rsidRDefault="007603B1" w:rsidP="007603B1">
      <w:r w:rsidRPr="007603B1">
        <w:t>The Spear MCP system already aligns strongly with this model and, in several areas, exceeds it.</w:t>
      </w:r>
    </w:p>
    <w:p w14:paraId="2F04C09E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Existing MCP Strengths</w:t>
      </w:r>
    </w:p>
    <w:p w14:paraId="645E2B4A" w14:textId="77777777" w:rsidR="007603B1" w:rsidRPr="007603B1" w:rsidRDefault="007603B1" w:rsidP="007603B1">
      <w:pPr>
        <w:numPr>
          <w:ilvl w:val="0"/>
          <w:numId w:val="172"/>
        </w:numPr>
      </w:pPr>
      <w:r w:rsidRPr="007603B1">
        <w:t>Externalized state via:</w:t>
      </w:r>
    </w:p>
    <w:p w14:paraId="0BAF9113" w14:textId="77777777" w:rsidR="007603B1" w:rsidRPr="007603B1" w:rsidRDefault="007603B1" w:rsidP="007603B1">
      <w:pPr>
        <w:numPr>
          <w:ilvl w:val="1"/>
          <w:numId w:val="172"/>
        </w:numPr>
      </w:pPr>
      <w:r w:rsidRPr="007603B1">
        <w:t>NAS-backed artifacts</w:t>
      </w:r>
    </w:p>
    <w:p w14:paraId="695D3B8C" w14:textId="77777777" w:rsidR="007603B1" w:rsidRPr="007603B1" w:rsidRDefault="007603B1" w:rsidP="007603B1">
      <w:pPr>
        <w:numPr>
          <w:ilvl w:val="1"/>
          <w:numId w:val="172"/>
        </w:numPr>
      </w:pPr>
      <w:r w:rsidRPr="007603B1">
        <w:lastRenderedPageBreak/>
        <w:t>Continuity registry (JSONL)</w:t>
      </w:r>
    </w:p>
    <w:p w14:paraId="38C26C29" w14:textId="77777777" w:rsidR="007603B1" w:rsidRPr="007603B1" w:rsidRDefault="007603B1" w:rsidP="007603B1">
      <w:pPr>
        <w:numPr>
          <w:ilvl w:val="1"/>
          <w:numId w:val="172"/>
        </w:numPr>
      </w:pPr>
      <w:r w:rsidRPr="007603B1">
        <w:t>Git history</w:t>
      </w:r>
    </w:p>
    <w:p w14:paraId="15BC35DE" w14:textId="77777777" w:rsidR="007603B1" w:rsidRPr="007603B1" w:rsidRDefault="007603B1" w:rsidP="007603B1">
      <w:pPr>
        <w:numPr>
          <w:ilvl w:val="1"/>
          <w:numId w:val="172"/>
        </w:numPr>
      </w:pPr>
      <w:r w:rsidRPr="007603B1">
        <w:t>Phase documents, AO, ICDs, governance files</w:t>
      </w:r>
    </w:p>
    <w:p w14:paraId="706B385F" w14:textId="77777777" w:rsidR="007603B1" w:rsidRPr="007603B1" w:rsidRDefault="007603B1" w:rsidP="007603B1">
      <w:pPr>
        <w:numPr>
          <w:ilvl w:val="0"/>
          <w:numId w:val="172"/>
        </w:numPr>
      </w:pPr>
      <w:r w:rsidRPr="007603B1">
        <w:t>Stateless agents by design</w:t>
      </w:r>
    </w:p>
    <w:p w14:paraId="5C5E9397" w14:textId="77777777" w:rsidR="007603B1" w:rsidRPr="007603B1" w:rsidRDefault="007603B1" w:rsidP="007603B1">
      <w:pPr>
        <w:numPr>
          <w:ilvl w:val="0"/>
          <w:numId w:val="172"/>
        </w:numPr>
      </w:pPr>
      <w:r w:rsidRPr="007603B1">
        <w:t>Incremental, phase-driven execution</w:t>
      </w:r>
    </w:p>
    <w:p w14:paraId="3350E418" w14:textId="77777777" w:rsidR="007603B1" w:rsidRPr="007603B1" w:rsidRDefault="007603B1" w:rsidP="007603B1">
      <w:pPr>
        <w:numPr>
          <w:ilvl w:val="0"/>
          <w:numId w:val="172"/>
        </w:numPr>
      </w:pPr>
      <w:r w:rsidRPr="007603B1">
        <w:t>Multi-agent review and governance (ATB, dual-agent validation)</w:t>
      </w:r>
    </w:p>
    <w:p w14:paraId="414B3733" w14:textId="77777777" w:rsidR="007603B1" w:rsidRPr="007603B1" w:rsidRDefault="007603B1" w:rsidP="007603B1">
      <w:r w:rsidRPr="007603B1">
        <w:t>Conclusion: MCP is architecturally compatible and philosophically aligned.</w:t>
      </w:r>
    </w:p>
    <w:p w14:paraId="7D916821" w14:textId="77777777" w:rsidR="007603B1" w:rsidRPr="007603B1" w:rsidRDefault="007603B1" w:rsidP="007603B1">
      <w:r w:rsidRPr="007603B1">
        <w:pict w14:anchorId="37BAFB76">
          <v:rect id="_x0000_i1102" style="width:0;height:1.5pt" o:hralign="center" o:hrstd="t" o:hr="t" fillcolor="#a0a0a0" stroked="f"/>
        </w:pict>
      </w:r>
    </w:p>
    <w:p w14:paraId="4E54BA91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5. Identified Gaps and Opportunities (Critical for Phase 19 &amp; 20)</w:t>
      </w:r>
    </w:p>
    <w:p w14:paraId="23861AD4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A. Missing Canonical Task Ledger</w:t>
      </w:r>
    </w:p>
    <w:p w14:paraId="6ABFFBCC" w14:textId="77777777" w:rsidR="007603B1" w:rsidRPr="007603B1" w:rsidRDefault="007603B1" w:rsidP="007603B1">
      <w:r w:rsidRPr="007603B1">
        <w:t>Current MCP tasks are distributed across:</w:t>
      </w:r>
    </w:p>
    <w:p w14:paraId="622BB792" w14:textId="77777777" w:rsidR="007603B1" w:rsidRPr="007603B1" w:rsidRDefault="007603B1" w:rsidP="007603B1">
      <w:pPr>
        <w:numPr>
          <w:ilvl w:val="0"/>
          <w:numId w:val="173"/>
        </w:numPr>
      </w:pPr>
      <w:r w:rsidRPr="007603B1">
        <w:t>Chats</w:t>
      </w:r>
    </w:p>
    <w:p w14:paraId="422E3C8C" w14:textId="77777777" w:rsidR="007603B1" w:rsidRPr="007603B1" w:rsidRDefault="007603B1" w:rsidP="007603B1">
      <w:pPr>
        <w:numPr>
          <w:ilvl w:val="0"/>
          <w:numId w:val="173"/>
        </w:numPr>
      </w:pPr>
      <w:r w:rsidRPr="007603B1">
        <w:t>Phase notes</w:t>
      </w:r>
    </w:p>
    <w:p w14:paraId="02D59EE7" w14:textId="77777777" w:rsidR="007603B1" w:rsidRPr="007603B1" w:rsidRDefault="007603B1" w:rsidP="007603B1">
      <w:pPr>
        <w:numPr>
          <w:ilvl w:val="0"/>
          <w:numId w:val="173"/>
        </w:numPr>
      </w:pPr>
      <w:r w:rsidRPr="007603B1">
        <w:t>AO documents</w:t>
      </w:r>
    </w:p>
    <w:p w14:paraId="583DC7CD" w14:textId="77777777" w:rsidR="007603B1" w:rsidRPr="007603B1" w:rsidRDefault="007603B1" w:rsidP="007603B1">
      <w:pPr>
        <w:numPr>
          <w:ilvl w:val="0"/>
          <w:numId w:val="173"/>
        </w:numPr>
      </w:pPr>
      <w:r w:rsidRPr="007603B1">
        <w:t>Agent instructions</w:t>
      </w:r>
    </w:p>
    <w:p w14:paraId="5526F30B" w14:textId="77777777" w:rsidR="007603B1" w:rsidRPr="007603B1" w:rsidRDefault="007603B1" w:rsidP="007603B1">
      <w:r w:rsidRPr="007603B1">
        <w:t>This works for humans but is suboptimal for autonomous agents.</w:t>
      </w:r>
    </w:p>
    <w:p w14:paraId="5246C93B" w14:textId="77777777" w:rsidR="007603B1" w:rsidRPr="007603B1" w:rsidRDefault="007603B1" w:rsidP="007603B1">
      <w:r w:rsidRPr="007603B1">
        <w:rPr>
          <w:b/>
          <w:bCs/>
        </w:rPr>
        <w:t>Impact on Phase 19/20:</w:t>
      </w:r>
    </w:p>
    <w:p w14:paraId="00A2CD48" w14:textId="77777777" w:rsidR="007603B1" w:rsidRPr="007603B1" w:rsidRDefault="007603B1" w:rsidP="007603B1">
      <w:pPr>
        <w:numPr>
          <w:ilvl w:val="0"/>
          <w:numId w:val="174"/>
        </w:numPr>
      </w:pPr>
      <w:r w:rsidRPr="007603B1">
        <w:t>Agents lack a single machine-readable source of truth</w:t>
      </w:r>
    </w:p>
    <w:p w14:paraId="00A9E567" w14:textId="77777777" w:rsidR="007603B1" w:rsidRPr="007603B1" w:rsidRDefault="007603B1" w:rsidP="007603B1">
      <w:pPr>
        <w:numPr>
          <w:ilvl w:val="0"/>
          <w:numId w:val="174"/>
        </w:numPr>
      </w:pPr>
      <w:r w:rsidRPr="007603B1">
        <w:t>Increased risk of duplicated work or premature completion</w:t>
      </w:r>
    </w:p>
    <w:p w14:paraId="10D25446" w14:textId="77777777" w:rsidR="007603B1" w:rsidRPr="007603B1" w:rsidRDefault="007603B1" w:rsidP="007603B1">
      <w:r w:rsidRPr="007603B1">
        <w:rPr>
          <w:b/>
          <w:bCs/>
        </w:rPr>
        <w:t>Recommendation:</w:t>
      </w:r>
      <w:r w:rsidRPr="007603B1">
        <w:br/>
        <w:t xml:space="preserve">Introduce a </w:t>
      </w:r>
      <w:r w:rsidRPr="007603B1">
        <w:rPr>
          <w:b/>
          <w:bCs/>
        </w:rPr>
        <w:t>canonical Task Ledger</w:t>
      </w:r>
      <w:r w:rsidRPr="007603B1">
        <w:t xml:space="preserve"> (JSON-based), analogous to </w:t>
      </w:r>
      <w:proofErr w:type="spellStart"/>
      <w:r w:rsidRPr="007603B1">
        <w:t>Anthropic’s</w:t>
      </w:r>
      <w:proofErr w:type="spellEnd"/>
      <w:r w:rsidRPr="007603B1">
        <w:t xml:space="preserve"> </w:t>
      </w:r>
      <w:proofErr w:type="spellStart"/>
      <w:proofErr w:type="gramStart"/>
      <w:r w:rsidRPr="007603B1">
        <w:t>featurelist.json</w:t>
      </w:r>
      <w:proofErr w:type="spellEnd"/>
      <w:proofErr w:type="gramEnd"/>
      <w:r w:rsidRPr="007603B1">
        <w:t xml:space="preserve"> but enterprise-grade.</w:t>
      </w:r>
    </w:p>
    <w:p w14:paraId="6FF7B4B7" w14:textId="77777777" w:rsidR="007603B1" w:rsidRPr="007603B1" w:rsidRDefault="007603B1" w:rsidP="007603B1">
      <w:r w:rsidRPr="007603B1">
        <w:pict w14:anchorId="1B4DA743">
          <v:rect id="_x0000_i1103" style="width:0;height:1.5pt" o:hralign="center" o:hrstd="t" o:hr="t" fillcolor="#a0a0a0" stroked="f"/>
        </w:pict>
      </w:r>
    </w:p>
    <w:p w14:paraId="0CDCB347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B. Lack of Mandatory Agent Startup Ritual</w:t>
      </w:r>
    </w:p>
    <w:p w14:paraId="09D65E1F" w14:textId="77777777" w:rsidR="007603B1" w:rsidRPr="007603B1" w:rsidRDefault="007603B1" w:rsidP="007603B1">
      <w:r w:rsidRPr="007603B1">
        <w:t>Anthropic enforces a deterministic startup routine for every agent session.</w:t>
      </w:r>
    </w:p>
    <w:p w14:paraId="7FE58EFE" w14:textId="77777777" w:rsidR="007603B1" w:rsidRPr="007603B1" w:rsidRDefault="007603B1" w:rsidP="007603B1">
      <w:r w:rsidRPr="007603B1">
        <w:rPr>
          <w:b/>
          <w:bCs/>
        </w:rPr>
        <w:t>Impact on Phase 19/20:</w:t>
      </w:r>
    </w:p>
    <w:p w14:paraId="24ABAE45" w14:textId="77777777" w:rsidR="007603B1" w:rsidRPr="007603B1" w:rsidRDefault="007603B1" w:rsidP="007603B1">
      <w:pPr>
        <w:numPr>
          <w:ilvl w:val="0"/>
          <w:numId w:val="175"/>
        </w:numPr>
      </w:pPr>
      <w:r w:rsidRPr="007603B1">
        <w:t>Without a standardized startup contract, agents may:</w:t>
      </w:r>
    </w:p>
    <w:p w14:paraId="69495A9D" w14:textId="77777777" w:rsidR="007603B1" w:rsidRPr="007603B1" w:rsidRDefault="007603B1" w:rsidP="007603B1">
      <w:pPr>
        <w:numPr>
          <w:ilvl w:val="1"/>
          <w:numId w:val="175"/>
        </w:numPr>
      </w:pPr>
      <w:r w:rsidRPr="007603B1">
        <w:lastRenderedPageBreak/>
        <w:t>Miss recent changes</w:t>
      </w:r>
    </w:p>
    <w:p w14:paraId="3E26392A" w14:textId="77777777" w:rsidR="007603B1" w:rsidRPr="007603B1" w:rsidRDefault="007603B1" w:rsidP="007603B1">
      <w:pPr>
        <w:numPr>
          <w:ilvl w:val="1"/>
          <w:numId w:val="175"/>
        </w:numPr>
      </w:pPr>
      <w:r w:rsidRPr="007603B1">
        <w:t>Misinterpret project state</w:t>
      </w:r>
    </w:p>
    <w:p w14:paraId="5B6BCAF6" w14:textId="77777777" w:rsidR="007603B1" w:rsidRPr="007603B1" w:rsidRDefault="007603B1" w:rsidP="007603B1">
      <w:pPr>
        <w:numPr>
          <w:ilvl w:val="1"/>
          <w:numId w:val="175"/>
        </w:numPr>
      </w:pPr>
      <w:r w:rsidRPr="007603B1">
        <w:t>Waste cycles reorienting</w:t>
      </w:r>
    </w:p>
    <w:p w14:paraId="51561CE1" w14:textId="77777777" w:rsidR="007603B1" w:rsidRPr="007603B1" w:rsidRDefault="007603B1" w:rsidP="007603B1">
      <w:r w:rsidRPr="007603B1">
        <w:rPr>
          <w:b/>
          <w:bCs/>
        </w:rPr>
        <w:t>Recommendation:</w:t>
      </w:r>
      <w:r w:rsidRPr="007603B1">
        <w:br/>
        <w:t xml:space="preserve">Formalize </w:t>
      </w:r>
      <w:proofErr w:type="gramStart"/>
      <w:r w:rsidRPr="007603B1">
        <w:t>a required startup</w:t>
      </w:r>
      <w:proofErr w:type="gramEnd"/>
      <w:r w:rsidRPr="007603B1">
        <w:t xml:space="preserve"> sequence for all MCP agents:</w:t>
      </w:r>
    </w:p>
    <w:p w14:paraId="6F9EB196" w14:textId="77777777" w:rsidR="007603B1" w:rsidRPr="007603B1" w:rsidRDefault="007603B1" w:rsidP="007603B1">
      <w:pPr>
        <w:numPr>
          <w:ilvl w:val="0"/>
          <w:numId w:val="176"/>
        </w:numPr>
      </w:pPr>
      <w:r w:rsidRPr="007603B1">
        <w:t>Identify project and phase</w:t>
      </w:r>
    </w:p>
    <w:p w14:paraId="360FBD21" w14:textId="77777777" w:rsidR="007603B1" w:rsidRPr="007603B1" w:rsidRDefault="007603B1" w:rsidP="007603B1">
      <w:pPr>
        <w:numPr>
          <w:ilvl w:val="0"/>
          <w:numId w:val="176"/>
        </w:numPr>
      </w:pPr>
      <w:r w:rsidRPr="007603B1">
        <w:t>Read Task Ledger</w:t>
      </w:r>
    </w:p>
    <w:p w14:paraId="14D77BB9" w14:textId="77777777" w:rsidR="007603B1" w:rsidRPr="007603B1" w:rsidRDefault="007603B1" w:rsidP="007603B1">
      <w:pPr>
        <w:numPr>
          <w:ilvl w:val="0"/>
          <w:numId w:val="176"/>
        </w:numPr>
      </w:pPr>
      <w:r w:rsidRPr="007603B1">
        <w:t>Read continuity registry since last run</w:t>
      </w:r>
    </w:p>
    <w:p w14:paraId="29B22ECB" w14:textId="77777777" w:rsidR="007603B1" w:rsidRPr="007603B1" w:rsidRDefault="007603B1" w:rsidP="007603B1">
      <w:pPr>
        <w:numPr>
          <w:ilvl w:val="0"/>
          <w:numId w:val="176"/>
        </w:numPr>
      </w:pPr>
      <w:r w:rsidRPr="007603B1">
        <w:t>Review Git/artifact diffs</w:t>
      </w:r>
    </w:p>
    <w:p w14:paraId="33B9D945" w14:textId="77777777" w:rsidR="007603B1" w:rsidRPr="007603B1" w:rsidRDefault="007603B1" w:rsidP="007603B1">
      <w:pPr>
        <w:numPr>
          <w:ilvl w:val="0"/>
          <w:numId w:val="176"/>
        </w:numPr>
      </w:pPr>
      <w:r w:rsidRPr="007603B1">
        <w:t>Select exactly one pending task</w:t>
      </w:r>
    </w:p>
    <w:p w14:paraId="7BD0F664" w14:textId="77777777" w:rsidR="007603B1" w:rsidRPr="007603B1" w:rsidRDefault="007603B1" w:rsidP="007603B1">
      <w:r w:rsidRPr="007603B1">
        <w:pict w14:anchorId="0D1678C7">
          <v:rect id="_x0000_i1104" style="width:0;height:1.5pt" o:hralign="center" o:hrstd="t" o:hr="t" fillcolor="#a0a0a0" stroked="f"/>
        </w:pict>
      </w:r>
    </w:p>
    <w:p w14:paraId="1A8961BA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C. Soft Completion vs Hard Completion Gates</w:t>
      </w:r>
    </w:p>
    <w:p w14:paraId="2376D8BD" w14:textId="77777777" w:rsidR="007603B1" w:rsidRPr="007603B1" w:rsidRDefault="007603B1" w:rsidP="007603B1">
      <w:r w:rsidRPr="007603B1">
        <w:t xml:space="preserve">Anthropic prevents false completion via </w:t>
      </w:r>
      <w:proofErr w:type="spellStart"/>
      <w:r w:rsidRPr="007603B1">
        <w:t>boolean</w:t>
      </w:r>
      <w:proofErr w:type="spellEnd"/>
      <w:r w:rsidRPr="007603B1">
        <w:t xml:space="preserve"> gating (passes: true/false).</w:t>
      </w:r>
    </w:p>
    <w:p w14:paraId="21659F08" w14:textId="77777777" w:rsidR="007603B1" w:rsidRPr="007603B1" w:rsidRDefault="007603B1" w:rsidP="007603B1">
      <w:r w:rsidRPr="007603B1">
        <w:rPr>
          <w:b/>
          <w:bCs/>
        </w:rPr>
        <w:t>Impact on Phase 19/20:</w:t>
      </w:r>
    </w:p>
    <w:p w14:paraId="5292BD9D" w14:textId="77777777" w:rsidR="007603B1" w:rsidRPr="007603B1" w:rsidRDefault="007603B1" w:rsidP="007603B1">
      <w:pPr>
        <w:numPr>
          <w:ilvl w:val="0"/>
          <w:numId w:val="177"/>
        </w:numPr>
      </w:pPr>
      <w:r w:rsidRPr="007603B1">
        <w:t>Current MCP completion relies more on review than enforcement</w:t>
      </w:r>
    </w:p>
    <w:p w14:paraId="6281035B" w14:textId="77777777" w:rsidR="007603B1" w:rsidRPr="007603B1" w:rsidRDefault="007603B1" w:rsidP="007603B1">
      <w:pPr>
        <w:numPr>
          <w:ilvl w:val="0"/>
          <w:numId w:val="177"/>
        </w:numPr>
      </w:pPr>
      <w:r w:rsidRPr="007603B1">
        <w:t>Autonomy increases the need for machine-enforced gates</w:t>
      </w:r>
    </w:p>
    <w:p w14:paraId="0A6A934D" w14:textId="77777777" w:rsidR="007603B1" w:rsidRPr="007603B1" w:rsidRDefault="007603B1" w:rsidP="007603B1">
      <w:r w:rsidRPr="007603B1">
        <w:rPr>
          <w:b/>
          <w:bCs/>
        </w:rPr>
        <w:t>Recommendation:</w:t>
      </w:r>
      <w:r w:rsidRPr="007603B1">
        <w:br/>
        <w:t>Require that tasks cannot be marked complete unless:</w:t>
      </w:r>
    </w:p>
    <w:p w14:paraId="35A1B143" w14:textId="77777777" w:rsidR="007603B1" w:rsidRPr="007603B1" w:rsidRDefault="007603B1" w:rsidP="007603B1">
      <w:pPr>
        <w:numPr>
          <w:ilvl w:val="0"/>
          <w:numId w:val="178"/>
        </w:numPr>
      </w:pPr>
      <w:r w:rsidRPr="007603B1">
        <w:t>Artifacts exist at defined paths</w:t>
      </w:r>
    </w:p>
    <w:p w14:paraId="171A2B56" w14:textId="77777777" w:rsidR="007603B1" w:rsidRPr="007603B1" w:rsidRDefault="007603B1" w:rsidP="007603B1">
      <w:pPr>
        <w:numPr>
          <w:ilvl w:val="0"/>
          <w:numId w:val="178"/>
        </w:numPr>
      </w:pPr>
      <w:r w:rsidRPr="007603B1">
        <w:t>Hashes are recorded</w:t>
      </w:r>
    </w:p>
    <w:p w14:paraId="61FD4D78" w14:textId="77777777" w:rsidR="007603B1" w:rsidRPr="007603B1" w:rsidRDefault="007603B1" w:rsidP="007603B1">
      <w:pPr>
        <w:numPr>
          <w:ilvl w:val="0"/>
          <w:numId w:val="178"/>
        </w:numPr>
      </w:pPr>
      <w:r w:rsidRPr="007603B1">
        <w:t>Evidence is logged</w:t>
      </w:r>
    </w:p>
    <w:p w14:paraId="4D91DC85" w14:textId="77777777" w:rsidR="007603B1" w:rsidRPr="007603B1" w:rsidRDefault="007603B1" w:rsidP="007603B1">
      <w:pPr>
        <w:numPr>
          <w:ilvl w:val="0"/>
          <w:numId w:val="178"/>
        </w:numPr>
      </w:pPr>
      <w:r w:rsidRPr="007603B1">
        <w:t>(Optionally) a second agent validates completion</w:t>
      </w:r>
    </w:p>
    <w:p w14:paraId="6FC5B1AE" w14:textId="77777777" w:rsidR="007603B1" w:rsidRPr="007603B1" w:rsidRDefault="007603B1" w:rsidP="007603B1">
      <w:r w:rsidRPr="007603B1">
        <w:pict w14:anchorId="3224300D">
          <v:rect id="_x0000_i1105" style="width:0;height:1.5pt" o:hralign="center" o:hrstd="t" o:hr="t" fillcolor="#a0a0a0" stroked="f"/>
        </w:pict>
      </w:r>
    </w:p>
    <w:p w14:paraId="0E3E5879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6. Strategic Implications for Phase 20+</w:t>
      </w:r>
    </w:p>
    <w:p w14:paraId="08D4E1F8" w14:textId="77777777" w:rsidR="007603B1" w:rsidRPr="007603B1" w:rsidRDefault="007603B1" w:rsidP="007603B1">
      <w:r w:rsidRPr="007603B1">
        <w:t xml:space="preserve">Formalizing these changes transforms MCP from an “agent swarm” into a </w:t>
      </w:r>
      <w:r w:rsidRPr="007603B1">
        <w:rPr>
          <w:b/>
          <w:bCs/>
        </w:rPr>
        <w:t>deterministic agent pipeline</w:t>
      </w:r>
      <w:r w:rsidRPr="007603B1">
        <w:t>:</w:t>
      </w:r>
    </w:p>
    <w:p w14:paraId="69ED898F" w14:textId="77777777" w:rsidR="007603B1" w:rsidRPr="007603B1" w:rsidRDefault="007603B1" w:rsidP="007603B1">
      <w:pPr>
        <w:numPr>
          <w:ilvl w:val="0"/>
          <w:numId w:val="179"/>
        </w:numPr>
      </w:pPr>
      <w:r w:rsidRPr="007603B1">
        <w:t>ARCHITECT defines task graph</w:t>
      </w:r>
    </w:p>
    <w:p w14:paraId="58C32211" w14:textId="77777777" w:rsidR="007603B1" w:rsidRPr="007603B1" w:rsidRDefault="007603B1" w:rsidP="007603B1">
      <w:pPr>
        <w:numPr>
          <w:ilvl w:val="0"/>
          <w:numId w:val="179"/>
        </w:numPr>
      </w:pPr>
      <w:r w:rsidRPr="007603B1">
        <w:lastRenderedPageBreak/>
        <w:t>PLANNER decomposes work</w:t>
      </w:r>
    </w:p>
    <w:p w14:paraId="50FECE53" w14:textId="77777777" w:rsidR="007603B1" w:rsidRPr="007603B1" w:rsidRDefault="007603B1" w:rsidP="007603B1">
      <w:pPr>
        <w:numPr>
          <w:ilvl w:val="0"/>
          <w:numId w:val="179"/>
        </w:numPr>
      </w:pPr>
      <w:r w:rsidRPr="007603B1">
        <w:t>BUILDER executes one task</w:t>
      </w:r>
    </w:p>
    <w:p w14:paraId="5A3E326C" w14:textId="77777777" w:rsidR="007603B1" w:rsidRPr="007603B1" w:rsidRDefault="007603B1" w:rsidP="007603B1">
      <w:pPr>
        <w:numPr>
          <w:ilvl w:val="0"/>
          <w:numId w:val="179"/>
        </w:numPr>
      </w:pPr>
      <w:r w:rsidRPr="007603B1">
        <w:t>REVIEWER validates</w:t>
      </w:r>
    </w:p>
    <w:p w14:paraId="1F214522" w14:textId="77777777" w:rsidR="007603B1" w:rsidRPr="007603B1" w:rsidRDefault="007603B1" w:rsidP="007603B1">
      <w:pPr>
        <w:numPr>
          <w:ilvl w:val="0"/>
          <w:numId w:val="179"/>
        </w:numPr>
      </w:pPr>
      <w:r w:rsidRPr="007603B1">
        <w:t>AUDITOR checks compliance</w:t>
      </w:r>
    </w:p>
    <w:p w14:paraId="5A65F268" w14:textId="77777777" w:rsidR="007603B1" w:rsidRPr="007603B1" w:rsidRDefault="007603B1" w:rsidP="007603B1">
      <w:pPr>
        <w:numPr>
          <w:ilvl w:val="0"/>
          <w:numId w:val="179"/>
        </w:numPr>
      </w:pPr>
      <w:r w:rsidRPr="007603B1">
        <w:t>REGISTRAR logs state and hashes</w:t>
      </w:r>
    </w:p>
    <w:p w14:paraId="14115D72" w14:textId="77777777" w:rsidR="007603B1" w:rsidRPr="007603B1" w:rsidRDefault="007603B1" w:rsidP="007603B1">
      <w:r w:rsidRPr="007603B1">
        <w:t>Benefits:</w:t>
      </w:r>
    </w:p>
    <w:p w14:paraId="793A93D6" w14:textId="77777777" w:rsidR="007603B1" w:rsidRPr="007603B1" w:rsidRDefault="007603B1" w:rsidP="007603B1">
      <w:pPr>
        <w:numPr>
          <w:ilvl w:val="0"/>
          <w:numId w:val="180"/>
        </w:numPr>
      </w:pPr>
      <w:r w:rsidRPr="007603B1">
        <w:t>True 24/7 autonomous progress</w:t>
      </w:r>
    </w:p>
    <w:p w14:paraId="57466623" w14:textId="77777777" w:rsidR="007603B1" w:rsidRPr="007603B1" w:rsidRDefault="007603B1" w:rsidP="007603B1">
      <w:pPr>
        <w:numPr>
          <w:ilvl w:val="0"/>
          <w:numId w:val="180"/>
        </w:numPr>
      </w:pPr>
      <w:r w:rsidRPr="007603B1">
        <w:t>Replaceable agents (LLM-agnostic)</w:t>
      </w:r>
    </w:p>
    <w:p w14:paraId="42C92E0C" w14:textId="77777777" w:rsidR="007603B1" w:rsidRPr="007603B1" w:rsidRDefault="007603B1" w:rsidP="007603B1">
      <w:pPr>
        <w:numPr>
          <w:ilvl w:val="0"/>
          <w:numId w:val="180"/>
        </w:numPr>
      </w:pPr>
      <w:r w:rsidRPr="007603B1">
        <w:t>Built-in auditability (NASA-grade)</w:t>
      </w:r>
    </w:p>
    <w:p w14:paraId="3AF85A53" w14:textId="77777777" w:rsidR="007603B1" w:rsidRPr="007603B1" w:rsidRDefault="007603B1" w:rsidP="007603B1">
      <w:pPr>
        <w:numPr>
          <w:ilvl w:val="0"/>
          <w:numId w:val="180"/>
        </w:numPr>
      </w:pPr>
      <w:r w:rsidRPr="007603B1">
        <w:t>Reduced context-window dependence</w:t>
      </w:r>
    </w:p>
    <w:p w14:paraId="64AE056E" w14:textId="77777777" w:rsidR="007603B1" w:rsidRPr="007603B1" w:rsidRDefault="007603B1" w:rsidP="007603B1">
      <w:pPr>
        <w:numPr>
          <w:ilvl w:val="0"/>
          <w:numId w:val="180"/>
        </w:numPr>
      </w:pPr>
      <w:r w:rsidRPr="007603B1">
        <w:t>Clean scaling to larger agent organizations</w:t>
      </w:r>
    </w:p>
    <w:p w14:paraId="031340A7" w14:textId="77777777" w:rsidR="007603B1" w:rsidRPr="007603B1" w:rsidRDefault="007603B1" w:rsidP="007603B1">
      <w:r w:rsidRPr="007603B1">
        <w:pict w14:anchorId="315440AF">
          <v:rect id="_x0000_i1106" style="width:0;height:1.5pt" o:hralign="center" o:hrstd="t" o:hr="t" fillcolor="#a0a0a0" stroked="f"/>
        </w:pict>
      </w:r>
    </w:p>
    <w:p w14:paraId="14A40B88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7. Recommended Immediate Actions</w:t>
      </w:r>
    </w:p>
    <w:p w14:paraId="745B111C" w14:textId="77777777" w:rsidR="007603B1" w:rsidRPr="007603B1" w:rsidRDefault="007603B1" w:rsidP="007603B1">
      <w:r w:rsidRPr="007603B1">
        <w:t>For Phase 19 hardening and Phase 20 execution:</w:t>
      </w:r>
    </w:p>
    <w:p w14:paraId="64AC528F" w14:textId="77777777" w:rsidR="007603B1" w:rsidRPr="007603B1" w:rsidRDefault="007603B1" w:rsidP="007603B1">
      <w:pPr>
        <w:numPr>
          <w:ilvl w:val="0"/>
          <w:numId w:val="181"/>
        </w:numPr>
      </w:pPr>
      <w:r w:rsidRPr="007603B1">
        <w:t xml:space="preserve">Define a </w:t>
      </w:r>
      <w:r w:rsidRPr="007603B1">
        <w:rPr>
          <w:b/>
          <w:bCs/>
        </w:rPr>
        <w:t>Task Ledger schema</w:t>
      </w:r>
      <w:r w:rsidRPr="007603B1">
        <w:t xml:space="preserve"> (JSON)</w:t>
      </w:r>
    </w:p>
    <w:p w14:paraId="41E82DA9" w14:textId="77777777" w:rsidR="007603B1" w:rsidRPr="007603B1" w:rsidRDefault="007603B1" w:rsidP="007603B1">
      <w:pPr>
        <w:numPr>
          <w:ilvl w:val="0"/>
          <w:numId w:val="181"/>
        </w:numPr>
      </w:pPr>
      <w:r w:rsidRPr="007603B1">
        <w:t>Require a Task Ledger per phase</w:t>
      </w:r>
    </w:p>
    <w:p w14:paraId="032C93F3" w14:textId="77777777" w:rsidR="007603B1" w:rsidRPr="007603B1" w:rsidRDefault="007603B1" w:rsidP="007603B1">
      <w:pPr>
        <w:numPr>
          <w:ilvl w:val="0"/>
          <w:numId w:val="181"/>
        </w:numPr>
      </w:pPr>
      <w:r w:rsidRPr="007603B1">
        <w:t>Update agent contracts to enforce startup ritual</w:t>
      </w:r>
    </w:p>
    <w:p w14:paraId="603485CD" w14:textId="77777777" w:rsidR="007603B1" w:rsidRPr="007603B1" w:rsidRDefault="007603B1" w:rsidP="007603B1">
      <w:pPr>
        <w:numPr>
          <w:ilvl w:val="0"/>
          <w:numId w:val="181"/>
        </w:numPr>
      </w:pPr>
      <w:r w:rsidRPr="007603B1">
        <w:t>Add hard completion gates tied to artifacts and logs</w:t>
      </w:r>
    </w:p>
    <w:p w14:paraId="59FDEFFA" w14:textId="77777777" w:rsidR="007603B1" w:rsidRPr="007603B1" w:rsidRDefault="007603B1" w:rsidP="007603B1">
      <w:pPr>
        <w:numPr>
          <w:ilvl w:val="0"/>
          <w:numId w:val="181"/>
        </w:numPr>
      </w:pPr>
      <w:r w:rsidRPr="007603B1">
        <w:t>Integrate Task Ledger control into n8n workflows in Phase 20</w:t>
      </w:r>
    </w:p>
    <w:p w14:paraId="7DEC26E1" w14:textId="77777777" w:rsidR="007603B1" w:rsidRPr="007603B1" w:rsidRDefault="007603B1" w:rsidP="007603B1">
      <w:r w:rsidRPr="007603B1">
        <w:t xml:space="preserve">These changes do </w:t>
      </w:r>
      <w:r w:rsidRPr="007603B1">
        <w:rPr>
          <w:b/>
          <w:bCs/>
        </w:rPr>
        <w:t>not</w:t>
      </w:r>
      <w:r w:rsidRPr="007603B1">
        <w:t xml:space="preserve"> require architectural rework, only formalization.</w:t>
      </w:r>
    </w:p>
    <w:p w14:paraId="679C7681" w14:textId="77777777" w:rsidR="007603B1" w:rsidRPr="007603B1" w:rsidRDefault="007603B1" w:rsidP="007603B1">
      <w:r w:rsidRPr="007603B1">
        <w:pict w14:anchorId="08424AE0">
          <v:rect id="_x0000_i1107" style="width:0;height:1.5pt" o:hralign="center" o:hrstd="t" o:hr="t" fillcolor="#a0a0a0" stroked="f"/>
        </w:pict>
      </w:r>
    </w:p>
    <w:p w14:paraId="787B1AF0" w14:textId="77777777" w:rsidR="007603B1" w:rsidRPr="007603B1" w:rsidRDefault="007603B1" w:rsidP="007603B1">
      <w:pPr>
        <w:rPr>
          <w:b/>
          <w:bCs/>
        </w:rPr>
      </w:pPr>
      <w:r w:rsidRPr="007603B1">
        <w:rPr>
          <w:b/>
          <w:bCs/>
        </w:rPr>
        <w:t>8. Key Takeaway</w:t>
      </w:r>
    </w:p>
    <w:p w14:paraId="25C54E7E" w14:textId="77777777" w:rsidR="007603B1" w:rsidRPr="007603B1" w:rsidRDefault="007603B1" w:rsidP="007603B1">
      <w:proofErr w:type="spellStart"/>
      <w:r w:rsidRPr="007603B1">
        <w:t>Anthropic’s</w:t>
      </w:r>
      <w:proofErr w:type="spellEnd"/>
      <w:r w:rsidRPr="007603B1">
        <w:t xml:space="preserve"> work independently validates MCP’s core direction:</w:t>
      </w:r>
    </w:p>
    <w:p w14:paraId="1D61016E" w14:textId="77777777" w:rsidR="007603B1" w:rsidRPr="007603B1" w:rsidRDefault="007603B1" w:rsidP="007603B1">
      <w:r w:rsidRPr="007603B1">
        <w:t>Intelligence does not scale. Process does.</w:t>
      </w:r>
    </w:p>
    <w:p w14:paraId="2D80A1A5" w14:textId="77777777" w:rsidR="007603B1" w:rsidRPr="007603B1" w:rsidRDefault="007603B1" w:rsidP="007603B1">
      <w:r w:rsidRPr="007603B1">
        <w:t>The Spear MCP architecture is already built for this reality.</w:t>
      </w:r>
      <w:r w:rsidRPr="007603B1">
        <w:br/>
        <w:t xml:space="preserve">This chat identifies how to </w:t>
      </w:r>
      <w:r w:rsidRPr="007603B1">
        <w:rPr>
          <w:b/>
          <w:bCs/>
        </w:rPr>
        <w:t>tighten and formalize</w:t>
      </w:r>
      <w:r w:rsidRPr="007603B1">
        <w:t xml:space="preserve"> that advantage as MCP transitions from hardening (Phase 19) into sustained autonomous operation (Phase 20).</w:t>
      </w:r>
    </w:p>
    <w:p w14:paraId="3AC5F1C3" w14:textId="77777777" w:rsidR="007603B1" w:rsidRPr="007603B1" w:rsidRDefault="007603B1" w:rsidP="007603B1">
      <w:r w:rsidRPr="007603B1">
        <w:lastRenderedPageBreak/>
        <w:pict w14:anchorId="723F29EC">
          <v:rect id="_x0000_i1108" style="width:0;height:1.5pt" o:hralign="center" o:hrstd="t" o:hr="t" fillcolor="#a0a0a0" stroked="f"/>
        </w:pict>
      </w:r>
    </w:p>
    <w:p w14:paraId="56D88FDE" w14:textId="77777777" w:rsidR="007603B1" w:rsidRPr="007603B1" w:rsidRDefault="007603B1" w:rsidP="007603B1">
      <w:r w:rsidRPr="007603B1">
        <w:rPr>
          <w:b/>
          <w:bCs/>
        </w:rPr>
        <w:t>End of Summary Document</w:t>
      </w:r>
    </w:p>
    <w:p w14:paraId="33E01BE6" w14:textId="7F9E5AA5" w:rsidR="00B34612" w:rsidRPr="001B0501" w:rsidRDefault="00B34612" w:rsidP="001B0501"/>
    <w:sectPr w:rsidR="00B34612" w:rsidRPr="001B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A69"/>
    <w:multiLevelType w:val="multilevel"/>
    <w:tmpl w:val="9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5C6"/>
    <w:multiLevelType w:val="multilevel"/>
    <w:tmpl w:val="2F6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255"/>
    <w:multiLevelType w:val="multilevel"/>
    <w:tmpl w:val="D1C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B09FB"/>
    <w:multiLevelType w:val="multilevel"/>
    <w:tmpl w:val="108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5A3"/>
    <w:multiLevelType w:val="multilevel"/>
    <w:tmpl w:val="A88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C501A"/>
    <w:multiLevelType w:val="multilevel"/>
    <w:tmpl w:val="68F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E1D1B"/>
    <w:multiLevelType w:val="multilevel"/>
    <w:tmpl w:val="AC3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85983"/>
    <w:multiLevelType w:val="multilevel"/>
    <w:tmpl w:val="84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4107C"/>
    <w:multiLevelType w:val="multilevel"/>
    <w:tmpl w:val="0C3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A08E6"/>
    <w:multiLevelType w:val="multilevel"/>
    <w:tmpl w:val="079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947E9"/>
    <w:multiLevelType w:val="multilevel"/>
    <w:tmpl w:val="0D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F505A"/>
    <w:multiLevelType w:val="multilevel"/>
    <w:tmpl w:val="9A9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C7026"/>
    <w:multiLevelType w:val="multilevel"/>
    <w:tmpl w:val="565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A64E9"/>
    <w:multiLevelType w:val="multilevel"/>
    <w:tmpl w:val="F65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C00BB"/>
    <w:multiLevelType w:val="multilevel"/>
    <w:tmpl w:val="4B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33E3F"/>
    <w:multiLevelType w:val="multilevel"/>
    <w:tmpl w:val="8F8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5C6EE7"/>
    <w:multiLevelType w:val="multilevel"/>
    <w:tmpl w:val="A48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426B9"/>
    <w:multiLevelType w:val="multilevel"/>
    <w:tmpl w:val="626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4343F"/>
    <w:multiLevelType w:val="multilevel"/>
    <w:tmpl w:val="27E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0460A"/>
    <w:multiLevelType w:val="multilevel"/>
    <w:tmpl w:val="7B2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A3B4A"/>
    <w:multiLevelType w:val="multilevel"/>
    <w:tmpl w:val="8CE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63556"/>
    <w:multiLevelType w:val="multilevel"/>
    <w:tmpl w:val="E7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A67C1"/>
    <w:multiLevelType w:val="multilevel"/>
    <w:tmpl w:val="5D34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680E35"/>
    <w:multiLevelType w:val="multilevel"/>
    <w:tmpl w:val="97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C732D9"/>
    <w:multiLevelType w:val="multilevel"/>
    <w:tmpl w:val="D89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C5A74"/>
    <w:multiLevelType w:val="multilevel"/>
    <w:tmpl w:val="A20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573F11"/>
    <w:multiLevelType w:val="multilevel"/>
    <w:tmpl w:val="79F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46FFD"/>
    <w:multiLevelType w:val="multilevel"/>
    <w:tmpl w:val="2E4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1D5CF7"/>
    <w:multiLevelType w:val="multilevel"/>
    <w:tmpl w:val="7D7C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6D4EA6"/>
    <w:multiLevelType w:val="multilevel"/>
    <w:tmpl w:val="118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2193A"/>
    <w:multiLevelType w:val="multilevel"/>
    <w:tmpl w:val="F2E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BC1316"/>
    <w:multiLevelType w:val="multilevel"/>
    <w:tmpl w:val="DD9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A32CB"/>
    <w:multiLevelType w:val="multilevel"/>
    <w:tmpl w:val="C48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46364A"/>
    <w:multiLevelType w:val="multilevel"/>
    <w:tmpl w:val="CD6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5F50A2"/>
    <w:multiLevelType w:val="multilevel"/>
    <w:tmpl w:val="509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70365B"/>
    <w:multiLevelType w:val="multilevel"/>
    <w:tmpl w:val="D9E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36B38"/>
    <w:multiLevelType w:val="multilevel"/>
    <w:tmpl w:val="0C6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16241E"/>
    <w:multiLevelType w:val="multilevel"/>
    <w:tmpl w:val="811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255256"/>
    <w:multiLevelType w:val="multilevel"/>
    <w:tmpl w:val="DBC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DC17C2"/>
    <w:multiLevelType w:val="multilevel"/>
    <w:tmpl w:val="3C4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DE6E01"/>
    <w:multiLevelType w:val="multilevel"/>
    <w:tmpl w:val="CC3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EA2D6A"/>
    <w:multiLevelType w:val="multilevel"/>
    <w:tmpl w:val="FA1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EE5EBB"/>
    <w:multiLevelType w:val="multilevel"/>
    <w:tmpl w:val="F4F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3C0137"/>
    <w:multiLevelType w:val="multilevel"/>
    <w:tmpl w:val="83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3E4D56"/>
    <w:multiLevelType w:val="multilevel"/>
    <w:tmpl w:val="423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9A2540"/>
    <w:multiLevelType w:val="multilevel"/>
    <w:tmpl w:val="A14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157FB"/>
    <w:multiLevelType w:val="multilevel"/>
    <w:tmpl w:val="0C9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910BE"/>
    <w:multiLevelType w:val="multilevel"/>
    <w:tmpl w:val="E38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64218F"/>
    <w:multiLevelType w:val="multilevel"/>
    <w:tmpl w:val="437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76305"/>
    <w:multiLevelType w:val="multilevel"/>
    <w:tmpl w:val="1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F2BE8"/>
    <w:multiLevelType w:val="multilevel"/>
    <w:tmpl w:val="1A8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52A56"/>
    <w:multiLevelType w:val="multilevel"/>
    <w:tmpl w:val="C6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8F3B21"/>
    <w:multiLevelType w:val="multilevel"/>
    <w:tmpl w:val="47D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876B78"/>
    <w:multiLevelType w:val="multilevel"/>
    <w:tmpl w:val="64E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D43B8"/>
    <w:multiLevelType w:val="multilevel"/>
    <w:tmpl w:val="489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164A20"/>
    <w:multiLevelType w:val="multilevel"/>
    <w:tmpl w:val="DA3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C97D73"/>
    <w:multiLevelType w:val="multilevel"/>
    <w:tmpl w:val="E10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E045D2"/>
    <w:multiLevelType w:val="multilevel"/>
    <w:tmpl w:val="72D6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68743F8"/>
    <w:multiLevelType w:val="multilevel"/>
    <w:tmpl w:val="86C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5517DD"/>
    <w:multiLevelType w:val="multilevel"/>
    <w:tmpl w:val="482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C0765B"/>
    <w:multiLevelType w:val="multilevel"/>
    <w:tmpl w:val="8C9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875705"/>
    <w:multiLevelType w:val="multilevel"/>
    <w:tmpl w:val="30D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547870"/>
    <w:multiLevelType w:val="multilevel"/>
    <w:tmpl w:val="7C6A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8556DC"/>
    <w:multiLevelType w:val="multilevel"/>
    <w:tmpl w:val="F18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93356F"/>
    <w:multiLevelType w:val="multilevel"/>
    <w:tmpl w:val="245A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333973"/>
    <w:multiLevelType w:val="multilevel"/>
    <w:tmpl w:val="6B9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C87CF9"/>
    <w:multiLevelType w:val="multilevel"/>
    <w:tmpl w:val="640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D55D6D"/>
    <w:multiLevelType w:val="multilevel"/>
    <w:tmpl w:val="EDF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133872"/>
    <w:multiLevelType w:val="multilevel"/>
    <w:tmpl w:val="7A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1C00C1"/>
    <w:multiLevelType w:val="multilevel"/>
    <w:tmpl w:val="3C4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324811"/>
    <w:multiLevelType w:val="multilevel"/>
    <w:tmpl w:val="FD9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06F52"/>
    <w:multiLevelType w:val="multilevel"/>
    <w:tmpl w:val="E85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614275"/>
    <w:multiLevelType w:val="multilevel"/>
    <w:tmpl w:val="98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0D0DD8"/>
    <w:multiLevelType w:val="multilevel"/>
    <w:tmpl w:val="758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537F7E"/>
    <w:multiLevelType w:val="multilevel"/>
    <w:tmpl w:val="919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F06FB6"/>
    <w:multiLevelType w:val="multilevel"/>
    <w:tmpl w:val="DC0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420EE9"/>
    <w:multiLevelType w:val="multilevel"/>
    <w:tmpl w:val="77E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572E15"/>
    <w:multiLevelType w:val="multilevel"/>
    <w:tmpl w:val="1FD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AE05B3"/>
    <w:multiLevelType w:val="multilevel"/>
    <w:tmpl w:val="B3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BA5871"/>
    <w:multiLevelType w:val="multilevel"/>
    <w:tmpl w:val="60D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CF7716"/>
    <w:multiLevelType w:val="multilevel"/>
    <w:tmpl w:val="932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D60E48"/>
    <w:multiLevelType w:val="multilevel"/>
    <w:tmpl w:val="49E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14431A"/>
    <w:multiLevelType w:val="multilevel"/>
    <w:tmpl w:val="F1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9347CD"/>
    <w:multiLevelType w:val="multilevel"/>
    <w:tmpl w:val="7A8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21051E"/>
    <w:multiLevelType w:val="multilevel"/>
    <w:tmpl w:val="20B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2D51AD"/>
    <w:multiLevelType w:val="multilevel"/>
    <w:tmpl w:val="3C6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F95A32"/>
    <w:multiLevelType w:val="multilevel"/>
    <w:tmpl w:val="D1A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8F7196"/>
    <w:multiLevelType w:val="multilevel"/>
    <w:tmpl w:val="C24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6332FE"/>
    <w:multiLevelType w:val="multilevel"/>
    <w:tmpl w:val="019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FA4BDC"/>
    <w:multiLevelType w:val="multilevel"/>
    <w:tmpl w:val="17C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2F2B3E"/>
    <w:multiLevelType w:val="multilevel"/>
    <w:tmpl w:val="4B4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710DE8"/>
    <w:multiLevelType w:val="multilevel"/>
    <w:tmpl w:val="5ED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8A391B"/>
    <w:multiLevelType w:val="multilevel"/>
    <w:tmpl w:val="12C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7A2D2C"/>
    <w:multiLevelType w:val="multilevel"/>
    <w:tmpl w:val="6DE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855780"/>
    <w:multiLevelType w:val="multilevel"/>
    <w:tmpl w:val="30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BE63F7"/>
    <w:multiLevelType w:val="multilevel"/>
    <w:tmpl w:val="7FF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C32F30"/>
    <w:multiLevelType w:val="multilevel"/>
    <w:tmpl w:val="1A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1C6CF0"/>
    <w:multiLevelType w:val="multilevel"/>
    <w:tmpl w:val="197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8410F7"/>
    <w:multiLevelType w:val="multilevel"/>
    <w:tmpl w:val="164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0556AD"/>
    <w:multiLevelType w:val="multilevel"/>
    <w:tmpl w:val="DF0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0C73C1"/>
    <w:multiLevelType w:val="multilevel"/>
    <w:tmpl w:val="EB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D46950"/>
    <w:multiLevelType w:val="multilevel"/>
    <w:tmpl w:val="DFE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787F91"/>
    <w:multiLevelType w:val="multilevel"/>
    <w:tmpl w:val="60C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D90AF8"/>
    <w:multiLevelType w:val="multilevel"/>
    <w:tmpl w:val="009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1C1FFE"/>
    <w:multiLevelType w:val="multilevel"/>
    <w:tmpl w:val="170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FF6A3E"/>
    <w:multiLevelType w:val="multilevel"/>
    <w:tmpl w:val="27B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A8457B"/>
    <w:multiLevelType w:val="multilevel"/>
    <w:tmpl w:val="62F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F13255"/>
    <w:multiLevelType w:val="multilevel"/>
    <w:tmpl w:val="507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3C55A6"/>
    <w:multiLevelType w:val="multilevel"/>
    <w:tmpl w:val="EFA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0F6AFB"/>
    <w:multiLevelType w:val="multilevel"/>
    <w:tmpl w:val="D07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7A08CD"/>
    <w:multiLevelType w:val="multilevel"/>
    <w:tmpl w:val="BFE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9752DC"/>
    <w:multiLevelType w:val="multilevel"/>
    <w:tmpl w:val="1AD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1651F0"/>
    <w:multiLevelType w:val="multilevel"/>
    <w:tmpl w:val="526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B9573E"/>
    <w:multiLevelType w:val="multilevel"/>
    <w:tmpl w:val="53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C575DE"/>
    <w:multiLevelType w:val="multilevel"/>
    <w:tmpl w:val="52D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F2181C"/>
    <w:multiLevelType w:val="multilevel"/>
    <w:tmpl w:val="25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D22407"/>
    <w:multiLevelType w:val="multilevel"/>
    <w:tmpl w:val="92F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D05069A"/>
    <w:multiLevelType w:val="multilevel"/>
    <w:tmpl w:val="E3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8A7D32"/>
    <w:multiLevelType w:val="multilevel"/>
    <w:tmpl w:val="502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94592D"/>
    <w:multiLevelType w:val="multilevel"/>
    <w:tmpl w:val="D00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F549E"/>
    <w:multiLevelType w:val="multilevel"/>
    <w:tmpl w:val="DA6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AB6F45"/>
    <w:multiLevelType w:val="multilevel"/>
    <w:tmpl w:val="DB8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6D0F1E"/>
    <w:multiLevelType w:val="multilevel"/>
    <w:tmpl w:val="55E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781E17"/>
    <w:multiLevelType w:val="multilevel"/>
    <w:tmpl w:val="23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DD5F93"/>
    <w:multiLevelType w:val="multilevel"/>
    <w:tmpl w:val="BCA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3631E3"/>
    <w:multiLevelType w:val="multilevel"/>
    <w:tmpl w:val="115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AA1246"/>
    <w:multiLevelType w:val="multilevel"/>
    <w:tmpl w:val="5FA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496741"/>
    <w:multiLevelType w:val="multilevel"/>
    <w:tmpl w:val="EBC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92415A"/>
    <w:multiLevelType w:val="multilevel"/>
    <w:tmpl w:val="C86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5F1971"/>
    <w:multiLevelType w:val="multilevel"/>
    <w:tmpl w:val="7C6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A77860"/>
    <w:multiLevelType w:val="multilevel"/>
    <w:tmpl w:val="8A4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24257B"/>
    <w:multiLevelType w:val="multilevel"/>
    <w:tmpl w:val="2FB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68438C"/>
    <w:multiLevelType w:val="multilevel"/>
    <w:tmpl w:val="3E3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C54FAB"/>
    <w:multiLevelType w:val="multilevel"/>
    <w:tmpl w:val="4BD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7F1596"/>
    <w:multiLevelType w:val="multilevel"/>
    <w:tmpl w:val="9CC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5D030B"/>
    <w:multiLevelType w:val="multilevel"/>
    <w:tmpl w:val="F92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150B71"/>
    <w:multiLevelType w:val="multilevel"/>
    <w:tmpl w:val="618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F07187"/>
    <w:multiLevelType w:val="multilevel"/>
    <w:tmpl w:val="1C4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B55C49"/>
    <w:multiLevelType w:val="multilevel"/>
    <w:tmpl w:val="721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BE378A"/>
    <w:multiLevelType w:val="multilevel"/>
    <w:tmpl w:val="E64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100EBF"/>
    <w:multiLevelType w:val="multilevel"/>
    <w:tmpl w:val="CA7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827B57"/>
    <w:multiLevelType w:val="multilevel"/>
    <w:tmpl w:val="F6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312613"/>
    <w:multiLevelType w:val="multilevel"/>
    <w:tmpl w:val="AAE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ED5861"/>
    <w:multiLevelType w:val="multilevel"/>
    <w:tmpl w:val="A2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FC19DA"/>
    <w:multiLevelType w:val="multilevel"/>
    <w:tmpl w:val="F54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500D03"/>
    <w:multiLevelType w:val="multilevel"/>
    <w:tmpl w:val="D1CA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CF24E0"/>
    <w:multiLevelType w:val="multilevel"/>
    <w:tmpl w:val="BB04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4F54FFC"/>
    <w:multiLevelType w:val="multilevel"/>
    <w:tmpl w:val="669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9C6BC0"/>
    <w:multiLevelType w:val="multilevel"/>
    <w:tmpl w:val="DF2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C750A9"/>
    <w:multiLevelType w:val="multilevel"/>
    <w:tmpl w:val="615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6C02EE"/>
    <w:multiLevelType w:val="multilevel"/>
    <w:tmpl w:val="16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E60027"/>
    <w:multiLevelType w:val="multilevel"/>
    <w:tmpl w:val="01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291D15"/>
    <w:multiLevelType w:val="multilevel"/>
    <w:tmpl w:val="B2D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CD291A"/>
    <w:multiLevelType w:val="multilevel"/>
    <w:tmpl w:val="222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A4546E"/>
    <w:multiLevelType w:val="multilevel"/>
    <w:tmpl w:val="857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20040C"/>
    <w:multiLevelType w:val="multilevel"/>
    <w:tmpl w:val="FF6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526837"/>
    <w:multiLevelType w:val="multilevel"/>
    <w:tmpl w:val="B0C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921FA3"/>
    <w:multiLevelType w:val="multilevel"/>
    <w:tmpl w:val="C44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F06F9B"/>
    <w:multiLevelType w:val="multilevel"/>
    <w:tmpl w:val="D7E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9F0881"/>
    <w:multiLevelType w:val="multilevel"/>
    <w:tmpl w:val="F8E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726B6B"/>
    <w:multiLevelType w:val="multilevel"/>
    <w:tmpl w:val="596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A10340"/>
    <w:multiLevelType w:val="multilevel"/>
    <w:tmpl w:val="BBC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24463F9"/>
    <w:multiLevelType w:val="multilevel"/>
    <w:tmpl w:val="144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7F491E"/>
    <w:multiLevelType w:val="multilevel"/>
    <w:tmpl w:val="724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97433B"/>
    <w:multiLevelType w:val="multilevel"/>
    <w:tmpl w:val="EC6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BC43BB"/>
    <w:multiLevelType w:val="multilevel"/>
    <w:tmpl w:val="58A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F96440"/>
    <w:multiLevelType w:val="multilevel"/>
    <w:tmpl w:val="6D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E63DA3"/>
    <w:multiLevelType w:val="multilevel"/>
    <w:tmpl w:val="9B7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64D4287"/>
    <w:multiLevelType w:val="multilevel"/>
    <w:tmpl w:val="F7D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5A3E9B"/>
    <w:multiLevelType w:val="multilevel"/>
    <w:tmpl w:val="11C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BA7C4D"/>
    <w:multiLevelType w:val="multilevel"/>
    <w:tmpl w:val="CF2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80E71B7"/>
    <w:multiLevelType w:val="multilevel"/>
    <w:tmpl w:val="A3C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93D686A"/>
    <w:multiLevelType w:val="multilevel"/>
    <w:tmpl w:val="D21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B643AB"/>
    <w:multiLevelType w:val="multilevel"/>
    <w:tmpl w:val="89F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FD6E66"/>
    <w:multiLevelType w:val="multilevel"/>
    <w:tmpl w:val="1284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C0C210C"/>
    <w:multiLevelType w:val="multilevel"/>
    <w:tmpl w:val="1C0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172F85"/>
    <w:multiLevelType w:val="multilevel"/>
    <w:tmpl w:val="6A2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CB24E7"/>
    <w:multiLevelType w:val="multilevel"/>
    <w:tmpl w:val="C26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D5213E"/>
    <w:multiLevelType w:val="multilevel"/>
    <w:tmpl w:val="F6C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E7C40F4"/>
    <w:multiLevelType w:val="multilevel"/>
    <w:tmpl w:val="48A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122406"/>
    <w:multiLevelType w:val="multilevel"/>
    <w:tmpl w:val="873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4924">
    <w:abstractNumId w:val="63"/>
  </w:num>
  <w:num w:numId="2" w16cid:durableId="958031674">
    <w:abstractNumId w:val="92"/>
  </w:num>
  <w:num w:numId="3" w16cid:durableId="1234390354">
    <w:abstractNumId w:val="138"/>
  </w:num>
  <w:num w:numId="4" w16cid:durableId="10761095">
    <w:abstractNumId w:val="149"/>
  </w:num>
  <w:num w:numId="5" w16cid:durableId="1575510900">
    <w:abstractNumId w:val="83"/>
  </w:num>
  <w:num w:numId="6" w16cid:durableId="1862083767">
    <w:abstractNumId w:val="176"/>
  </w:num>
  <w:num w:numId="7" w16cid:durableId="1734356164">
    <w:abstractNumId w:val="115"/>
  </w:num>
  <w:num w:numId="8" w16cid:durableId="771315303">
    <w:abstractNumId w:val="24"/>
  </w:num>
  <w:num w:numId="9" w16cid:durableId="223611874">
    <w:abstractNumId w:val="163"/>
  </w:num>
  <w:num w:numId="10" w16cid:durableId="1063991472">
    <w:abstractNumId w:val="148"/>
  </w:num>
  <w:num w:numId="11" w16cid:durableId="1665745053">
    <w:abstractNumId w:val="4"/>
  </w:num>
  <w:num w:numId="12" w16cid:durableId="1895697126">
    <w:abstractNumId w:val="30"/>
  </w:num>
  <w:num w:numId="13" w16cid:durableId="106628026">
    <w:abstractNumId w:val="158"/>
  </w:num>
  <w:num w:numId="14" w16cid:durableId="294920456">
    <w:abstractNumId w:val="46"/>
  </w:num>
  <w:num w:numId="15" w16cid:durableId="902641223">
    <w:abstractNumId w:val="132"/>
  </w:num>
  <w:num w:numId="16" w16cid:durableId="787822797">
    <w:abstractNumId w:val="8"/>
  </w:num>
  <w:num w:numId="17" w16cid:durableId="1800218274">
    <w:abstractNumId w:val="134"/>
  </w:num>
  <w:num w:numId="18" w16cid:durableId="752161571">
    <w:abstractNumId w:val="116"/>
  </w:num>
  <w:num w:numId="19" w16cid:durableId="2112049257">
    <w:abstractNumId w:val="100"/>
  </w:num>
  <w:num w:numId="20" w16cid:durableId="661547647">
    <w:abstractNumId w:val="52"/>
  </w:num>
  <w:num w:numId="21" w16cid:durableId="410472510">
    <w:abstractNumId w:val="121"/>
  </w:num>
  <w:num w:numId="22" w16cid:durableId="1648515530">
    <w:abstractNumId w:val="33"/>
  </w:num>
  <w:num w:numId="23" w16cid:durableId="43214335">
    <w:abstractNumId w:val="35"/>
  </w:num>
  <w:num w:numId="24" w16cid:durableId="1365666816">
    <w:abstractNumId w:val="67"/>
  </w:num>
  <w:num w:numId="25" w16cid:durableId="1112941541">
    <w:abstractNumId w:val="150"/>
  </w:num>
  <w:num w:numId="26" w16cid:durableId="448863576">
    <w:abstractNumId w:val="20"/>
  </w:num>
  <w:num w:numId="27" w16cid:durableId="1446536439">
    <w:abstractNumId w:val="169"/>
  </w:num>
  <w:num w:numId="28" w16cid:durableId="100339426">
    <w:abstractNumId w:val="48"/>
  </w:num>
  <w:num w:numId="29" w16cid:durableId="612831000">
    <w:abstractNumId w:val="72"/>
  </w:num>
  <w:num w:numId="30" w16cid:durableId="157888197">
    <w:abstractNumId w:val="98"/>
  </w:num>
  <w:num w:numId="31" w16cid:durableId="173610634">
    <w:abstractNumId w:val="157"/>
  </w:num>
  <w:num w:numId="32" w16cid:durableId="1277248803">
    <w:abstractNumId w:val="125"/>
  </w:num>
  <w:num w:numId="33" w16cid:durableId="1438065400">
    <w:abstractNumId w:val="39"/>
  </w:num>
  <w:num w:numId="34" w16cid:durableId="294219994">
    <w:abstractNumId w:val="88"/>
  </w:num>
  <w:num w:numId="35" w16cid:durableId="811412746">
    <w:abstractNumId w:val="1"/>
  </w:num>
  <w:num w:numId="36" w16cid:durableId="83262709">
    <w:abstractNumId w:val="47"/>
  </w:num>
  <w:num w:numId="37" w16cid:durableId="654452138">
    <w:abstractNumId w:val="61"/>
  </w:num>
  <w:num w:numId="38" w16cid:durableId="462233363">
    <w:abstractNumId w:val="60"/>
  </w:num>
  <w:num w:numId="39" w16cid:durableId="293798480">
    <w:abstractNumId w:val="137"/>
  </w:num>
  <w:num w:numId="40" w16cid:durableId="1723552248">
    <w:abstractNumId w:val="76"/>
  </w:num>
  <w:num w:numId="41" w16cid:durableId="243689967">
    <w:abstractNumId w:val="123"/>
  </w:num>
  <w:num w:numId="42" w16cid:durableId="190383380">
    <w:abstractNumId w:val="50"/>
  </w:num>
  <w:num w:numId="43" w16cid:durableId="1438330040">
    <w:abstractNumId w:val="9"/>
  </w:num>
  <w:num w:numId="44" w16cid:durableId="1252079893">
    <w:abstractNumId w:val="55"/>
  </w:num>
  <w:num w:numId="45" w16cid:durableId="1850484905">
    <w:abstractNumId w:val="13"/>
  </w:num>
  <w:num w:numId="46" w16cid:durableId="960305051">
    <w:abstractNumId w:val="133"/>
  </w:num>
  <w:num w:numId="47" w16cid:durableId="407848047">
    <w:abstractNumId w:val="106"/>
  </w:num>
  <w:num w:numId="48" w16cid:durableId="1381132116">
    <w:abstractNumId w:val="15"/>
  </w:num>
  <w:num w:numId="49" w16cid:durableId="1310667067">
    <w:abstractNumId w:val="112"/>
  </w:num>
  <w:num w:numId="50" w16cid:durableId="1866482025">
    <w:abstractNumId w:val="147"/>
  </w:num>
  <w:num w:numId="51" w16cid:durableId="1713849267">
    <w:abstractNumId w:val="43"/>
  </w:num>
  <w:num w:numId="52" w16cid:durableId="1168860574">
    <w:abstractNumId w:val="54"/>
  </w:num>
  <w:num w:numId="53" w16cid:durableId="31266954">
    <w:abstractNumId w:val="87"/>
  </w:num>
  <w:num w:numId="54" w16cid:durableId="1008368550">
    <w:abstractNumId w:val="7"/>
  </w:num>
  <w:num w:numId="55" w16cid:durableId="957373762">
    <w:abstractNumId w:val="139"/>
  </w:num>
  <w:num w:numId="56" w16cid:durableId="215968965">
    <w:abstractNumId w:val="172"/>
  </w:num>
  <w:num w:numId="57" w16cid:durableId="490100747">
    <w:abstractNumId w:val="99"/>
  </w:num>
  <w:num w:numId="58" w16cid:durableId="1130976165">
    <w:abstractNumId w:val="18"/>
  </w:num>
  <w:num w:numId="59" w16cid:durableId="858202899">
    <w:abstractNumId w:val="2"/>
  </w:num>
  <w:num w:numId="60" w16cid:durableId="1779712361">
    <w:abstractNumId w:val="175"/>
  </w:num>
  <w:num w:numId="61" w16cid:durableId="250243828">
    <w:abstractNumId w:val="19"/>
  </w:num>
  <w:num w:numId="62" w16cid:durableId="1771315267">
    <w:abstractNumId w:val="56"/>
  </w:num>
  <w:num w:numId="63" w16cid:durableId="643923497">
    <w:abstractNumId w:val="154"/>
  </w:num>
  <w:num w:numId="64" w16cid:durableId="687558701">
    <w:abstractNumId w:val="77"/>
  </w:num>
  <w:num w:numId="65" w16cid:durableId="1585604612">
    <w:abstractNumId w:val="16"/>
  </w:num>
  <w:num w:numId="66" w16cid:durableId="1835486453">
    <w:abstractNumId w:val="94"/>
  </w:num>
  <w:num w:numId="67" w16cid:durableId="1341471457">
    <w:abstractNumId w:val="17"/>
  </w:num>
  <w:num w:numId="68" w16cid:durableId="1274702983">
    <w:abstractNumId w:val="6"/>
  </w:num>
  <w:num w:numId="69" w16cid:durableId="633410772">
    <w:abstractNumId w:val="26"/>
  </w:num>
  <w:num w:numId="70" w16cid:durableId="2046056344">
    <w:abstractNumId w:val="108"/>
  </w:num>
  <w:num w:numId="71" w16cid:durableId="2009405684">
    <w:abstractNumId w:val="97"/>
  </w:num>
  <w:num w:numId="72" w16cid:durableId="564493394">
    <w:abstractNumId w:val="74"/>
  </w:num>
  <w:num w:numId="73" w16cid:durableId="489254301">
    <w:abstractNumId w:val="14"/>
  </w:num>
  <w:num w:numId="74" w16cid:durableId="160631856">
    <w:abstractNumId w:val="168"/>
  </w:num>
  <w:num w:numId="75" w16cid:durableId="859396892">
    <w:abstractNumId w:val="173"/>
  </w:num>
  <w:num w:numId="76" w16cid:durableId="1208683148">
    <w:abstractNumId w:val="0"/>
  </w:num>
  <w:num w:numId="77" w16cid:durableId="1966932209">
    <w:abstractNumId w:val="143"/>
  </w:num>
  <w:num w:numId="78" w16cid:durableId="1290091659">
    <w:abstractNumId w:val="136"/>
  </w:num>
  <w:num w:numId="79" w16cid:durableId="24912175">
    <w:abstractNumId w:val="37"/>
  </w:num>
  <w:num w:numId="80" w16cid:durableId="1493987933">
    <w:abstractNumId w:val="96"/>
  </w:num>
  <w:num w:numId="81" w16cid:durableId="1977106721">
    <w:abstractNumId w:val="79"/>
  </w:num>
  <w:num w:numId="82" w16cid:durableId="1157652531">
    <w:abstractNumId w:val="117"/>
  </w:num>
  <w:num w:numId="83" w16cid:durableId="783618965">
    <w:abstractNumId w:val="93"/>
  </w:num>
  <w:num w:numId="84" w16cid:durableId="1134252558">
    <w:abstractNumId w:val="142"/>
  </w:num>
  <w:num w:numId="85" w16cid:durableId="180122625">
    <w:abstractNumId w:val="91"/>
  </w:num>
  <w:num w:numId="86" w16cid:durableId="1073967030">
    <w:abstractNumId w:val="32"/>
  </w:num>
  <w:num w:numId="87" w16cid:durableId="520433122">
    <w:abstractNumId w:val="171"/>
  </w:num>
  <w:num w:numId="88" w16cid:durableId="1372220344">
    <w:abstractNumId w:val="107"/>
  </w:num>
  <w:num w:numId="89" w16cid:durableId="1738698196">
    <w:abstractNumId w:val="75"/>
  </w:num>
  <w:num w:numId="90" w16cid:durableId="1808623158">
    <w:abstractNumId w:val="31"/>
  </w:num>
  <w:num w:numId="91" w16cid:durableId="564877944">
    <w:abstractNumId w:val="144"/>
  </w:num>
  <w:num w:numId="92" w16cid:durableId="1953199138">
    <w:abstractNumId w:val="179"/>
  </w:num>
  <w:num w:numId="93" w16cid:durableId="523595610">
    <w:abstractNumId w:val="29"/>
  </w:num>
  <w:num w:numId="94" w16cid:durableId="1983077260">
    <w:abstractNumId w:val="151"/>
  </w:num>
  <w:num w:numId="95" w16cid:durableId="870874563">
    <w:abstractNumId w:val="128"/>
  </w:num>
  <w:num w:numId="96" w16cid:durableId="502939107">
    <w:abstractNumId w:val="114"/>
  </w:num>
  <w:num w:numId="97" w16cid:durableId="1419592304">
    <w:abstractNumId w:val="23"/>
  </w:num>
  <w:num w:numId="98" w16cid:durableId="1421490032">
    <w:abstractNumId w:val="103"/>
  </w:num>
  <w:num w:numId="99" w16cid:durableId="21903172">
    <w:abstractNumId w:val="42"/>
  </w:num>
  <w:num w:numId="100" w16cid:durableId="894707688">
    <w:abstractNumId w:val="73"/>
  </w:num>
  <w:num w:numId="101" w16cid:durableId="425732300">
    <w:abstractNumId w:val="84"/>
  </w:num>
  <w:num w:numId="102" w16cid:durableId="731196137">
    <w:abstractNumId w:val="34"/>
  </w:num>
  <w:num w:numId="103" w16cid:durableId="1262566654">
    <w:abstractNumId w:val="161"/>
  </w:num>
  <w:num w:numId="104" w16cid:durableId="824902000">
    <w:abstractNumId w:val="41"/>
  </w:num>
  <w:num w:numId="105" w16cid:durableId="1514344634">
    <w:abstractNumId w:val="140"/>
  </w:num>
  <w:num w:numId="106" w16cid:durableId="1502966274">
    <w:abstractNumId w:val="126"/>
  </w:num>
  <w:num w:numId="107" w16cid:durableId="994451258">
    <w:abstractNumId w:val="102"/>
  </w:num>
  <w:num w:numId="108" w16cid:durableId="329604567">
    <w:abstractNumId w:val="69"/>
  </w:num>
  <w:num w:numId="109" w16cid:durableId="657150775">
    <w:abstractNumId w:val="162"/>
  </w:num>
  <w:num w:numId="110" w16cid:durableId="1655179682">
    <w:abstractNumId w:val="44"/>
  </w:num>
  <w:num w:numId="111" w16cid:durableId="1628659158">
    <w:abstractNumId w:val="155"/>
  </w:num>
  <w:num w:numId="112" w16cid:durableId="856045559">
    <w:abstractNumId w:val="70"/>
  </w:num>
  <w:num w:numId="113" w16cid:durableId="211502749">
    <w:abstractNumId w:val="110"/>
  </w:num>
  <w:num w:numId="114" w16cid:durableId="687371873">
    <w:abstractNumId w:val="89"/>
  </w:num>
  <w:num w:numId="115" w16cid:durableId="701706557">
    <w:abstractNumId w:val="130"/>
  </w:num>
  <w:num w:numId="116" w16cid:durableId="1932393">
    <w:abstractNumId w:val="58"/>
  </w:num>
  <w:num w:numId="117" w16cid:durableId="849678741">
    <w:abstractNumId w:val="49"/>
  </w:num>
  <w:num w:numId="118" w16cid:durableId="1265503979">
    <w:abstractNumId w:val="85"/>
  </w:num>
  <w:num w:numId="119" w16cid:durableId="1114982366">
    <w:abstractNumId w:val="21"/>
  </w:num>
  <w:num w:numId="120" w16cid:durableId="1996957247">
    <w:abstractNumId w:val="78"/>
  </w:num>
  <w:num w:numId="121" w16cid:durableId="910239180">
    <w:abstractNumId w:val="170"/>
  </w:num>
  <w:num w:numId="122" w16cid:durableId="744575846">
    <w:abstractNumId w:val="164"/>
  </w:num>
  <w:num w:numId="123" w16cid:durableId="1251088206">
    <w:abstractNumId w:val="10"/>
  </w:num>
  <w:num w:numId="124" w16cid:durableId="1352948980">
    <w:abstractNumId w:val="113"/>
  </w:num>
  <w:num w:numId="125" w16cid:durableId="1166553436">
    <w:abstractNumId w:val="118"/>
  </w:num>
  <w:num w:numId="126" w16cid:durableId="262425219">
    <w:abstractNumId w:val="166"/>
  </w:num>
  <w:num w:numId="127" w16cid:durableId="825979504">
    <w:abstractNumId w:val="119"/>
  </w:num>
  <w:num w:numId="128" w16cid:durableId="1938247423">
    <w:abstractNumId w:val="45"/>
  </w:num>
  <w:num w:numId="129" w16cid:durableId="1153722509">
    <w:abstractNumId w:val="81"/>
  </w:num>
  <w:num w:numId="130" w16cid:durableId="1620646793">
    <w:abstractNumId w:val="109"/>
  </w:num>
  <w:num w:numId="131" w16cid:durableId="893546965">
    <w:abstractNumId w:val="177"/>
  </w:num>
  <w:num w:numId="132" w16cid:durableId="456526704">
    <w:abstractNumId w:val="82"/>
  </w:num>
  <w:num w:numId="133" w16cid:durableId="510725309">
    <w:abstractNumId w:val="11"/>
  </w:num>
  <w:num w:numId="134" w16cid:durableId="754791625">
    <w:abstractNumId w:val="159"/>
  </w:num>
  <w:num w:numId="135" w16cid:durableId="584875797">
    <w:abstractNumId w:val="105"/>
  </w:num>
  <w:num w:numId="136" w16cid:durableId="1430007993">
    <w:abstractNumId w:val="5"/>
  </w:num>
  <w:num w:numId="137" w16cid:durableId="601034621">
    <w:abstractNumId w:val="153"/>
  </w:num>
  <w:num w:numId="138" w16cid:durableId="2093576005">
    <w:abstractNumId w:val="165"/>
  </w:num>
  <w:num w:numId="139" w16cid:durableId="531460153">
    <w:abstractNumId w:val="167"/>
  </w:num>
  <w:num w:numId="140" w16cid:durableId="300502816">
    <w:abstractNumId w:val="66"/>
  </w:num>
  <w:num w:numId="141" w16cid:durableId="342637022">
    <w:abstractNumId w:val="111"/>
  </w:num>
  <w:num w:numId="142" w16cid:durableId="163596553">
    <w:abstractNumId w:val="90"/>
  </w:num>
  <w:num w:numId="143" w16cid:durableId="105735104">
    <w:abstractNumId w:val="25"/>
  </w:num>
  <w:num w:numId="144" w16cid:durableId="360277717">
    <w:abstractNumId w:val="141"/>
  </w:num>
  <w:num w:numId="145" w16cid:durableId="673411503">
    <w:abstractNumId w:val="180"/>
  </w:num>
  <w:num w:numId="146" w16cid:durableId="721253369">
    <w:abstractNumId w:val="59"/>
  </w:num>
  <w:num w:numId="147" w16cid:durableId="1707563524">
    <w:abstractNumId w:val="62"/>
  </w:num>
  <w:num w:numId="148" w16cid:durableId="1426262229">
    <w:abstractNumId w:val="36"/>
  </w:num>
  <w:num w:numId="149" w16cid:durableId="1756243228">
    <w:abstractNumId w:val="178"/>
  </w:num>
  <w:num w:numId="150" w16cid:durableId="1781334499">
    <w:abstractNumId w:val="124"/>
  </w:num>
  <w:num w:numId="151" w16cid:durableId="1140223744">
    <w:abstractNumId w:val="53"/>
  </w:num>
  <w:num w:numId="152" w16cid:durableId="1934629111">
    <w:abstractNumId w:val="68"/>
  </w:num>
  <w:num w:numId="153" w16cid:durableId="389695920">
    <w:abstractNumId w:val="156"/>
  </w:num>
  <w:num w:numId="154" w16cid:durableId="55055631">
    <w:abstractNumId w:val="86"/>
  </w:num>
  <w:num w:numId="155" w16cid:durableId="1877959770">
    <w:abstractNumId w:val="57"/>
  </w:num>
  <w:num w:numId="156" w16cid:durableId="2142142440">
    <w:abstractNumId w:val="51"/>
  </w:num>
  <w:num w:numId="157" w16cid:durableId="1868366933">
    <w:abstractNumId w:val="146"/>
  </w:num>
  <w:num w:numId="158" w16cid:durableId="2107998034">
    <w:abstractNumId w:val="28"/>
  </w:num>
  <w:num w:numId="159" w16cid:durableId="1425107798">
    <w:abstractNumId w:val="122"/>
  </w:num>
  <w:num w:numId="160" w16cid:durableId="393630034">
    <w:abstractNumId w:val="152"/>
  </w:num>
  <w:num w:numId="161" w16cid:durableId="653024010">
    <w:abstractNumId w:val="27"/>
  </w:num>
  <w:num w:numId="162" w16cid:durableId="1891725877">
    <w:abstractNumId w:val="135"/>
  </w:num>
  <w:num w:numId="163" w16cid:durableId="1636136167">
    <w:abstractNumId w:val="3"/>
  </w:num>
  <w:num w:numId="164" w16cid:durableId="1044675525">
    <w:abstractNumId w:val="80"/>
  </w:num>
  <w:num w:numId="165" w16cid:durableId="196705076">
    <w:abstractNumId w:val="95"/>
  </w:num>
  <w:num w:numId="166" w16cid:durableId="1458139607">
    <w:abstractNumId w:val="22"/>
  </w:num>
  <w:num w:numId="167" w16cid:durableId="205146115">
    <w:abstractNumId w:val="38"/>
  </w:num>
  <w:num w:numId="168" w16cid:durableId="1303730835">
    <w:abstractNumId w:val="131"/>
  </w:num>
  <w:num w:numId="169" w16cid:durableId="1824347936">
    <w:abstractNumId w:val="104"/>
  </w:num>
  <w:num w:numId="170" w16cid:durableId="1121805304">
    <w:abstractNumId w:val="71"/>
  </w:num>
  <w:num w:numId="171" w16cid:durableId="1931430748">
    <w:abstractNumId w:val="160"/>
  </w:num>
  <w:num w:numId="172" w16cid:durableId="1644194752">
    <w:abstractNumId w:val="127"/>
  </w:num>
  <w:num w:numId="173" w16cid:durableId="1699158551">
    <w:abstractNumId w:val="145"/>
  </w:num>
  <w:num w:numId="174" w16cid:durableId="954676764">
    <w:abstractNumId w:val="40"/>
  </w:num>
  <w:num w:numId="175" w16cid:durableId="1802578433">
    <w:abstractNumId w:val="12"/>
  </w:num>
  <w:num w:numId="176" w16cid:durableId="1434397720">
    <w:abstractNumId w:val="64"/>
  </w:num>
  <w:num w:numId="177" w16cid:durableId="1001735327">
    <w:abstractNumId w:val="101"/>
  </w:num>
  <w:num w:numId="178" w16cid:durableId="688944331">
    <w:abstractNumId w:val="120"/>
  </w:num>
  <w:num w:numId="179" w16cid:durableId="307782663">
    <w:abstractNumId w:val="129"/>
  </w:num>
  <w:num w:numId="180" w16cid:durableId="209388046">
    <w:abstractNumId w:val="65"/>
  </w:num>
  <w:num w:numId="181" w16cid:durableId="1676685449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B1"/>
    <w:rsid w:val="0009122E"/>
    <w:rsid w:val="000F6C6D"/>
    <w:rsid w:val="001B0501"/>
    <w:rsid w:val="002C06B4"/>
    <w:rsid w:val="003F0A98"/>
    <w:rsid w:val="00437E97"/>
    <w:rsid w:val="00447292"/>
    <w:rsid w:val="00526002"/>
    <w:rsid w:val="00557931"/>
    <w:rsid w:val="00621B10"/>
    <w:rsid w:val="006C67ED"/>
    <w:rsid w:val="007603B1"/>
    <w:rsid w:val="00813A29"/>
    <w:rsid w:val="008F19F0"/>
    <w:rsid w:val="00916D28"/>
    <w:rsid w:val="00A41D80"/>
    <w:rsid w:val="00A54385"/>
    <w:rsid w:val="00B24EA4"/>
    <w:rsid w:val="00B34612"/>
    <w:rsid w:val="00C56786"/>
    <w:rsid w:val="00EE0087"/>
    <w:rsid w:val="00F5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8258"/>
  <w15:chartTrackingRefBased/>
  <w15:docId w15:val="{592D6955-F5CE-4045-8743-7D7174B5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uchw-38px">
    <w:name w:val="touch:w-[38px]"/>
    <w:basedOn w:val="DefaultParagraphFont"/>
    <w:rsid w:val="00B24EA4"/>
  </w:style>
  <w:style w:type="character" w:customStyle="1" w:styleId="shrink-0">
    <w:name w:val="shrink-0"/>
    <w:basedOn w:val="DefaultParagraphFont"/>
    <w:rsid w:val="00B24EA4"/>
  </w:style>
  <w:style w:type="character" w:customStyle="1" w:styleId="min-w-0">
    <w:name w:val="min-w-0"/>
    <w:basedOn w:val="DefaultParagraphFont"/>
    <w:rsid w:val="00B24EA4"/>
  </w:style>
  <w:style w:type="paragraph" w:styleId="NormalWeb">
    <w:name w:val="Normal (Web)"/>
    <w:basedOn w:val="Normal"/>
    <w:uiPriority w:val="99"/>
    <w:semiHidden/>
    <w:unhideWhenUsed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EA4"/>
    <w:rPr>
      <w:b/>
      <w:bCs/>
    </w:rPr>
  </w:style>
  <w:style w:type="character" w:styleId="Emphasis">
    <w:name w:val="Emphasis"/>
    <w:basedOn w:val="DefaultParagraphFont"/>
    <w:uiPriority w:val="20"/>
    <w:qFormat/>
    <w:rsid w:val="00B24EA4"/>
    <w:rPr>
      <w:i/>
      <w:iCs/>
    </w:rPr>
  </w:style>
  <w:style w:type="character" w:customStyle="1" w:styleId="grow">
    <w:name w:val="grow"/>
    <w:basedOn w:val="DefaultParagraphFont"/>
    <w:rsid w:val="00B24EA4"/>
  </w:style>
  <w:style w:type="character" w:customStyle="1" w:styleId="relative">
    <w:name w:val="relative"/>
    <w:basedOn w:val="DefaultParagraphFont"/>
    <w:rsid w:val="00B24EA4"/>
  </w:style>
  <w:style w:type="character" w:customStyle="1" w:styleId="ms-1">
    <w:name w:val="ms-1"/>
    <w:basedOn w:val="DefaultParagraphFont"/>
    <w:rsid w:val="00B24EA4"/>
  </w:style>
  <w:style w:type="character" w:styleId="Hyperlink">
    <w:name w:val="Hyperlink"/>
    <w:basedOn w:val="DefaultParagraphFont"/>
    <w:uiPriority w:val="99"/>
    <w:unhideWhenUsed/>
    <w:rsid w:val="00B24E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EA4"/>
    <w:rPr>
      <w:color w:val="800080"/>
      <w:u w:val="single"/>
    </w:rPr>
  </w:style>
  <w:style w:type="character" w:customStyle="1" w:styleId="flex">
    <w:name w:val="flex"/>
    <w:basedOn w:val="DefaultParagraphFont"/>
    <w:rsid w:val="00B24EA4"/>
  </w:style>
  <w:style w:type="character" w:customStyle="1" w:styleId="max-w-full">
    <w:name w:val="max-w-full"/>
    <w:basedOn w:val="DefaultParagraphFont"/>
    <w:rsid w:val="00B24EA4"/>
  </w:style>
  <w:style w:type="character" w:customStyle="1" w:styleId="-me-1">
    <w:name w:val="-me-1"/>
    <w:basedOn w:val="DefaultParagraphFont"/>
    <w:rsid w:val="00B24EA4"/>
  </w:style>
  <w:style w:type="paragraph" w:customStyle="1" w:styleId="firstmt-0">
    <w:name w:val="first:mt-0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lock">
    <w:name w:val="block"/>
    <w:basedOn w:val="DefaultParagraphFont"/>
    <w:rsid w:val="00B24EA4"/>
  </w:style>
  <w:style w:type="character" w:customStyle="1" w:styleId="text-start">
    <w:name w:val="text-start"/>
    <w:basedOn w:val="DefaultParagraphFont"/>
    <w:rsid w:val="00B24EA4"/>
  </w:style>
  <w:style w:type="character" w:styleId="UnresolvedMention">
    <w:name w:val="Unresolved Mention"/>
    <w:basedOn w:val="DefaultParagraphFont"/>
    <w:uiPriority w:val="99"/>
    <w:semiHidden/>
    <w:unhideWhenUsed/>
    <w:rsid w:val="00B24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2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5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4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8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55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41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30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4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2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7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4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959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4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5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6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3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8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4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4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4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19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6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3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0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0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38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5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741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8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43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1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6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6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1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11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95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0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4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9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7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5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3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8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4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532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8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4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7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20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00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1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6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1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5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9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7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2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9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28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0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7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77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69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44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1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1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9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3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59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4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3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3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5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7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1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1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93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07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3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8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1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7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4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1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9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46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8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6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2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90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4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70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7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76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7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3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4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3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2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8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60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9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2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3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878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1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30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8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97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6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7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379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50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5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7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0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7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4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9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3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2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9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2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1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1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4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9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33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3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9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6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3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9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1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4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1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58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23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0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0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56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9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7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1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6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7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2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8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6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4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7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2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8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3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60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1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2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4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8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8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24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9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52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3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7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2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6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9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5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5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8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9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2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272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8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8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1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8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0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60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78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712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45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78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7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5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1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7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8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7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7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0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1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1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5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5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9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8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2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3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6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6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5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011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48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6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3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34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47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6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5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7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0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y\OneDrive\Desktop\New%20Microsoft%20Word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Microsoft Word Document.dotx</Template>
  <TotalTime>1</TotalTime>
  <Pages>6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2026-01-07T05:22:00Z</dcterms:created>
  <dcterms:modified xsi:type="dcterms:W3CDTF">2026-01-07T05:23:00Z</dcterms:modified>
</cp:coreProperties>
</file>