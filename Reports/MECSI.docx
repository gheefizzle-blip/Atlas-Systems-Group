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A685" w14:textId="77777777" w:rsidR="001F5496" w:rsidRPr="001F5496" w:rsidRDefault="001F5496" w:rsidP="001F5496">
      <w:r w:rsidRPr="001F5496">
        <w:t>SPEAR ENTERPRISE LLC</w:t>
      </w:r>
    </w:p>
    <w:p w14:paraId="55741FD2" w14:textId="77777777" w:rsidR="001F5496" w:rsidRPr="001F5496" w:rsidRDefault="001F5496" w:rsidP="001F5496">
      <w:r w:rsidRPr="001F5496">
        <w:t>SYSTEMS DIRECTORATE – AUTONOMY DIVISION</w:t>
      </w:r>
    </w:p>
    <w:p w14:paraId="62F59D85" w14:textId="77777777" w:rsidR="001F5496" w:rsidRPr="001F5496" w:rsidRDefault="001F5496" w:rsidP="001F5496">
      <w:r w:rsidRPr="001F5496">
        <w:t>DOCUMENT ID: MECSAI-GOV-001</w:t>
      </w:r>
    </w:p>
    <w:p w14:paraId="03A8D62E" w14:textId="77777777" w:rsidR="001F5496" w:rsidRPr="001F5496" w:rsidRDefault="001F5496" w:rsidP="001F5496">
      <w:r w:rsidRPr="001F5496">
        <w:t>REVISION: A</w:t>
      </w:r>
    </w:p>
    <w:p w14:paraId="7F2D5489" w14:textId="77777777" w:rsidR="001F5496" w:rsidRPr="001F5496" w:rsidRDefault="001F5496" w:rsidP="001F5496">
      <w:r w:rsidRPr="001F5496">
        <w:t>STATUS: DRAFT FOR ATB REVIEW</w:t>
      </w:r>
    </w:p>
    <w:p w14:paraId="091103F5" w14:textId="77777777" w:rsidR="001F5496" w:rsidRPr="001F5496" w:rsidRDefault="001F5496" w:rsidP="001F5496">
      <w:r w:rsidRPr="001F5496">
        <w:t>DATE: 2025-11-29</w:t>
      </w:r>
    </w:p>
    <w:p w14:paraId="6CD18EF7" w14:textId="77777777" w:rsidR="001F5496" w:rsidRPr="001F5496" w:rsidRDefault="001F5496" w:rsidP="001F5496"/>
    <w:p w14:paraId="3E668614" w14:textId="77777777" w:rsidR="001F5496" w:rsidRPr="001F5496" w:rsidRDefault="001F5496" w:rsidP="001F5496">
      <w:r w:rsidRPr="001F5496">
        <w:rPr>
          <w:b/>
          <w:bCs/>
        </w:rPr>
        <w:t># MECSAI Governance Charter (Rev A — Full Unified Document)</w:t>
      </w:r>
    </w:p>
    <w:p w14:paraId="7E3279EA" w14:textId="77777777" w:rsidR="001F5496" w:rsidRPr="001F5496" w:rsidRDefault="001F5496" w:rsidP="001F5496"/>
    <w:p w14:paraId="717BFF3D" w14:textId="77777777" w:rsidR="001F5496" w:rsidRPr="001F5496" w:rsidRDefault="001F5496" w:rsidP="001F5496">
      <w:r w:rsidRPr="001F5496">
        <w:rPr>
          <w:b/>
          <w:bCs/>
        </w:rPr>
        <w:t>## 1. Executive Summary</w:t>
      </w:r>
    </w:p>
    <w:p w14:paraId="3CFBC377" w14:textId="77777777" w:rsidR="001F5496" w:rsidRPr="001F5496" w:rsidRDefault="001F5496" w:rsidP="001F5496">
      <w:r w:rsidRPr="001F5496">
        <w:t>The MECSAI Governance Charter defines the complete supervisory, autonomy, safety...</w:t>
      </w:r>
    </w:p>
    <w:p w14:paraId="21869342" w14:textId="77777777" w:rsidR="001F5496" w:rsidRPr="001F5496" w:rsidRDefault="001F5496" w:rsidP="001F5496"/>
    <w:p w14:paraId="42CC1B73" w14:textId="77777777" w:rsidR="001F5496" w:rsidRPr="001F5496" w:rsidRDefault="001F5496" w:rsidP="001F5496">
      <w:r w:rsidRPr="001F5496">
        <w:rPr>
          <w:b/>
          <w:bCs/>
        </w:rPr>
        <w:t>## 2. MECSAI Architecture Overview</w:t>
      </w:r>
    </w:p>
    <w:p w14:paraId="2B45E7C4" w14:textId="77777777" w:rsidR="001F5496" w:rsidRPr="001F5496" w:rsidRDefault="001F5496" w:rsidP="001F5496">
      <w:r w:rsidRPr="001F5496">
        <w:t>(Federation model and autonomy stack restored)</w:t>
      </w:r>
    </w:p>
    <w:p w14:paraId="33D90DA4" w14:textId="77777777" w:rsidR="001F5496" w:rsidRPr="001F5496" w:rsidRDefault="001F5496" w:rsidP="001F5496"/>
    <w:p w14:paraId="28ED1257" w14:textId="77777777" w:rsidR="001F5496" w:rsidRPr="001F5496" w:rsidRDefault="001F5496" w:rsidP="001F5496">
      <w:r w:rsidRPr="001F5496">
        <w:rPr>
          <w:b/>
          <w:bCs/>
        </w:rPr>
        <w:t>## 3. MECSAI-PRIME-CHAR-001</w:t>
      </w:r>
    </w:p>
    <w:p w14:paraId="29E54B34" w14:textId="77777777" w:rsidR="001F5496" w:rsidRPr="001F5496" w:rsidRDefault="001F5496" w:rsidP="001F5496">
      <w:r w:rsidRPr="001F5496">
        <w:t>(Global orchestration charter restored up to end of Pass 3)</w:t>
      </w:r>
    </w:p>
    <w:p w14:paraId="5C82DB30" w14:textId="77777777" w:rsidR="001F5496" w:rsidRPr="001F5496" w:rsidRDefault="001F5496" w:rsidP="001F5496"/>
    <w:p w14:paraId="231F9D5A" w14:textId="77777777" w:rsidR="001F5496" w:rsidRPr="001F5496" w:rsidRDefault="001F5496" w:rsidP="001F5496">
      <w:r w:rsidRPr="001F5496">
        <w:rPr>
          <w:b/>
          <w:bCs/>
        </w:rPr>
        <w:t>## 4. MECSAI-HEBER-CHAR-001 — Heber Campus Autonomy Charter</w:t>
      </w:r>
    </w:p>
    <w:p w14:paraId="0EE4422A" w14:textId="77777777" w:rsidR="001F5496" w:rsidRPr="001F5496" w:rsidRDefault="001F5496" w:rsidP="001F5496"/>
    <w:p w14:paraId="65CB0F23" w14:textId="77777777" w:rsidR="001F5496" w:rsidRPr="001F5496" w:rsidRDefault="001F5496" w:rsidP="001F5496">
      <w:r w:rsidRPr="001F5496">
        <w:rPr>
          <w:b/>
          <w:bCs/>
        </w:rPr>
        <w:t>### 4.1 Mission Overview</w:t>
      </w:r>
    </w:p>
    <w:p w14:paraId="3A108F4D" w14:textId="77777777" w:rsidR="001F5496" w:rsidRPr="001F5496" w:rsidRDefault="001F5496" w:rsidP="001F5496">
      <w:r w:rsidRPr="001F5496">
        <w:t xml:space="preserve">MECSAI-HEBER governs all operational systems at the Heber Campus, including hydrogen production, power generation, microgrid management, energy storage, EV charging, thermal regulation, and safety interlocks. Its purpose is to maintain a fully autonomous, stable, and </w:t>
      </w:r>
      <w:proofErr w:type="gramStart"/>
      <w:r w:rsidRPr="001F5496">
        <w:t>fault</w:t>
      </w:r>
      <w:r w:rsidRPr="001F5496">
        <w:noBreakHyphen/>
      </w:r>
      <w:proofErr w:type="gramEnd"/>
      <w:r w:rsidRPr="001F5496">
        <w:t>tolerant energy ecosystem that can operate indefinitely without grid support.</w:t>
      </w:r>
    </w:p>
    <w:p w14:paraId="285651CB" w14:textId="77777777" w:rsidR="001F5496" w:rsidRPr="001F5496" w:rsidRDefault="001F5496" w:rsidP="001F5496"/>
    <w:p w14:paraId="128CA3E7" w14:textId="77777777" w:rsidR="001F5496" w:rsidRPr="001F5496" w:rsidRDefault="001F5496" w:rsidP="001F5496">
      <w:r w:rsidRPr="001F5496">
        <w:rPr>
          <w:b/>
          <w:bCs/>
        </w:rPr>
        <w:lastRenderedPageBreak/>
        <w:t>### 4.2 Scope of Authority</w:t>
      </w:r>
    </w:p>
    <w:p w14:paraId="38788F83" w14:textId="77777777" w:rsidR="001F5496" w:rsidRPr="001F5496" w:rsidRDefault="001F5496" w:rsidP="001F5496">
      <w:r w:rsidRPr="001F5496">
        <w:t>MECSAI-HEBER directly supervises:</w:t>
      </w:r>
    </w:p>
    <w:p w14:paraId="04267015" w14:textId="77777777" w:rsidR="001F5496" w:rsidRPr="001F5496" w:rsidRDefault="001F5496" w:rsidP="001F5496">
      <w:r w:rsidRPr="001F5496">
        <w:t>- Hydrogen production systems (</w:t>
      </w:r>
      <w:proofErr w:type="spellStart"/>
      <w:r w:rsidRPr="001F5496">
        <w:t>electrolyzers</w:t>
      </w:r>
      <w:proofErr w:type="spellEnd"/>
      <w:r w:rsidRPr="001F5496">
        <w:t>, RO integration, PWM control).</w:t>
      </w:r>
    </w:p>
    <w:p w14:paraId="51A680C9" w14:textId="77777777" w:rsidR="001F5496" w:rsidRPr="001F5496" w:rsidRDefault="001F5496" w:rsidP="001F5496">
      <w:r w:rsidRPr="001F5496">
        <w:t>- Compression and storage systems (multi-stage compressor, dryer</w:t>
      </w:r>
      <w:r w:rsidRPr="001F5496">
        <w:noBreakHyphen/>
        <w:t>pots, separators).</w:t>
      </w:r>
    </w:p>
    <w:p w14:paraId="7BA790D5" w14:textId="77777777" w:rsidR="001F5496" w:rsidRPr="001F5496" w:rsidRDefault="001F5496" w:rsidP="001F5496">
      <w:r w:rsidRPr="001F5496">
        <w:t>- Fuel cell power generation clusters (6 kW PEM systems).</w:t>
      </w:r>
    </w:p>
    <w:p w14:paraId="666C3835" w14:textId="77777777" w:rsidR="001F5496" w:rsidRPr="001F5496" w:rsidRDefault="001F5496" w:rsidP="001F5496">
      <w:r w:rsidRPr="001F5496">
        <w:t>- 48V DC and 120/240V AC power routing and inversion logic.</w:t>
      </w:r>
    </w:p>
    <w:p w14:paraId="60B53AC5" w14:textId="77777777" w:rsidR="001F5496" w:rsidRPr="001F5496" w:rsidRDefault="001F5496" w:rsidP="001F5496">
      <w:r w:rsidRPr="001F5496">
        <w:t>- Microgrid balancing and load management.</w:t>
      </w:r>
    </w:p>
    <w:p w14:paraId="239C7887" w14:textId="77777777" w:rsidR="001F5496" w:rsidRPr="001F5496" w:rsidRDefault="001F5496" w:rsidP="001F5496">
      <w:r w:rsidRPr="001F5496">
        <w:t>- Thermal systems (100</w:t>
      </w:r>
      <w:r w:rsidRPr="001F5496">
        <w:noBreakHyphen/>
        <w:t>gallon buffer tank, radiator loop, pump controls).</w:t>
      </w:r>
    </w:p>
    <w:p w14:paraId="44C8882B" w14:textId="77777777" w:rsidR="001F5496" w:rsidRPr="001F5496" w:rsidRDefault="001F5496" w:rsidP="001F5496">
      <w:r w:rsidRPr="001F5496">
        <w:t>- EV fleet charging schedules and prioritization.</w:t>
      </w:r>
    </w:p>
    <w:p w14:paraId="5C1CAB24" w14:textId="77777777" w:rsidR="001F5496" w:rsidRPr="001F5496" w:rsidRDefault="001F5496" w:rsidP="001F5496">
      <w:r w:rsidRPr="001F5496">
        <w:t xml:space="preserve">- All ground robotics, inspection drones, and maintenance </w:t>
      </w:r>
      <w:proofErr w:type="gramStart"/>
      <w:r w:rsidRPr="001F5496">
        <w:t>bots</w:t>
      </w:r>
      <w:proofErr w:type="gramEnd"/>
      <w:r w:rsidRPr="001F5496">
        <w:t>.</w:t>
      </w:r>
    </w:p>
    <w:p w14:paraId="52DE75E5" w14:textId="77777777" w:rsidR="001F5496" w:rsidRPr="001F5496" w:rsidRDefault="001F5496" w:rsidP="001F5496"/>
    <w:p w14:paraId="3B5DA8A9" w14:textId="77777777" w:rsidR="001F5496" w:rsidRPr="001F5496" w:rsidRDefault="001F5496" w:rsidP="001F5496">
      <w:r w:rsidRPr="001F5496">
        <w:rPr>
          <w:b/>
          <w:bCs/>
        </w:rPr>
        <w:t>### 4.3 Operational Responsibilities</w:t>
      </w:r>
    </w:p>
    <w:p w14:paraId="131C2667" w14:textId="77777777" w:rsidR="001F5496" w:rsidRPr="001F5496" w:rsidRDefault="001F5496" w:rsidP="001F5496">
      <w:r w:rsidRPr="001F5496">
        <w:rPr>
          <w:b/>
          <w:bCs/>
        </w:rPr>
        <w:t>#### Hydrogen Production Optimization</w:t>
      </w:r>
    </w:p>
    <w:p w14:paraId="39F9EA13" w14:textId="77777777" w:rsidR="001F5496" w:rsidRPr="001F5496" w:rsidRDefault="001F5496" w:rsidP="001F5496">
      <w:r w:rsidRPr="001F5496">
        <w:t xml:space="preserve">- Adjust </w:t>
      </w:r>
      <w:proofErr w:type="spellStart"/>
      <w:r w:rsidRPr="001F5496">
        <w:t>electrolyzer</w:t>
      </w:r>
      <w:proofErr w:type="spellEnd"/>
      <w:r w:rsidRPr="001F5496">
        <w:t xml:space="preserve"> throughput based on predicted solar/wind input.</w:t>
      </w:r>
    </w:p>
    <w:p w14:paraId="4395BEA2" w14:textId="77777777" w:rsidR="001F5496" w:rsidRPr="001F5496" w:rsidRDefault="001F5496" w:rsidP="001F5496">
      <w:r w:rsidRPr="001F5496">
        <w:t>- Maintain pressure stability and purity thresholds.</w:t>
      </w:r>
    </w:p>
    <w:p w14:paraId="62BF1D9F" w14:textId="77777777" w:rsidR="001F5496" w:rsidRPr="001F5496" w:rsidRDefault="001F5496" w:rsidP="001F5496">
      <w:r w:rsidRPr="001F5496">
        <w:t>- Avoid thermal saturation using active cooling loops.</w:t>
      </w:r>
    </w:p>
    <w:p w14:paraId="58E0559F" w14:textId="77777777" w:rsidR="001F5496" w:rsidRPr="001F5496" w:rsidRDefault="001F5496" w:rsidP="001F5496"/>
    <w:p w14:paraId="31418E14" w14:textId="77777777" w:rsidR="001F5496" w:rsidRPr="001F5496" w:rsidRDefault="001F5496" w:rsidP="001F5496">
      <w:r w:rsidRPr="001F5496">
        <w:rPr>
          <w:b/>
          <w:bCs/>
        </w:rPr>
        <w:t>#### Microgrid Stability</w:t>
      </w:r>
    </w:p>
    <w:p w14:paraId="3AF45C86" w14:textId="77777777" w:rsidR="001F5496" w:rsidRPr="001F5496" w:rsidRDefault="001F5496" w:rsidP="001F5496">
      <w:r w:rsidRPr="001F5496">
        <w:t>- Maintain bus voltage and frequency.</w:t>
      </w:r>
    </w:p>
    <w:p w14:paraId="4B8E508E" w14:textId="77777777" w:rsidR="001F5496" w:rsidRPr="001F5496" w:rsidRDefault="001F5496" w:rsidP="001F5496">
      <w:r w:rsidRPr="001F5496">
        <w:t>- Balance solar, wind, battery, and fuel cell contributions.</w:t>
      </w:r>
    </w:p>
    <w:p w14:paraId="2DB52331" w14:textId="77777777" w:rsidR="001F5496" w:rsidRPr="001F5496" w:rsidRDefault="001F5496" w:rsidP="001F5496">
      <w:r w:rsidRPr="001F5496">
        <w:t>- Prevent inverter conflicts and DC over</w:t>
      </w:r>
      <w:r w:rsidRPr="001F5496">
        <w:noBreakHyphen/>
        <w:t>current events.</w:t>
      </w:r>
    </w:p>
    <w:p w14:paraId="1913CCD8" w14:textId="77777777" w:rsidR="001F5496" w:rsidRPr="001F5496" w:rsidRDefault="001F5496" w:rsidP="001F5496"/>
    <w:p w14:paraId="27A63D3B" w14:textId="77777777" w:rsidR="001F5496" w:rsidRPr="001F5496" w:rsidRDefault="001F5496" w:rsidP="001F5496">
      <w:r w:rsidRPr="001F5496">
        <w:rPr>
          <w:b/>
          <w:bCs/>
        </w:rPr>
        <w:t>#### Load Shedding Doctrine</w:t>
      </w:r>
    </w:p>
    <w:p w14:paraId="2F87D434" w14:textId="77777777" w:rsidR="001F5496" w:rsidRPr="001F5496" w:rsidRDefault="001F5496" w:rsidP="001F5496">
      <w:r w:rsidRPr="001F5496">
        <w:t>1. Disable EV charging.  </w:t>
      </w:r>
    </w:p>
    <w:p w14:paraId="08E4AB95" w14:textId="77777777" w:rsidR="001F5496" w:rsidRPr="001F5496" w:rsidRDefault="001F5496" w:rsidP="001F5496">
      <w:r w:rsidRPr="001F5496">
        <w:t>2. Disable shop power.  </w:t>
      </w:r>
    </w:p>
    <w:p w14:paraId="47971AB1" w14:textId="77777777" w:rsidR="001F5496" w:rsidRPr="001F5496" w:rsidRDefault="001F5496" w:rsidP="001F5496">
      <w:r w:rsidRPr="001F5496">
        <w:t>3. Reduce HVAC.  </w:t>
      </w:r>
    </w:p>
    <w:p w14:paraId="0AE7CE8C" w14:textId="77777777" w:rsidR="001F5496" w:rsidRPr="001F5496" w:rsidRDefault="001F5496" w:rsidP="001F5496">
      <w:r w:rsidRPr="001F5496">
        <w:lastRenderedPageBreak/>
        <w:t xml:space="preserve">4. Throttle </w:t>
      </w:r>
      <w:proofErr w:type="spellStart"/>
      <w:r w:rsidRPr="001F5496">
        <w:t>electrolyzers</w:t>
      </w:r>
      <w:proofErr w:type="spellEnd"/>
      <w:r w:rsidRPr="001F5496">
        <w:t>.  </w:t>
      </w:r>
    </w:p>
    <w:p w14:paraId="79EB86F4" w14:textId="77777777" w:rsidR="001F5496" w:rsidRPr="001F5496" w:rsidRDefault="001F5496" w:rsidP="001F5496">
      <w:r w:rsidRPr="001F5496">
        <w:t>5. Protect critical life</w:t>
      </w:r>
      <w:r w:rsidRPr="001F5496">
        <w:noBreakHyphen/>
        <w:t>safety systems.</w:t>
      </w:r>
    </w:p>
    <w:p w14:paraId="5BA54463" w14:textId="77777777" w:rsidR="001F5496" w:rsidRPr="001F5496" w:rsidRDefault="001F5496" w:rsidP="001F5496"/>
    <w:p w14:paraId="6E3D6CA5" w14:textId="77777777" w:rsidR="001F5496" w:rsidRPr="001F5496" w:rsidRDefault="001F5496" w:rsidP="001F5496">
      <w:r w:rsidRPr="001F5496">
        <w:rPr>
          <w:b/>
          <w:bCs/>
        </w:rPr>
        <w:t>#### Island Mode</w:t>
      </w:r>
    </w:p>
    <w:p w14:paraId="457DD83F" w14:textId="77777777" w:rsidR="001F5496" w:rsidRPr="001F5496" w:rsidRDefault="001F5496" w:rsidP="001F5496">
      <w:r w:rsidRPr="001F5496">
        <w:t>When APS grid fails:</w:t>
      </w:r>
    </w:p>
    <w:p w14:paraId="07DDCEB8" w14:textId="77777777" w:rsidR="001F5496" w:rsidRPr="001F5496" w:rsidRDefault="001F5496" w:rsidP="001F5496">
      <w:r w:rsidRPr="001F5496">
        <w:t>- Automatic isolation from the grid.</w:t>
      </w:r>
    </w:p>
    <w:p w14:paraId="6350168C" w14:textId="77777777" w:rsidR="001F5496" w:rsidRPr="001F5496" w:rsidRDefault="001F5496" w:rsidP="001F5496">
      <w:r w:rsidRPr="001F5496">
        <w:t>- Fuel cells ramp up.</w:t>
      </w:r>
    </w:p>
    <w:p w14:paraId="127DF16C" w14:textId="77777777" w:rsidR="001F5496" w:rsidRPr="001F5496" w:rsidRDefault="001F5496" w:rsidP="001F5496">
      <w:r w:rsidRPr="001F5496">
        <w:t xml:space="preserve">- </w:t>
      </w:r>
      <w:proofErr w:type="spellStart"/>
      <w:r w:rsidRPr="001F5496">
        <w:t>Electrolyzers</w:t>
      </w:r>
      <w:proofErr w:type="spellEnd"/>
      <w:r w:rsidRPr="001F5496">
        <w:t xml:space="preserve"> throttle or pause.</w:t>
      </w:r>
    </w:p>
    <w:p w14:paraId="04A379AE" w14:textId="77777777" w:rsidR="001F5496" w:rsidRPr="001F5496" w:rsidRDefault="001F5496" w:rsidP="001F5496">
      <w:r w:rsidRPr="001F5496">
        <w:t>- Campus maintains critical systems indefinitely.</w:t>
      </w:r>
    </w:p>
    <w:p w14:paraId="0E7FB998" w14:textId="77777777" w:rsidR="001F5496" w:rsidRPr="001F5496" w:rsidRDefault="001F5496" w:rsidP="001F5496"/>
    <w:p w14:paraId="54FFA43B" w14:textId="77777777" w:rsidR="001F5496" w:rsidRPr="001F5496" w:rsidRDefault="001F5496" w:rsidP="001F5496">
      <w:r w:rsidRPr="001F5496">
        <w:rPr>
          <w:b/>
          <w:bCs/>
        </w:rPr>
        <w:t>### 4.4 Safety &amp; Compliance Doctrine</w:t>
      </w:r>
    </w:p>
    <w:p w14:paraId="6E4C451F" w14:textId="77777777" w:rsidR="001F5496" w:rsidRPr="001F5496" w:rsidRDefault="001F5496" w:rsidP="001F5496">
      <w:r w:rsidRPr="001F5496">
        <w:t>MECSAI-HEBER enforces:</w:t>
      </w:r>
    </w:p>
    <w:p w14:paraId="7F04A05B" w14:textId="77777777" w:rsidR="001F5496" w:rsidRPr="001F5496" w:rsidRDefault="001F5496" w:rsidP="001F5496">
      <w:r w:rsidRPr="001F5496">
        <w:t>- NFPA hydrogen safety rules.</w:t>
      </w:r>
    </w:p>
    <w:p w14:paraId="6F88CB0D" w14:textId="77777777" w:rsidR="001F5496" w:rsidRPr="001F5496" w:rsidRDefault="001F5496" w:rsidP="001F5496">
      <w:r w:rsidRPr="001F5496">
        <w:t>- NEC electrical boundaries.</w:t>
      </w:r>
    </w:p>
    <w:p w14:paraId="6DE2A5A2" w14:textId="77777777" w:rsidR="001F5496" w:rsidRPr="001F5496" w:rsidRDefault="001F5496" w:rsidP="001F5496">
      <w:r w:rsidRPr="001F5496">
        <w:t>- ASME pressure and piping limits.</w:t>
      </w:r>
    </w:p>
    <w:p w14:paraId="2AF9380E" w14:textId="77777777" w:rsidR="001F5496" w:rsidRPr="001F5496" w:rsidRDefault="001F5496" w:rsidP="001F5496">
      <w:r w:rsidRPr="001F5496">
        <w:t xml:space="preserve">Safety Layer </w:t>
      </w:r>
      <w:proofErr w:type="gramStart"/>
      <w:r w:rsidRPr="001F5496">
        <w:t>supersedes MECSAI at all times</w:t>
      </w:r>
      <w:proofErr w:type="gramEnd"/>
      <w:r w:rsidRPr="001F5496">
        <w:t>.</w:t>
      </w:r>
    </w:p>
    <w:p w14:paraId="35E842D5" w14:textId="77777777" w:rsidR="001F5496" w:rsidRPr="001F5496" w:rsidRDefault="001F5496" w:rsidP="001F5496"/>
    <w:p w14:paraId="2A58C5BD" w14:textId="77777777" w:rsidR="001F5496" w:rsidRPr="001F5496" w:rsidRDefault="001F5496" w:rsidP="001F5496">
      <w:r w:rsidRPr="001F5496">
        <w:rPr>
          <w:b/>
          <w:bCs/>
        </w:rPr>
        <w:t>### 4.5 Failure Modes</w:t>
      </w:r>
    </w:p>
    <w:p w14:paraId="2AA6ADC4" w14:textId="77777777" w:rsidR="001F5496" w:rsidRPr="001F5496" w:rsidRDefault="001F5496" w:rsidP="001F5496">
      <w:r w:rsidRPr="001F5496">
        <w:rPr>
          <w:b/>
          <w:bCs/>
        </w:rPr>
        <w:t>#### Node Failure</w:t>
      </w:r>
    </w:p>
    <w:p w14:paraId="57650454" w14:textId="77777777" w:rsidR="001F5496" w:rsidRPr="001F5496" w:rsidRDefault="001F5496" w:rsidP="001F5496">
      <w:r w:rsidRPr="001F5496">
        <w:t>Local autonomy takes over:</w:t>
      </w:r>
    </w:p>
    <w:p w14:paraId="5963F955" w14:textId="77777777" w:rsidR="001F5496" w:rsidRPr="001F5496" w:rsidRDefault="001F5496" w:rsidP="001F5496">
      <w:r w:rsidRPr="001F5496">
        <w:t>- Microgrid stabilization.</w:t>
      </w:r>
    </w:p>
    <w:p w14:paraId="6B612484" w14:textId="77777777" w:rsidR="001F5496" w:rsidRPr="001F5496" w:rsidRDefault="001F5496" w:rsidP="001F5496">
      <w:r w:rsidRPr="001F5496">
        <w:t>- Hydrogen throttling.</w:t>
      </w:r>
    </w:p>
    <w:p w14:paraId="08C2D8B6" w14:textId="77777777" w:rsidR="001F5496" w:rsidRPr="001F5496" w:rsidRDefault="001F5496" w:rsidP="001F5496">
      <w:r w:rsidRPr="001F5496">
        <w:t>- Thermal protection.</w:t>
      </w:r>
    </w:p>
    <w:p w14:paraId="3600823A" w14:textId="77777777" w:rsidR="001F5496" w:rsidRPr="001F5496" w:rsidRDefault="001F5496" w:rsidP="001F5496"/>
    <w:p w14:paraId="4C90C92E" w14:textId="77777777" w:rsidR="001F5496" w:rsidRPr="001F5496" w:rsidRDefault="001F5496" w:rsidP="001F5496">
      <w:r w:rsidRPr="001F5496">
        <w:rPr>
          <w:b/>
          <w:bCs/>
        </w:rPr>
        <w:t>#### Communication Loss</w:t>
      </w:r>
    </w:p>
    <w:p w14:paraId="6982C8F1" w14:textId="77777777" w:rsidR="001F5496" w:rsidRPr="001F5496" w:rsidRDefault="001F5496" w:rsidP="001F5496">
      <w:r w:rsidRPr="001F5496">
        <w:t>MECSAI-HEBER follows last known PRIME constraints.</w:t>
      </w:r>
    </w:p>
    <w:p w14:paraId="5963C095" w14:textId="77777777" w:rsidR="001F5496" w:rsidRPr="001F5496" w:rsidRDefault="001F5496" w:rsidP="001F5496"/>
    <w:p w14:paraId="62DFF7B5" w14:textId="77777777" w:rsidR="001F5496" w:rsidRPr="001F5496" w:rsidRDefault="001F5496" w:rsidP="001F5496">
      <w:r w:rsidRPr="001F5496">
        <w:rPr>
          <w:b/>
          <w:bCs/>
        </w:rPr>
        <w:t>#### Hardware Degradation</w:t>
      </w:r>
    </w:p>
    <w:p w14:paraId="452EC3F4" w14:textId="77777777" w:rsidR="001F5496" w:rsidRPr="001F5496" w:rsidRDefault="001F5496" w:rsidP="001F5496">
      <w:r w:rsidRPr="001F5496">
        <w:t>Safety Layer activates isolation, venting, or purging as required.</w:t>
      </w:r>
    </w:p>
    <w:p w14:paraId="2E204261" w14:textId="77777777" w:rsidR="001F5496" w:rsidRPr="001F5496" w:rsidRDefault="001F5496" w:rsidP="001F5496"/>
    <w:p w14:paraId="269F5BCE" w14:textId="77777777" w:rsidR="001F5496" w:rsidRPr="001F5496" w:rsidRDefault="001F5496" w:rsidP="001F5496">
      <w:r w:rsidRPr="001F5496">
        <w:rPr>
          <w:b/>
          <w:bCs/>
        </w:rPr>
        <w:t>### 4.6 Rejoin Protocol</w:t>
      </w:r>
    </w:p>
    <w:p w14:paraId="4A91BC23" w14:textId="77777777" w:rsidR="001F5496" w:rsidRPr="001F5496" w:rsidRDefault="001F5496" w:rsidP="001F5496">
      <w:r w:rsidRPr="001F5496">
        <w:t>Upon reconnection:</w:t>
      </w:r>
    </w:p>
    <w:p w14:paraId="53EB5D6F" w14:textId="77777777" w:rsidR="001F5496" w:rsidRPr="001F5496" w:rsidRDefault="001F5496" w:rsidP="001F5496">
      <w:r w:rsidRPr="001F5496">
        <w:t>1. Upload telemetry buffer.</w:t>
      </w:r>
    </w:p>
    <w:p w14:paraId="076C598C" w14:textId="77777777" w:rsidR="001F5496" w:rsidRPr="001F5496" w:rsidRDefault="001F5496" w:rsidP="001F5496">
      <w:r w:rsidRPr="001F5496">
        <w:t>2. Fetch updated PRIME constraints.</w:t>
      </w:r>
    </w:p>
    <w:p w14:paraId="62B40AC0" w14:textId="77777777" w:rsidR="001F5496" w:rsidRPr="001F5496" w:rsidRDefault="001F5496" w:rsidP="001F5496">
      <w:r w:rsidRPr="001F5496">
        <w:t>3. Reconcile mission states.</w:t>
      </w:r>
    </w:p>
    <w:p w14:paraId="300D5F1D" w14:textId="77777777" w:rsidR="001F5496" w:rsidRPr="001F5496" w:rsidRDefault="001F5496" w:rsidP="001F5496">
      <w:r w:rsidRPr="001F5496">
        <w:t>4. Resume full operational throughput.</w:t>
      </w:r>
    </w:p>
    <w:p w14:paraId="0C069C94" w14:textId="77777777" w:rsidR="001F5496" w:rsidRPr="001F5496" w:rsidRDefault="001F5496" w:rsidP="001F5496"/>
    <w:p w14:paraId="74B1805A" w14:textId="77777777" w:rsidR="001F5496" w:rsidRPr="001F5496" w:rsidRDefault="001F5496" w:rsidP="001F5496">
      <w:r w:rsidRPr="001F5496">
        <w:rPr>
          <w:b/>
          <w:bCs/>
        </w:rPr>
        <w:t>### 4.7 Summary</w:t>
      </w:r>
    </w:p>
    <w:p w14:paraId="5895EB70" w14:textId="77777777" w:rsidR="001F5496" w:rsidRPr="001F5496" w:rsidRDefault="001F5496" w:rsidP="001F5496">
      <w:r w:rsidRPr="001F5496">
        <w:t>MECSAI-HEBER ensures Heber Campus remains safe, autonomous, and energy</w:t>
      </w:r>
      <w:r w:rsidRPr="001F5496">
        <w:noBreakHyphen/>
        <w:t>stable under all operational scenarios.</w:t>
      </w:r>
    </w:p>
    <w:p w14:paraId="0A761383" w14:textId="77777777" w:rsidR="001F5496" w:rsidRPr="001F5496" w:rsidRDefault="001F5496" w:rsidP="001F5496">
      <w:r w:rsidRPr="001F5496">
        <w:br/>
      </w:r>
    </w:p>
    <w:p w14:paraId="6ED74AAD" w14:textId="77777777" w:rsidR="001F5496" w:rsidRPr="001F5496" w:rsidRDefault="001F5496" w:rsidP="001F5496">
      <w:r w:rsidRPr="001F5496">
        <w:rPr>
          <w:b/>
          <w:bCs/>
        </w:rPr>
        <w:t>## 5. MECSAI-OSY-CHAR-001 — OSY Orbital Shipyard Autonomy Charter</w:t>
      </w:r>
    </w:p>
    <w:p w14:paraId="5458B0A1" w14:textId="77777777" w:rsidR="001F5496" w:rsidRPr="001F5496" w:rsidRDefault="001F5496" w:rsidP="001F5496"/>
    <w:p w14:paraId="697CEBF9" w14:textId="77777777" w:rsidR="001F5496" w:rsidRPr="001F5496" w:rsidRDefault="001F5496" w:rsidP="001F5496">
      <w:r w:rsidRPr="001F5496">
        <w:rPr>
          <w:b/>
          <w:bCs/>
        </w:rPr>
        <w:t>### 5.1 Mission Overview</w:t>
      </w:r>
    </w:p>
    <w:p w14:paraId="7875A757" w14:textId="77777777" w:rsidR="001F5496" w:rsidRPr="001F5496" w:rsidRDefault="001F5496" w:rsidP="001F5496">
      <w:r w:rsidRPr="001F5496">
        <w:t>MECSAI-OSY governs the complete operational autonomy of the OSY Orbital Shipyard.  </w:t>
      </w:r>
    </w:p>
    <w:p w14:paraId="54A1A66C" w14:textId="77777777" w:rsidR="001F5496" w:rsidRPr="001F5496" w:rsidRDefault="001F5496" w:rsidP="001F5496">
      <w:r w:rsidRPr="001F5496">
        <w:t>Its responsibilities include station-wide life support, rotation/gravity systems, docking traffic, orbital fabrication, robotic assembly, structural monitoring, thermal management, and internal logistics.  </w:t>
      </w:r>
    </w:p>
    <w:p w14:paraId="587A53C6" w14:textId="77777777" w:rsidR="001F5496" w:rsidRPr="001F5496" w:rsidRDefault="001F5496" w:rsidP="001F5496"/>
    <w:p w14:paraId="67ECCB43" w14:textId="77777777" w:rsidR="001F5496" w:rsidRPr="001F5496" w:rsidRDefault="001F5496" w:rsidP="001F5496">
      <w:r w:rsidRPr="001F5496">
        <w:t xml:space="preserve">MECSAI-OSY must maintain OSY stability and safety </w:t>
      </w:r>
      <w:r w:rsidRPr="001F5496">
        <w:rPr>
          <w:b/>
          <w:bCs/>
        </w:rPr>
        <w:t>**even if completely isolated from ground links**</w:t>
      </w:r>
      <w:r w:rsidRPr="001F5496">
        <w:t xml:space="preserve"> or other MECSAI domains.</w:t>
      </w:r>
    </w:p>
    <w:p w14:paraId="023EBE9B" w14:textId="77777777" w:rsidR="001F5496" w:rsidRPr="001F5496" w:rsidRDefault="001F5496" w:rsidP="001F5496"/>
    <w:p w14:paraId="3C22FE0D" w14:textId="77777777" w:rsidR="001F5496" w:rsidRPr="001F5496" w:rsidRDefault="001F5496" w:rsidP="001F5496">
      <w:r w:rsidRPr="001F5496">
        <w:lastRenderedPageBreak/>
        <w:t>---</w:t>
      </w:r>
    </w:p>
    <w:p w14:paraId="257905FA" w14:textId="77777777" w:rsidR="001F5496" w:rsidRPr="001F5496" w:rsidRDefault="001F5496" w:rsidP="001F5496"/>
    <w:p w14:paraId="2EE71CB7" w14:textId="77777777" w:rsidR="001F5496" w:rsidRPr="001F5496" w:rsidRDefault="001F5496" w:rsidP="001F5496">
      <w:r w:rsidRPr="001F5496">
        <w:rPr>
          <w:b/>
          <w:bCs/>
        </w:rPr>
        <w:t>### 5.2 Scope of Authority</w:t>
      </w:r>
    </w:p>
    <w:p w14:paraId="73456A99" w14:textId="77777777" w:rsidR="001F5496" w:rsidRPr="001F5496" w:rsidRDefault="001F5496" w:rsidP="001F5496">
      <w:r w:rsidRPr="001F5496">
        <w:t>MECSAI-OSY directly supervises:</w:t>
      </w:r>
    </w:p>
    <w:p w14:paraId="491772C8" w14:textId="77777777" w:rsidR="001F5496" w:rsidRPr="001F5496" w:rsidRDefault="001F5496" w:rsidP="001F5496"/>
    <w:p w14:paraId="239B3E98" w14:textId="77777777" w:rsidR="001F5496" w:rsidRPr="001F5496" w:rsidRDefault="001F5496" w:rsidP="001F5496">
      <w:r w:rsidRPr="001F5496">
        <w:rPr>
          <w:b/>
          <w:bCs/>
        </w:rPr>
        <w:t>#### 5.2.1 Life Support Systems</w:t>
      </w:r>
    </w:p>
    <w:p w14:paraId="15BD2231" w14:textId="77777777" w:rsidR="001F5496" w:rsidRPr="001F5496" w:rsidRDefault="001F5496" w:rsidP="001F5496">
      <w:r w:rsidRPr="001F5496">
        <w:t>- Atmospheric regulation (O₂, CO₂, humidity).</w:t>
      </w:r>
    </w:p>
    <w:p w14:paraId="13D56488" w14:textId="77777777" w:rsidR="001F5496" w:rsidRPr="001F5496" w:rsidRDefault="001F5496" w:rsidP="001F5496">
      <w:r w:rsidRPr="001F5496">
        <w:t>- Temperature and pressure control.</w:t>
      </w:r>
    </w:p>
    <w:p w14:paraId="7C7E67C1" w14:textId="77777777" w:rsidR="001F5496" w:rsidRPr="001F5496" w:rsidRDefault="001F5496" w:rsidP="001F5496">
      <w:r w:rsidRPr="001F5496">
        <w:t>- Water recycling and thermal loops.</w:t>
      </w:r>
    </w:p>
    <w:p w14:paraId="185F59B7" w14:textId="77777777" w:rsidR="001F5496" w:rsidRPr="001F5496" w:rsidRDefault="001F5496" w:rsidP="001F5496">
      <w:r w:rsidRPr="001F5496">
        <w:t>- Airlock cycling and pressure boundaries.</w:t>
      </w:r>
    </w:p>
    <w:p w14:paraId="1D018C09" w14:textId="77777777" w:rsidR="001F5496" w:rsidRPr="001F5496" w:rsidRDefault="001F5496" w:rsidP="001F5496"/>
    <w:p w14:paraId="5F6604D7" w14:textId="77777777" w:rsidR="001F5496" w:rsidRPr="001F5496" w:rsidRDefault="001F5496" w:rsidP="001F5496">
      <w:r w:rsidRPr="001F5496">
        <w:rPr>
          <w:b/>
          <w:bCs/>
        </w:rPr>
        <w:t>#### 5.2.2 Station Spin &amp; Structural Systems</w:t>
      </w:r>
    </w:p>
    <w:p w14:paraId="67D4A88F" w14:textId="77777777" w:rsidR="001F5496" w:rsidRPr="001F5496" w:rsidRDefault="001F5496" w:rsidP="001F5496">
      <w:r w:rsidRPr="001F5496">
        <w:t>- Rotation-rate management (for 1G habitats).</w:t>
      </w:r>
    </w:p>
    <w:p w14:paraId="64536AD6" w14:textId="77777777" w:rsidR="001F5496" w:rsidRPr="001F5496" w:rsidRDefault="001F5496" w:rsidP="001F5496">
      <w:r w:rsidRPr="001F5496">
        <w:t>- Structural load balancing.</w:t>
      </w:r>
    </w:p>
    <w:p w14:paraId="6F367B5E" w14:textId="77777777" w:rsidR="001F5496" w:rsidRPr="001F5496" w:rsidRDefault="001F5496" w:rsidP="001F5496">
      <w:r w:rsidRPr="001F5496">
        <w:t>- Gyro stabilization.</w:t>
      </w:r>
    </w:p>
    <w:p w14:paraId="1827A702" w14:textId="77777777" w:rsidR="001F5496" w:rsidRPr="001F5496" w:rsidRDefault="001F5496" w:rsidP="001F5496">
      <w:r w:rsidRPr="001F5496">
        <w:t>- Microfracture detection &amp; auto-seal triggers.</w:t>
      </w:r>
    </w:p>
    <w:p w14:paraId="443EB3E5" w14:textId="77777777" w:rsidR="001F5496" w:rsidRPr="001F5496" w:rsidRDefault="001F5496" w:rsidP="001F5496"/>
    <w:p w14:paraId="34882C90" w14:textId="77777777" w:rsidR="001F5496" w:rsidRPr="001F5496" w:rsidRDefault="001F5496" w:rsidP="001F5496">
      <w:r w:rsidRPr="001F5496">
        <w:rPr>
          <w:b/>
          <w:bCs/>
        </w:rPr>
        <w:t>#### 5.2.3 Docking &amp; Traffic Management</w:t>
      </w:r>
    </w:p>
    <w:p w14:paraId="67225804" w14:textId="77777777" w:rsidR="001F5496" w:rsidRPr="001F5496" w:rsidRDefault="001F5496" w:rsidP="001F5496">
      <w:r w:rsidRPr="001F5496">
        <w:t>- Approach-cone regulation.</w:t>
      </w:r>
    </w:p>
    <w:p w14:paraId="2B978B23" w14:textId="77777777" w:rsidR="001F5496" w:rsidRPr="001F5496" w:rsidRDefault="001F5496" w:rsidP="001F5496">
      <w:r w:rsidRPr="001F5496">
        <w:t>- Tug alignment vectoring.</w:t>
      </w:r>
    </w:p>
    <w:p w14:paraId="6FC196F4" w14:textId="77777777" w:rsidR="001F5496" w:rsidRPr="001F5496" w:rsidRDefault="001F5496" w:rsidP="001F5496">
      <w:r w:rsidRPr="001F5496">
        <w:t>- Departure scheduling.</w:t>
      </w:r>
    </w:p>
    <w:p w14:paraId="70C8F54A" w14:textId="77777777" w:rsidR="001F5496" w:rsidRPr="001F5496" w:rsidRDefault="001F5496" w:rsidP="001F5496">
      <w:r w:rsidRPr="001F5496">
        <w:t>- Keep-out-zone enforcement.</w:t>
      </w:r>
    </w:p>
    <w:p w14:paraId="68771263" w14:textId="77777777" w:rsidR="001F5496" w:rsidRPr="001F5496" w:rsidRDefault="001F5496" w:rsidP="001F5496"/>
    <w:p w14:paraId="3B095F91" w14:textId="77777777" w:rsidR="001F5496" w:rsidRPr="001F5496" w:rsidRDefault="001F5496" w:rsidP="001F5496">
      <w:r w:rsidRPr="001F5496">
        <w:rPr>
          <w:b/>
          <w:bCs/>
        </w:rPr>
        <w:t>#### 5.2.4 Fabrication &amp; Assembly Centers</w:t>
      </w:r>
    </w:p>
    <w:p w14:paraId="71A42453" w14:textId="77777777" w:rsidR="001F5496" w:rsidRPr="001F5496" w:rsidRDefault="001F5496" w:rsidP="001F5496">
      <w:r w:rsidRPr="001F5496">
        <w:t>- Zero-G fabrication bays.</w:t>
      </w:r>
    </w:p>
    <w:p w14:paraId="41127E83" w14:textId="77777777" w:rsidR="001F5496" w:rsidRPr="001F5496" w:rsidRDefault="001F5496" w:rsidP="001F5496">
      <w:r w:rsidRPr="001F5496">
        <w:t>- 1G fabrication ring.</w:t>
      </w:r>
    </w:p>
    <w:p w14:paraId="7D8C32E4" w14:textId="77777777" w:rsidR="001F5496" w:rsidRPr="001F5496" w:rsidRDefault="001F5496" w:rsidP="001F5496">
      <w:r w:rsidRPr="001F5496">
        <w:lastRenderedPageBreak/>
        <w:t>- Automated welding, machining, extrusion.</w:t>
      </w:r>
    </w:p>
    <w:p w14:paraId="068943BA" w14:textId="77777777" w:rsidR="001F5496" w:rsidRPr="001F5496" w:rsidRDefault="001F5496" w:rsidP="001F5496">
      <w:r w:rsidRPr="001F5496">
        <w:t>- Robotics swarms for assembly operations.</w:t>
      </w:r>
    </w:p>
    <w:p w14:paraId="5AF7E373" w14:textId="77777777" w:rsidR="001F5496" w:rsidRPr="001F5496" w:rsidRDefault="001F5496" w:rsidP="001F5496"/>
    <w:p w14:paraId="72DDAB69" w14:textId="77777777" w:rsidR="001F5496" w:rsidRPr="001F5496" w:rsidRDefault="001F5496" w:rsidP="001F5496">
      <w:r w:rsidRPr="001F5496">
        <w:rPr>
          <w:b/>
          <w:bCs/>
        </w:rPr>
        <w:t>#### 5.2.5 Robotics &amp; Internal Logistics</w:t>
      </w:r>
    </w:p>
    <w:p w14:paraId="3D05C5EB" w14:textId="77777777" w:rsidR="001F5496" w:rsidRPr="001F5496" w:rsidRDefault="001F5496" w:rsidP="001F5496">
      <w:r w:rsidRPr="001F5496">
        <w:t>- Autonomous drones for inspection.</w:t>
      </w:r>
    </w:p>
    <w:p w14:paraId="21869C11" w14:textId="77777777" w:rsidR="001F5496" w:rsidRPr="001F5496" w:rsidRDefault="001F5496" w:rsidP="001F5496">
      <w:r w:rsidRPr="001F5496">
        <w:t>- Cargo movers.</w:t>
      </w:r>
    </w:p>
    <w:p w14:paraId="441E0DE5" w14:textId="77777777" w:rsidR="001F5496" w:rsidRPr="001F5496" w:rsidRDefault="001F5496" w:rsidP="001F5496">
      <w:r w:rsidRPr="001F5496">
        <w:t>- Maintenance robots.</w:t>
      </w:r>
    </w:p>
    <w:p w14:paraId="5007DC3D" w14:textId="77777777" w:rsidR="001F5496" w:rsidRPr="001F5496" w:rsidRDefault="001F5496" w:rsidP="001F5496">
      <w:r w:rsidRPr="001F5496">
        <w:t>- Precision repair units.</w:t>
      </w:r>
    </w:p>
    <w:p w14:paraId="5898E607" w14:textId="77777777" w:rsidR="001F5496" w:rsidRPr="001F5496" w:rsidRDefault="001F5496" w:rsidP="001F5496"/>
    <w:p w14:paraId="7CBD7A86" w14:textId="77777777" w:rsidR="001F5496" w:rsidRPr="001F5496" w:rsidRDefault="001F5496" w:rsidP="001F5496">
      <w:r w:rsidRPr="001F5496">
        <w:rPr>
          <w:b/>
          <w:bCs/>
        </w:rPr>
        <w:t>#### 5.2.6 Onboard Computing &amp; Storage</w:t>
      </w:r>
    </w:p>
    <w:p w14:paraId="0C125AAC" w14:textId="77777777" w:rsidR="001F5496" w:rsidRPr="001F5496" w:rsidRDefault="001F5496" w:rsidP="001F5496">
      <w:r w:rsidRPr="001F5496">
        <w:t>- OSY-local SDC modules.</w:t>
      </w:r>
    </w:p>
    <w:p w14:paraId="372D32DB" w14:textId="77777777" w:rsidR="001F5496" w:rsidRPr="001F5496" w:rsidRDefault="001F5496" w:rsidP="001F5496">
      <w:r w:rsidRPr="001F5496">
        <w:t>- Orchestration of redundancy within station boundaries.</w:t>
      </w:r>
    </w:p>
    <w:p w14:paraId="5C04C224" w14:textId="77777777" w:rsidR="001F5496" w:rsidRPr="001F5496" w:rsidRDefault="001F5496" w:rsidP="001F5496"/>
    <w:p w14:paraId="3D98BCF7" w14:textId="77777777" w:rsidR="001F5496" w:rsidRPr="001F5496" w:rsidRDefault="001F5496" w:rsidP="001F5496">
      <w:r w:rsidRPr="001F5496">
        <w:t>---</w:t>
      </w:r>
    </w:p>
    <w:p w14:paraId="27961A10" w14:textId="77777777" w:rsidR="001F5496" w:rsidRPr="001F5496" w:rsidRDefault="001F5496" w:rsidP="001F5496"/>
    <w:p w14:paraId="4472927B" w14:textId="77777777" w:rsidR="001F5496" w:rsidRPr="001F5496" w:rsidRDefault="001F5496" w:rsidP="001F5496">
      <w:r w:rsidRPr="001F5496">
        <w:rPr>
          <w:b/>
          <w:bCs/>
        </w:rPr>
        <w:t>### 5.3 Operational Responsibilities</w:t>
      </w:r>
    </w:p>
    <w:p w14:paraId="7A6A5B23" w14:textId="77777777" w:rsidR="001F5496" w:rsidRPr="001F5496" w:rsidRDefault="001F5496" w:rsidP="001F5496"/>
    <w:p w14:paraId="5D37417A" w14:textId="77777777" w:rsidR="001F5496" w:rsidRPr="001F5496" w:rsidRDefault="001F5496" w:rsidP="001F5496">
      <w:r w:rsidRPr="001F5496">
        <w:rPr>
          <w:b/>
          <w:bCs/>
        </w:rPr>
        <w:t>#### 5.3.1 Docking Operations</w:t>
      </w:r>
    </w:p>
    <w:p w14:paraId="2BD7D796" w14:textId="77777777" w:rsidR="001F5496" w:rsidRPr="001F5496" w:rsidRDefault="001F5496" w:rsidP="001F5496">
      <w:r w:rsidRPr="001F5496">
        <w:t>MECSAI-OSY:</w:t>
      </w:r>
    </w:p>
    <w:p w14:paraId="12766F69" w14:textId="77777777" w:rsidR="001F5496" w:rsidRPr="001F5496" w:rsidRDefault="001F5496" w:rsidP="001F5496">
      <w:r w:rsidRPr="001F5496">
        <w:t>- Assigns berths.</w:t>
      </w:r>
    </w:p>
    <w:p w14:paraId="649CC16B" w14:textId="77777777" w:rsidR="001F5496" w:rsidRPr="001F5496" w:rsidRDefault="001F5496" w:rsidP="001F5496">
      <w:r w:rsidRPr="001F5496">
        <w:t>- Validates tug approach vectors.</w:t>
      </w:r>
    </w:p>
    <w:p w14:paraId="6CB52180" w14:textId="77777777" w:rsidR="001F5496" w:rsidRPr="001F5496" w:rsidRDefault="001F5496" w:rsidP="001F5496">
      <w:r w:rsidRPr="001F5496">
        <w:t xml:space="preserve">- Monitors thruster plumes for </w:t>
      </w:r>
      <w:proofErr w:type="gramStart"/>
      <w:r w:rsidRPr="001F5496">
        <w:t>safe-alignment</w:t>
      </w:r>
      <w:proofErr w:type="gramEnd"/>
      <w:r w:rsidRPr="001F5496">
        <w:t>.</w:t>
      </w:r>
    </w:p>
    <w:p w14:paraId="7BD32076" w14:textId="77777777" w:rsidR="001F5496" w:rsidRPr="001F5496" w:rsidRDefault="001F5496" w:rsidP="001F5496">
      <w:r w:rsidRPr="001F5496">
        <w:t>- Freezes docking queue if anomalies occur.</w:t>
      </w:r>
    </w:p>
    <w:p w14:paraId="6D913D89" w14:textId="77777777" w:rsidR="001F5496" w:rsidRPr="001F5496" w:rsidRDefault="001F5496" w:rsidP="001F5496">
      <w:r w:rsidRPr="001F5496">
        <w:t>- Rejects approach packets if:</w:t>
      </w:r>
    </w:p>
    <w:p w14:paraId="77F2958C" w14:textId="77777777" w:rsidR="001F5496" w:rsidRPr="001F5496" w:rsidRDefault="001F5496" w:rsidP="001F5496">
      <w:r w:rsidRPr="001F5496">
        <w:t>  - Tug is unsupervised.</w:t>
      </w:r>
    </w:p>
    <w:p w14:paraId="3060018A" w14:textId="77777777" w:rsidR="001F5496" w:rsidRPr="001F5496" w:rsidRDefault="001F5496" w:rsidP="001F5496">
      <w:r w:rsidRPr="001F5496">
        <w:t>  - Tug is in degraded autonomy.</w:t>
      </w:r>
    </w:p>
    <w:p w14:paraId="6E27D157" w14:textId="77777777" w:rsidR="001F5496" w:rsidRPr="001F5496" w:rsidRDefault="001F5496" w:rsidP="001F5496">
      <w:r w:rsidRPr="001F5496">
        <w:lastRenderedPageBreak/>
        <w:t>  - OSY is in emergency lockdown.</w:t>
      </w:r>
    </w:p>
    <w:p w14:paraId="0896D804" w14:textId="77777777" w:rsidR="001F5496" w:rsidRPr="001F5496" w:rsidRDefault="001F5496" w:rsidP="001F5496"/>
    <w:p w14:paraId="1DE9CA07" w14:textId="77777777" w:rsidR="001F5496" w:rsidRPr="001F5496" w:rsidRDefault="001F5496" w:rsidP="001F5496">
      <w:r w:rsidRPr="001F5496">
        <w:rPr>
          <w:b/>
          <w:bCs/>
        </w:rPr>
        <w:t>#### 5.3.2 Fabrication Scheduling</w:t>
      </w:r>
    </w:p>
    <w:p w14:paraId="2CF82757" w14:textId="77777777" w:rsidR="001F5496" w:rsidRPr="001F5496" w:rsidRDefault="001F5496" w:rsidP="001F5496">
      <w:r w:rsidRPr="001F5496">
        <w:t>- Prioritizes PRIME-assigned production tasks.</w:t>
      </w:r>
    </w:p>
    <w:p w14:paraId="470A024E" w14:textId="77777777" w:rsidR="001F5496" w:rsidRPr="001F5496" w:rsidRDefault="001F5496" w:rsidP="001F5496">
      <w:r w:rsidRPr="001F5496">
        <w:t>- Ensures zero-G &amp; 1G workloads remain balanced.</w:t>
      </w:r>
    </w:p>
    <w:p w14:paraId="66075209" w14:textId="77777777" w:rsidR="001F5496" w:rsidRPr="001F5496" w:rsidRDefault="001F5496" w:rsidP="001F5496">
      <w:r w:rsidRPr="001F5496">
        <w:t>- Throttles fabrication to avoid heat saturation.</w:t>
      </w:r>
    </w:p>
    <w:p w14:paraId="41E30C18" w14:textId="77777777" w:rsidR="001F5496" w:rsidRPr="001F5496" w:rsidRDefault="001F5496" w:rsidP="001F5496">
      <w:r w:rsidRPr="001F5496">
        <w:t>- Enforces strict power budgets.</w:t>
      </w:r>
    </w:p>
    <w:p w14:paraId="3E53D2FB" w14:textId="77777777" w:rsidR="001F5496" w:rsidRPr="001F5496" w:rsidRDefault="001F5496" w:rsidP="001F5496"/>
    <w:p w14:paraId="30D1ADFE" w14:textId="77777777" w:rsidR="001F5496" w:rsidRPr="001F5496" w:rsidRDefault="001F5496" w:rsidP="001F5496">
      <w:r w:rsidRPr="001F5496">
        <w:rPr>
          <w:b/>
          <w:bCs/>
        </w:rPr>
        <w:t>#### 5.3.3 Habitat Stability</w:t>
      </w:r>
    </w:p>
    <w:p w14:paraId="770CB5B2" w14:textId="77777777" w:rsidR="001F5496" w:rsidRPr="001F5496" w:rsidRDefault="001F5496" w:rsidP="001F5496">
      <w:r w:rsidRPr="001F5496">
        <w:t>- Maintains thermal equilibrium.</w:t>
      </w:r>
    </w:p>
    <w:p w14:paraId="3DA3785B" w14:textId="77777777" w:rsidR="001F5496" w:rsidRPr="001F5496" w:rsidRDefault="001F5496" w:rsidP="001F5496">
      <w:r w:rsidRPr="001F5496">
        <w:t>- Manages life-support redundancies.</w:t>
      </w:r>
    </w:p>
    <w:p w14:paraId="434D1D4A" w14:textId="77777777" w:rsidR="001F5496" w:rsidRPr="001F5496" w:rsidRDefault="001F5496" w:rsidP="001F5496">
      <w:r w:rsidRPr="001F5496">
        <w:t>- Auto-isolates compromised modules.</w:t>
      </w:r>
    </w:p>
    <w:p w14:paraId="00697EBF" w14:textId="77777777" w:rsidR="001F5496" w:rsidRPr="001F5496" w:rsidRDefault="001F5496" w:rsidP="001F5496">
      <w:r w:rsidRPr="001F5496">
        <w:t>- Coordinates internal personnel safety systems.</w:t>
      </w:r>
    </w:p>
    <w:p w14:paraId="6A301736" w14:textId="77777777" w:rsidR="001F5496" w:rsidRPr="001F5496" w:rsidRDefault="001F5496" w:rsidP="001F5496"/>
    <w:p w14:paraId="51F76ACE" w14:textId="77777777" w:rsidR="001F5496" w:rsidRPr="001F5496" w:rsidRDefault="001F5496" w:rsidP="001F5496">
      <w:r w:rsidRPr="001F5496">
        <w:rPr>
          <w:b/>
          <w:bCs/>
        </w:rPr>
        <w:t>#### 5.3.4 Internal Traffic Control</w:t>
      </w:r>
    </w:p>
    <w:p w14:paraId="1BC93030" w14:textId="77777777" w:rsidR="001F5496" w:rsidRPr="001F5496" w:rsidRDefault="001F5496" w:rsidP="001F5496">
      <w:r w:rsidRPr="001F5496">
        <w:t xml:space="preserve">- </w:t>
      </w:r>
      <w:proofErr w:type="gramStart"/>
      <w:r w:rsidRPr="001F5496">
        <w:t>Schedules</w:t>
      </w:r>
      <w:proofErr w:type="gramEnd"/>
      <w:r w:rsidRPr="001F5496">
        <w:t xml:space="preserve"> drone and robot movements.</w:t>
      </w:r>
    </w:p>
    <w:p w14:paraId="104A62A1" w14:textId="77777777" w:rsidR="001F5496" w:rsidRPr="001F5496" w:rsidRDefault="001F5496" w:rsidP="001F5496">
      <w:r w:rsidRPr="001F5496">
        <w:t>- Prevents corridor collisions.</w:t>
      </w:r>
    </w:p>
    <w:p w14:paraId="10B66F04" w14:textId="77777777" w:rsidR="001F5496" w:rsidRPr="001F5496" w:rsidRDefault="001F5496" w:rsidP="001F5496">
      <w:r w:rsidRPr="001F5496">
        <w:t>- Maintains clean lanes for emergency response paths.</w:t>
      </w:r>
    </w:p>
    <w:p w14:paraId="41CDAC98" w14:textId="77777777" w:rsidR="001F5496" w:rsidRPr="001F5496" w:rsidRDefault="001F5496" w:rsidP="001F5496"/>
    <w:p w14:paraId="0A630948" w14:textId="77777777" w:rsidR="001F5496" w:rsidRPr="001F5496" w:rsidRDefault="001F5496" w:rsidP="001F5496">
      <w:r w:rsidRPr="001F5496">
        <w:t>---</w:t>
      </w:r>
    </w:p>
    <w:p w14:paraId="1467BC44" w14:textId="77777777" w:rsidR="001F5496" w:rsidRPr="001F5496" w:rsidRDefault="001F5496" w:rsidP="001F5496"/>
    <w:p w14:paraId="6AAE3D84" w14:textId="77777777" w:rsidR="001F5496" w:rsidRPr="001F5496" w:rsidRDefault="001F5496" w:rsidP="001F5496">
      <w:r w:rsidRPr="001F5496">
        <w:rPr>
          <w:b/>
          <w:bCs/>
        </w:rPr>
        <w:t>### 5.4 Communication Protocols</w:t>
      </w:r>
    </w:p>
    <w:p w14:paraId="397ACF5D" w14:textId="77777777" w:rsidR="001F5496" w:rsidRPr="001F5496" w:rsidRDefault="001F5496" w:rsidP="001F5496"/>
    <w:p w14:paraId="3771F788" w14:textId="77777777" w:rsidR="001F5496" w:rsidRPr="001F5496" w:rsidRDefault="001F5496" w:rsidP="001F5496">
      <w:r w:rsidRPr="001F5496">
        <w:rPr>
          <w:b/>
          <w:bCs/>
        </w:rPr>
        <w:t>#### 5.4.1 PRIME Interaction</w:t>
      </w:r>
    </w:p>
    <w:p w14:paraId="2A31E098" w14:textId="77777777" w:rsidR="001F5496" w:rsidRPr="001F5496" w:rsidRDefault="001F5496" w:rsidP="001F5496">
      <w:r w:rsidRPr="001F5496">
        <w:t>Receives:</w:t>
      </w:r>
    </w:p>
    <w:p w14:paraId="5681E5EF" w14:textId="77777777" w:rsidR="001F5496" w:rsidRPr="001F5496" w:rsidRDefault="001F5496" w:rsidP="001F5496">
      <w:r w:rsidRPr="001F5496">
        <w:t>- Fabrication plans.</w:t>
      </w:r>
    </w:p>
    <w:p w14:paraId="505EDCF0" w14:textId="77777777" w:rsidR="001F5496" w:rsidRPr="001F5496" w:rsidRDefault="001F5496" w:rsidP="001F5496">
      <w:r w:rsidRPr="001F5496">
        <w:lastRenderedPageBreak/>
        <w:t>- Fleet movement schedules.</w:t>
      </w:r>
    </w:p>
    <w:p w14:paraId="624EB83B" w14:textId="77777777" w:rsidR="001F5496" w:rsidRPr="001F5496" w:rsidRDefault="001F5496" w:rsidP="001F5496">
      <w:r w:rsidRPr="001F5496">
        <w:t>- Resource quotas.</w:t>
      </w:r>
    </w:p>
    <w:p w14:paraId="00FE8F7F" w14:textId="77777777" w:rsidR="001F5496" w:rsidRPr="001F5496" w:rsidRDefault="001F5496" w:rsidP="001F5496">
      <w:r w:rsidRPr="001F5496">
        <w:t>- Mission updates.</w:t>
      </w:r>
    </w:p>
    <w:p w14:paraId="40D3A95E" w14:textId="77777777" w:rsidR="001F5496" w:rsidRPr="001F5496" w:rsidRDefault="001F5496" w:rsidP="001F5496"/>
    <w:p w14:paraId="131557C4" w14:textId="77777777" w:rsidR="001F5496" w:rsidRPr="001F5496" w:rsidRDefault="001F5496" w:rsidP="001F5496">
      <w:r w:rsidRPr="001F5496">
        <w:t>Sends:</w:t>
      </w:r>
    </w:p>
    <w:p w14:paraId="34D4A643" w14:textId="77777777" w:rsidR="001F5496" w:rsidRPr="001F5496" w:rsidRDefault="001F5496" w:rsidP="001F5496">
      <w:r w:rsidRPr="001F5496">
        <w:t>- Power/storage capacity.</w:t>
      </w:r>
    </w:p>
    <w:p w14:paraId="5CFB2AAF" w14:textId="77777777" w:rsidR="001F5496" w:rsidRPr="001F5496" w:rsidRDefault="001F5496" w:rsidP="001F5496">
      <w:r w:rsidRPr="001F5496">
        <w:t>- Dock availability.</w:t>
      </w:r>
    </w:p>
    <w:p w14:paraId="2AA16D51" w14:textId="77777777" w:rsidR="001F5496" w:rsidRPr="001F5496" w:rsidRDefault="001F5496" w:rsidP="001F5496">
      <w:r w:rsidRPr="001F5496">
        <w:t>- Anomaly logs.</w:t>
      </w:r>
    </w:p>
    <w:p w14:paraId="0DEB8BEE" w14:textId="77777777" w:rsidR="001F5496" w:rsidRPr="001F5496" w:rsidRDefault="001F5496" w:rsidP="001F5496">
      <w:r w:rsidRPr="001F5496">
        <w:t>- State-of-health packets.</w:t>
      </w:r>
    </w:p>
    <w:p w14:paraId="2063D239" w14:textId="77777777" w:rsidR="001F5496" w:rsidRPr="001F5496" w:rsidRDefault="001F5496" w:rsidP="001F5496"/>
    <w:p w14:paraId="3084A75B" w14:textId="77777777" w:rsidR="001F5496" w:rsidRPr="001F5496" w:rsidRDefault="001F5496" w:rsidP="001F5496">
      <w:r w:rsidRPr="001F5496">
        <w:rPr>
          <w:b/>
          <w:bCs/>
        </w:rPr>
        <w:t>#### 5.4.2 Tug &amp; Orbital Traffic Interaction</w:t>
      </w:r>
    </w:p>
    <w:p w14:paraId="6C150EF2" w14:textId="77777777" w:rsidR="001F5496" w:rsidRPr="001F5496" w:rsidRDefault="001F5496" w:rsidP="001F5496">
      <w:r w:rsidRPr="001F5496">
        <w:t>MECSAI-OSY issues:</w:t>
      </w:r>
    </w:p>
    <w:p w14:paraId="7EEB3F4A" w14:textId="77777777" w:rsidR="001F5496" w:rsidRPr="001F5496" w:rsidRDefault="001F5496" w:rsidP="001F5496">
      <w:r w:rsidRPr="001F5496">
        <w:t>- Clearance-to-approach packets.</w:t>
      </w:r>
    </w:p>
    <w:p w14:paraId="21E7F0F2" w14:textId="77777777" w:rsidR="001F5496" w:rsidRPr="001F5496" w:rsidRDefault="001F5496" w:rsidP="001F5496">
      <w:r w:rsidRPr="001F5496">
        <w:t>- Hold/abort commands.</w:t>
      </w:r>
    </w:p>
    <w:p w14:paraId="5A133F84" w14:textId="77777777" w:rsidR="001F5496" w:rsidRPr="001F5496" w:rsidRDefault="001F5496" w:rsidP="001F5496">
      <w:r w:rsidRPr="001F5496">
        <w:t>- Docking synchronization cues.</w:t>
      </w:r>
    </w:p>
    <w:p w14:paraId="2F788F5C" w14:textId="77777777" w:rsidR="001F5496" w:rsidRPr="001F5496" w:rsidRDefault="001F5496" w:rsidP="001F5496"/>
    <w:p w14:paraId="3F207F2F" w14:textId="77777777" w:rsidR="001F5496" w:rsidRPr="001F5496" w:rsidRDefault="001F5496" w:rsidP="001F5496">
      <w:r w:rsidRPr="001F5496">
        <w:t>All commands are:</w:t>
      </w:r>
    </w:p>
    <w:p w14:paraId="5CBC01D8" w14:textId="77777777" w:rsidR="001F5496" w:rsidRPr="001F5496" w:rsidRDefault="001F5496" w:rsidP="001F5496">
      <w:r w:rsidRPr="001F5496">
        <w:t>- Signed, timestamped, and validated.</w:t>
      </w:r>
    </w:p>
    <w:p w14:paraId="339F9828" w14:textId="77777777" w:rsidR="001F5496" w:rsidRPr="001F5496" w:rsidRDefault="001F5496" w:rsidP="001F5496">
      <w:r w:rsidRPr="001F5496">
        <w:t>- Refused automatically if signature invalid.</w:t>
      </w:r>
    </w:p>
    <w:p w14:paraId="0C9D0476" w14:textId="77777777" w:rsidR="001F5496" w:rsidRPr="001F5496" w:rsidRDefault="001F5496" w:rsidP="001F5496"/>
    <w:p w14:paraId="7EC0D2BE" w14:textId="77777777" w:rsidR="001F5496" w:rsidRPr="001F5496" w:rsidRDefault="001F5496" w:rsidP="001F5496">
      <w:r w:rsidRPr="001F5496">
        <w:t>---</w:t>
      </w:r>
    </w:p>
    <w:p w14:paraId="4661C5D9" w14:textId="77777777" w:rsidR="001F5496" w:rsidRPr="001F5496" w:rsidRDefault="001F5496" w:rsidP="001F5496"/>
    <w:p w14:paraId="2FEFF55E" w14:textId="77777777" w:rsidR="001F5496" w:rsidRPr="001F5496" w:rsidRDefault="001F5496" w:rsidP="001F5496">
      <w:r w:rsidRPr="001F5496">
        <w:rPr>
          <w:b/>
          <w:bCs/>
        </w:rPr>
        <w:t>### 5.5 Safety Doctrine</w:t>
      </w:r>
    </w:p>
    <w:p w14:paraId="23A4E154" w14:textId="77777777" w:rsidR="001F5496" w:rsidRPr="001F5496" w:rsidRDefault="001F5496" w:rsidP="001F5496"/>
    <w:p w14:paraId="0765269D" w14:textId="77777777" w:rsidR="001F5496" w:rsidRPr="001F5496" w:rsidRDefault="001F5496" w:rsidP="001F5496">
      <w:r w:rsidRPr="001F5496">
        <w:rPr>
          <w:b/>
          <w:bCs/>
        </w:rPr>
        <w:t>#### Hard Safety Rules:</w:t>
      </w:r>
    </w:p>
    <w:p w14:paraId="4E87195F" w14:textId="77777777" w:rsidR="001F5496" w:rsidRPr="001F5496" w:rsidRDefault="001F5496" w:rsidP="001F5496">
      <w:r w:rsidRPr="001F5496">
        <w:t>1. No tug may enter approach cone during:</w:t>
      </w:r>
    </w:p>
    <w:p w14:paraId="2FE51E2A" w14:textId="77777777" w:rsidR="001F5496" w:rsidRPr="001F5496" w:rsidRDefault="001F5496" w:rsidP="001F5496">
      <w:r w:rsidRPr="001F5496">
        <w:lastRenderedPageBreak/>
        <w:t>   - Station emergency.</w:t>
      </w:r>
    </w:p>
    <w:p w14:paraId="03C30422" w14:textId="77777777" w:rsidR="001F5496" w:rsidRPr="001F5496" w:rsidRDefault="001F5496" w:rsidP="001F5496">
      <w:r w:rsidRPr="001F5496">
        <w:t>   - Rotation instability.</w:t>
      </w:r>
    </w:p>
    <w:p w14:paraId="6B823BC7" w14:textId="77777777" w:rsidR="001F5496" w:rsidRPr="001F5496" w:rsidRDefault="001F5496" w:rsidP="001F5496">
      <w:r w:rsidRPr="001F5496">
        <w:t>   - Structural anomaly.</w:t>
      </w:r>
    </w:p>
    <w:p w14:paraId="7E3C40AB" w14:textId="77777777" w:rsidR="001F5496" w:rsidRPr="001F5496" w:rsidRDefault="001F5496" w:rsidP="001F5496">
      <w:r w:rsidRPr="001F5496">
        <w:t>   - Pressure breach.</w:t>
      </w:r>
    </w:p>
    <w:p w14:paraId="6889D83B" w14:textId="77777777" w:rsidR="001F5496" w:rsidRPr="001F5496" w:rsidRDefault="001F5496" w:rsidP="001F5496">
      <w:r w:rsidRPr="001F5496">
        <w:t>2. Fabrication must halt if:</w:t>
      </w:r>
    </w:p>
    <w:p w14:paraId="0B392FDF" w14:textId="77777777" w:rsidR="001F5496" w:rsidRPr="001F5496" w:rsidRDefault="001F5496" w:rsidP="001F5496">
      <w:r w:rsidRPr="001F5496">
        <w:t>   - Thermal spike exceeds 5% envelope.</w:t>
      </w:r>
    </w:p>
    <w:p w14:paraId="2BEE28B9" w14:textId="77777777" w:rsidR="001F5496" w:rsidRPr="001F5496" w:rsidRDefault="001F5496" w:rsidP="001F5496">
      <w:r w:rsidRPr="001F5496">
        <w:t>   - G-load variance &gt; threshold during rotation.</w:t>
      </w:r>
    </w:p>
    <w:p w14:paraId="6A9D0936" w14:textId="77777777" w:rsidR="001F5496" w:rsidRPr="001F5496" w:rsidRDefault="001F5496" w:rsidP="001F5496">
      <w:r w:rsidRPr="001F5496">
        <w:t>3. Automatic airlock lockdown upon:</w:t>
      </w:r>
    </w:p>
    <w:p w14:paraId="25774BD0" w14:textId="77777777" w:rsidR="001F5496" w:rsidRPr="001F5496" w:rsidRDefault="001F5496" w:rsidP="001F5496">
      <w:r w:rsidRPr="001F5496">
        <w:t>   - Radiation alerts.</w:t>
      </w:r>
    </w:p>
    <w:p w14:paraId="6CA43351" w14:textId="77777777" w:rsidR="001F5496" w:rsidRPr="001F5496" w:rsidRDefault="001F5496" w:rsidP="001F5496">
      <w:r w:rsidRPr="001F5496">
        <w:t>   - Foreign-object ingress.</w:t>
      </w:r>
    </w:p>
    <w:p w14:paraId="72519293" w14:textId="77777777" w:rsidR="001F5496" w:rsidRPr="001F5496" w:rsidRDefault="001F5496" w:rsidP="001F5496">
      <w:r w:rsidRPr="001F5496">
        <w:t>   - Depressurization.</w:t>
      </w:r>
    </w:p>
    <w:p w14:paraId="3E70FDD3" w14:textId="77777777" w:rsidR="001F5496" w:rsidRPr="001F5496" w:rsidRDefault="001F5496" w:rsidP="001F5496"/>
    <w:p w14:paraId="0FC65B33" w14:textId="77777777" w:rsidR="001F5496" w:rsidRPr="001F5496" w:rsidRDefault="001F5496" w:rsidP="001F5496">
      <w:r w:rsidRPr="001F5496">
        <w:t>Safety Layer on OSY can override MECSAI-OSY instantly.</w:t>
      </w:r>
    </w:p>
    <w:p w14:paraId="47A57B4F" w14:textId="77777777" w:rsidR="001F5496" w:rsidRPr="001F5496" w:rsidRDefault="001F5496" w:rsidP="001F5496"/>
    <w:p w14:paraId="32785FFD" w14:textId="77777777" w:rsidR="001F5496" w:rsidRPr="001F5496" w:rsidRDefault="001F5496" w:rsidP="001F5496">
      <w:r w:rsidRPr="001F5496">
        <w:t>---</w:t>
      </w:r>
    </w:p>
    <w:p w14:paraId="4F074207" w14:textId="77777777" w:rsidR="001F5496" w:rsidRPr="001F5496" w:rsidRDefault="001F5496" w:rsidP="001F5496"/>
    <w:p w14:paraId="647CED91" w14:textId="77777777" w:rsidR="001F5496" w:rsidRPr="001F5496" w:rsidRDefault="001F5496" w:rsidP="001F5496">
      <w:r w:rsidRPr="001F5496">
        <w:rPr>
          <w:b/>
          <w:bCs/>
        </w:rPr>
        <w:t>### 5.6 Failure Modes</w:t>
      </w:r>
    </w:p>
    <w:p w14:paraId="27B2CA84" w14:textId="77777777" w:rsidR="001F5496" w:rsidRPr="001F5496" w:rsidRDefault="001F5496" w:rsidP="001F5496"/>
    <w:p w14:paraId="110FE094" w14:textId="77777777" w:rsidR="001F5496" w:rsidRPr="001F5496" w:rsidRDefault="001F5496" w:rsidP="001F5496">
      <w:r w:rsidRPr="001F5496">
        <w:rPr>
          <w:b/>
          <w:bCs/>
        </w:rPr>
        <w:t>#### 5.6.1 MECSAI-OSY Node Failure</w:t>
      </w:r>
    </w:p>
    <w:p w14:paraId="29275134" w14:textId="77777777" w:rsidR="001F5496" w:rsidRPr="001F5496" w:rsidRDefault="001F5496" w:rsidP="001F5496">
      <w:r w:rsidRPr="001F5496">
        <w:t>If OSY-A or OSY-B fails:</w:t>
      </w:r>
    </w:p>
    <w:p w14:paraId="6462FDA6" w14:textId="77777777" w:rsidR="001F5496" w:rsidRPr="001F5496" w:rsidRDefault="001F5496" w:rsidP="001F5496">
      <w:r w:rsidRPr="001F5496">
        <w:t>- The other node takes over seamlessly.</w:t>
      </w:r>
    </w:p>
    <w:p w14:paraId="44A9A744" w14:textId="77777777" w:rsidR="001F5496" w:rsidRPr="001F5496" w:rsidRDefault="001F5496" w:rsidP="001F5496">
      <w:r w:rsidRPr="001F5496">
        <w:t>- If both fail:</w:t>
      </w:r>
    </w:p>
    <w:p w14:paraId="3B82AD00" w14:textId="77777777" w:rsidR="001F5496" w:rsidRPr="001F5496" w:rsidRDefault="001F5496" w:rsidP="001F5496">
      <w:r w:rsidRPr="001F5496">
        <w:t>  - Local autonomy on each subsystem activates.</w:t>
      </w:r>
    </w:p>
    <w:p w14:paraId="1F33B5EA" w14:textId="77777777" w:rsidR="001F5496" w:rsidRPr="001F5496" w:rsidRDefault="001F5496" w:rsidP="001F5496">
      <w:r w:rsidRPr="001F5496">
        <w:t>  - Life-support enters conservative mode.</w:t>
      </w:r>
    </w:p>
    <w:p w14:paraId="1DD68E7A" w14:textId="77777777" w:rsidR="001F5496" w:rsidRPr="001F5496" w:rsidRDefault="001F5496" w:rsidP="001F5496">
      <w:r w:rsidRPr="001F5496">
        <w:t>  - Docking denied.</w:t>
      </w:r>
    </w:p>
    <w:p w14:paraId="4B24A833" w14:textId="77777777" w:rsidR="001F5496" w:rsidRPr="001F5496" w:rsidRDefault="001F5496" w:rsidP="001F5496">
      <w:r w:rsidRPr="001F5496">
        <w:t>  - Fabrication paused.</w:t>
      </w:r>
    </w:p>
    <w:p w14:paraId="58558A1D" w14:textId="77777777" w:rsidR="001F5496" w:rsidRPr="001F5496" w:rsidRDefault="001F5496" w:rsidP="001F5496">
      <w:r w:rsidRPr="001F5496">
        <w:lastRenderedPageBreak/>
        <w:t>  - Structural systems maintain minimal rotation stability.</w:t>
      </w:r>
    </w:p>
    <w:p w14:paraId="64A04F5A" w14:textId="77777777" w:rsidR="001F5496" w:rsidRPr="001F5496" w:rsidRDefault="001F5496" w:rsidP="001F5496"/>
    <w:p w14:paraId="75112135" w14:textId="77777777" w:rsidR="001F5496" w:rsidRPr="001F5496" w:rsidRDefault="001F5496" w:rsidP="001F5496">
      <w:r w:rsidRPr="001F5496">
        <w:rPr>
          <w:b/>
          <w:bCs/>
        </w:rPr>
        <w:t>#### 5.6.2 Loss of PRIME Communication</w:t>
      </w:r>
    </w:p>
    <w:p w14:paraId="2D33F593" w14:textId="77777777" w:rsidR="001F5496" w:rsidRPr="001F5496" w:rsidRDefault="001F5496" w:rsidP="001F5496">
      <w:r w:rsidRPr="001F5496">
        <w:t>MECSAI-OSY continues independently:</w:t>
      </w:r>
    </w:p>
    <w:p w14:paraId="3D60E40A" w14:textId="77777777" w:rsidR="001F5496" w:rsidRPr="001F5496" w:rsidRDefault="001F5496" w:rsidP="001F5496">
      <w:r w:rsidRPr="001F5496">
        <w:t>- Follows last known global constraints.</w:t>
      </w:r>
    </w:p>
    <w:p w14:paraId="49193317" w14:textId="77777777" w:rsidR="001F5496" w:rsidRPr="001F5496" w:rsidRDefault="001F5496" w:rsidP="001F5496">
      <w:r w:rsidRPr="001F5496">
        <w:t>- Rejects new tug arrivals unless pre-authorized.</w:t>
      </w:r>
    </w:p>
    <w:p w14:paraId="66C9E2ED" w14:textId="77777777" w:rsidR="001F5496" w:rsidRPr="001F5496" w:rsidRDefault="001F5496" w:rsidP="001F5496">
      <w:r w:rsidRPr="001F5496">
        <w:t>- Ensures station remains operational indefinitely.</w:t>
      </w:r>
    </w:p>
    <w:p w14:paraId="6A139BAD" w14:textId="77777777" w:rsidR="001F5496" w:rsidRPr="001F5496" w:rsidRDefault="001F5496" w:rsidP="001F5496"/>
    <w:p w14:paraId="0D48262D" w14:textId="77777777" w:rsidR="001F5496" w:rsidRPr="001F5496" w:rsidRDefault="001F5496" w:rsidP="001F5496">
      <w:r w:rsidRPr="001F5496">
        <w:rPr>
          <w:b/>
          <w:bCs/>
        </w:rPr>
        <w:t>#### 5.6.3 Subsystem Hardware Failures</w:t>
      </w:r>
    </w:p>
    <w:p w14:paraId="23ED3629" w14:textId="77777777" w:rsidR="001F5496" w:rsidRPr="001F5496" w:rsidRDefault="001F5496" w:rsidP="001F5496">
      <w:r w:rsidRPr="001F5496">
        <w:t>Triggered by Safety Layer:</w:t>
      </w:r>
    </w:p>
    <w:p w14:paraId="5E438401" w14:textId="77777777" w:rsidR="001F5496" w:rsidRPr="001F5496" w:rsidRDefault="001F5496" w:rsidP="001F5496">
      <w:r w:rsidRPr="001F5496">
        <w:t>- Module isolation.</w:t>
      </w:r>
    </w:p>
    <w:p w14:paraId="5F2C14A5" w14:textId="77777777" w:rsidR="001F5496" w:rsidRPr="001F5496" w:rsidRDefault="001F5496" w:rsidP="001F5496">
      <w:r w:rsidRPr="001F5496">
        <w:t>- Atmosphere rerouting.</w:t>
      </w:r>
    </w:p>
    <w:p w14:paraId="3920E891" w14:textId="77777777" w:rsidR="001F5496" w:rsidRPr="001F5496" w:rsidRDefault="001F5496" w:rsidP="001F5496">
      <w:r w:rsidRPr="001F5496">
        <w:t>- Compartment lockdown.</w:t>
      </w:r>
    </w:p>
    <w:p w14:paraId="3E86C85C" w14:textId="77777777" w:rsidR="001F5496" w:rsidRPr="001F5496" w:rsidRDefault="001F5496" w:rsidP="001F5496">
      <w:r w:rsidRPr="001F5496">
        <w:t>- Robotic repair dispatch.</w:t>
      </w:r>
    </w:p>
    <w:p w14:paraId="53C1486A" w14:textId="77777777" w:rsidR="001F5496" w:rsidRPr="001F5496" w:rsidRDefault="001F5496" w:rsidP="001F5496"/>
    <w:p w14:paraId="3903DFED" w14:textId="77777777" w:rsidR="001F5496" w:rsidRPr="001F5496" w:rsidRDefault="001F5496" w:rsidP="001F5496">
      <w:r w:rsidRPr="001F5496">
        <w:t>---</w:t>
      </w:r>
    </w:p>
    <w:p w14:paraId="64B263A2" w14:textId="77777777" w:rsidR="001F5496" w:rsidRPr="001F5496" w:rsidRDefault="001F5496" w:rsidP="001F5496"/>
    <w:p w14:paraId="2AA52435" w14:textId="77777777" w:rsidR="001F5496" w:rsidRPr="001F5496" w:rsidRDefault="001F5496" w:rsidP="001F5496">
      <w:r w:rsidRPr="001F5496">
        <w:rPr>
          <w:b/>
          <w:bCs/>
        </w:rPr>
        <w:t>### 5.7 Rejoin Protocol</w:t>
      </w:r>
    </w:p>
    <w:p w14:paraId="1C6ABD61" w14:textId="77777777" w:rsidR="001F5496" w:rsidRPr="001F5496" w:rsidRDefault="001F5496" w:rsidP="001F5496">
      <w:r w:rsidRPr="001F5496">
        <w:t>Once PRIME link is restored:</w:t>
      </w:r>
    </w:p>
    <w:p w14:paraId="45EFE796" w14:textId="77777777" w:rsidR="001F5496" w:rsidRPr="001F5496" w:rsidRDefault="001F5496" w:rsidP="001F5496">
      <w:r w:rsidRPr="001F5496">
        <w:t>1. OSY uploads buffered anomalies + logs.</w:t>
      </w:r>
    </w:p>
    <w:p w14:paraId="1F944BEC" w14:textId="77777777" w:rsidR="001F5496" w:rsidRPr="001F5496" w:rsidRDefault="001F5496" w:rsidP="001F5496">
      <w:r w:rsidRPr="001F5496">
        <w:t>2. PRIME updates fabrication &amp; docking schedules.</w:t>
      </w:r>
    </w:p>
    <w:p w14:paraId="17315BD4" w14:textId="77777777" w:rsidR="001F5496" w:rsidRPr="001F5496" w:rsidRDefault="001F5496" w:rsidP="001F5496">
      <w:r w:rsidRPr="001F5496">
        <w:t>3. Station recalibrates load balancing &amp; power budgets.</w:t>
      </w:r>
    </w:p>
    <w:p w14:paraId="5B9C853E" w14:textId="77777777" w:rsidR="001F5496" w:rsidRPr="001F5496" w:rsidRDefault="001F5496" w:rsidP="001F5496">
      <w:r w:rsidRPr="001F5496">
        <w:t>4. Docking queue restored.</w:t>
      </w:r>
    </w:p>
    <w:p w14:paraId="1EB08254" w14:textId="77777777" w:rsidR="001F5496" w:rsidRPr="001F5496" w:rsidRDefault="001F5496" w:rsidP="001F5496">
      <w:r w:rsidRPr="001F5496">
        <w:t>5. Production ramps back to normal.</w:t>
      </w:r>
    </w:p>
    <w:p w14:paraId="74848C15" w14:textId="77777777" w:rsidR="001F5496" w:rsidRPr="001F5496" w:rsidRDefault="001F5496" w:rsidP="001F5496"/>
    <w:p w14:paraId="1BFEEAFB" w14:textId="77777777" w:rsidR="001F5496" w:rsidRPr="001F5496" w:rsidRDefault="001F5496" w:rsidP="001F5496">
      <w:r w:rsidRPr="001F5496">
        <w:t>---</w:t>
      </w:r>
    </w:p>
    <w:p w14:paraId="1D8961A6" w14:textId="77777777" w:rsidR="001F5496" w:rsidRPr="001F5496" w:rsidRDefault="001F5496" w:rsidP="001F5496"/>
    <w:p w14:paraId="3A73D534" w14:textId="77777777" w:rsidR="001F5496" w:rsidRPr="001F5496" w:rsidRDefault="001F5496" w:rsidP="001F5496">
      <w:r w:rsidRPr="001F5496">
        <w:rPr>
          <w:b/>
          <w:bCs/>
        </w:rPr>
        <w:t>### 5.8 Summary</w:t>
      </w:r>
    </w:p>
    <w:p w14:paraId="08C6F2B4" w14:textId="77777777" w:rsidR="001F5496" w:rsidRPr="001F5496" w:rsidRDefault="001F5496" w:rsidP="001F5496">
      <w:r w:rsidRPr="001F5496">
        <w:t>MECSAI-OSY ensures the OSY Orbital Shipyard remains:</w:t>
      </w:r>
    </w:p>
    <w:p w14:paraId="53598974" w14:textId="77777777" w:rsidR="001F5496" w:rsidRPr="001F5496" w:rsidRDefault="001F5496" w:rsidP="001F5496">
      <w:r w:rsidRPr="001F5496">
        <w:t>- structurally stable,</w:t>
      </w:r>
    </w:p>
    <w:p w14:paraId="2CFB0B79" w14:textId="77777777" w:rsidR="001F5496" w:rsidRPr="001F5496" w:rsidRDefault="001F5496" w:rsidP="001F5496">
      <w:r w:rsidRPr="001F5496">
        <w:t>- life-safe,</w:t>
      </w:r>
    </w:p>
    <w:p w14:paraId="35F3DCC0" w14:textId="77777777" w:rsidR="001F5496" w:rsidRPr="001F5496" w:rsidRDefault="001F5496" w:rsidP="001F5496">
      <w:r w:rsidRPr="001F5496">
        <w:t>- fabrication-capable,</w:t>
      </w:r>
    </w:p>
    <w:p w14:paraId="676889A4" w14:textId="77777777" w:rsidR="001F5496" w:rsidRPr="001F5496" w:rsidRDefault="001F5496" w:rsidP="001F5496">
      <w:r w:rsidRPr="001F5496">
        <w:t>- docking-authoritative,</w:t>
      </w:r>
    </w:p>
    <w:p w14:paraId="307534E4" w14:textId="77777777" w:rsidR="001F5496" w:rsidRPr="001F5496" w:rsidRDefault="001F5496" w:rsidP="001F5496">
      <w:r w:rsidRPr="001F5496">
        <w:t>- fully autonomous during extended communication isolation.</w:t>
      </w:r>
    </w:p>
    <w:p w14:paraId="1B7AE047" w14:textId="77777777" w:rsidR="001F5496" w:rsidRPr="001F5496" w:rsidRDefault="001F5496" w:rsidP="001F5496">
      <w:r w:rsidRPr="001F5496">
        <w:br/>
      </w:r>
    </w:p>
    <w:p w14:paraId="53FAC847" w14:textId="77777777" w:rsidR="001F5496" w:rsidRPr="001F5496" w:rsidRDefault="001F5496" w:rsidP="001F5496">
      <w:r w:rsidRPr="001F5496">
        <w:rPr>
          <w:b/>
          <w:bCs/>
        </w:rPr>
        <w:t>## 6. MECSAI-SDC-CHAR-001 — SDC-COMMS Data Center Autonomy Charter</w:t>
      </w:r>
    </w:p>
    <w:p w14:paraId="56E22661" w14:textId="77777777" w:rsidR="001F5496" w:rsidRPr="001F5496" w:rsidRDefault="001F5496" w:rsidP="001F5496"/>
    <w:p w14:paraId="3CE7483B" w14:textId="77777777" w:rsidR="001F5496" w:rsidRPr="001F5496" w:rsidRDefault="001F5496" w:rsidP="001F5496">
      <w:r w:rsidRPr="001F5496">
        <w:rPr>
          <w:b/>
          <w:bCs/>
        </w:rPr>
        <w:t>### 6.1 Mission Overview</w:t>
      </w:r>
    </w:p>
    <w:p w14:paraId="0FCAD5FB" w14:textId="77777777" w:rsidR="001F5496" w:rsidRPr="001F5496" w:rsidRDefault="001F5496" w:rsidP="001F5496">
      <w:r w:rsidRPr="001F5496">
        <w:t>MECSAI-SDC governs the autonomous operation of the SDC</w:t>
      </w:r>
      <w:r w:rsidRPr="001F5496">
        <w:noBreakHyphen/>
        <w:t>COMMS modules.  </w:t>
      </w:r>
    </w:p>
    <w:p w14:paraId="737FA9CA" w14:textId="77777777" w:rsidR="001F5496" w:rsidRPr="001F5496" w:rsidRDefault="001F5496" w:rsidP="001F5496">
      <w:r w:rsidRPr="001F5496">
        <w:t>These modules form the distributed off</w:t>
      </w:r>
      <w:r w:rsidRPr="001F5496">
        <w:noBreakHyphen/>
        <w:t>planet data center network supporting compute, storage, routing, state replication, telemetry processing, mission analytics, and PRIME failover quorum.  </w:t>
      </w:r>
    </w:p>
    <w:p w14:paraId="03A19FA6" w14:textId="77777777" w:rsidR="001F5496" w:rsidRPr="001F5496" w:rsidRDefault="001F5496" w:rsidP="001F5496"/>
    <w:p w14:paraId="6A76611E" w14:textId="77777777" w:rsidR="001F5496" w:rsidRPr="001F5496" w:rsidRDefault="001F5496" w:rsidP="001F5496">
      <w:r w:rsidRPr="001F5496">
        <w:t xml:space="preserve">SDC modules are designed to operate </w:t>
      </w:r>
      <w:r w:rsidRPr="001F5496">
        <w:rPr>
          <w:b/>
          <w:bCs/>
        </w:rPr>
        <w:t>**independently**</w:t>
      </w:r>
      <w:r w:rsidRPr="001F5496">
        <w:t xml:space="preserve"> if cut off from Heber or OSY, preserving mission data, logs, and state continuity across the entire MECSAI federation.</w:t>
      </w:r>
    </w:p>
    <w:p w14:paraId="5A78B67B" w14:textId="77777777" w:rsidR="001F5496" w:rsidRPr="001F5496" w:rsidRDefault="001F5496" w:rsidP="001F5496"/>
    <w:p w14:paraId="63FD6CD1" w14:textId="77777777" w:rsidR="001F5496" w:rsidRPr="001F5496" w:rsidRDefault="001F5496" w:rsidP="001F5496">
      <w:r w:rsidRPr="001F5496">
        <w:t>---</w:t>
      </w:r>
    </w:p>
    <w:p w14:paraId="0C44697E" w14:textId="77777777" w:rsidR="001F5496" w:rsidRPr="001F5496" w:rsidRDefault="001F5496" w:rsidP="001F5496"/>
    <w:p w14:paraId="378FB8E7" w14:textId="77777777" w:rsidR="001F5496" w:rsidRPr="001F5496" w:rsidRDefault="001F5496" w:rsidP="001F5496">
      <w:r w:rsidRPr="001F5496">
        <w:rPr>
          <w:b/>
          <w:bCs/>
        </w:rPr>
        <w:t>### 6.2 Scope of Authority</w:t>
      </w:r>
    </w:p>
    <w:p w14:paraId="1FB53D41" w14:textId="77777777" w:rsidR="001F5496" w:rsidRPr="001F5496" w:rsidRDefault="001F5496" w:rsidP="001F5496"/>
    <w:p w14:paraId="06FB9718" w14:textId="77777777" w:rsidR="001F5496" w:rsidRPr="001F5496" w:rsidRDefault="001F5496" w:rsidP="001F5496">
      <w:r w:rsidRPr="001F5496">
        <w:rPr>
          <w:b/>
          <w:bCs/>
        </w:rPr>
        <w:t>#### 6.2.1 Compute &amp; Storage Oversight</w:t>
      </w:r>
    </w:p>
    <w:p w14:paraId="7CE03B32" w14:textId="77777777" w:rsidR="001F5496" w:rsidRPr="001F5496" w:rsidRDefault="001F5496" w:rsidP="001F5496">
      <w:r w:rsidRPr="001F5496">
        <w:t>MECSAI-SDC controls:</w:t>
      </w:r>
    </w:p>
    <w:p w14:paraId="414BF84E" w14:textId="77777777" w:rsidR="001F5496" w:rsidRPr="001F5496" w:rsidRDefault="001F5496" w:rsidP="001F5496">
      <w:r w:rsidRPr="001F5496">
        <w:lastRenderedPageBreak/>
        <w:t>- Replicated mission databases  </w:t>
      </w:r>
    </w:p>
    <w:p w14:paraId="1A81AE04" w14:textId="77777777" w:rsidR="001F5496" w:rsidRPr="001F5496" w:rsidRDefault="001F5496" w:rsidP="001F5496">
      <w:r w:rsidRPr="001F5496">
        <w:t>- PRIME state copies  </w:t>
      </w:r>
    </w:p>
    <w:p w14:paraId="7BFD9595" w14:textId="77777777" w:rsidR="001F5496" w:rsidRPr="001F5496" w:rsidRDefault="001F5496" w:rsidP="001F5496">
      <w:r w:rsidRPr="001F5496">
        <w:t>- Long-term archival logs  </w:t>
      </w:r>
    </w:p>
    <w:p w14:paraId="4A6075EE" w14:textId="77777777" w:rsidR="001F5496" w:rsidRPr="001F5496" w:rsidRDefault="001F5496" w:rsidP="001F5496">
      <w:r w:rsidRPr="001F5496">
        <w:t>- Distributed object storage  </w:t>
      </w:r>
    </w:p>
    <w:p w14:paraId="71990E97" w14:textId="77777777" w:rsidR="001F5496" w:rsidRPr="001F5496" w:rsidRDefault="001F5496" w:rsidP="001F5496">
      <w:r w:rsidRPr="001F5496">
        <w:t xml:space="preserve">- Cold, warm, and hot storage </w:t>
      </w:r>
      <w:proofErr w:type="gramStart"/>
      <w:r w:rsidRPr="001F5496">
        <w:t>tiers</w:t>
      </w:r>
      <w:proofErr w:type="gramEnd"/>
      <w:r w:rsidRPr="001F5496">
        <w:t xml:space="preserve">  </w:t>
      </w:r>
    </w:p>
    <w:p w14:paraId="17D19C9C" w14:textId="77777777" w:rsidR="001F5496" w:rsidRPr="001F5496" w:rsidRDefault="001F5496" w:rsidP="001F5496">
      <w:r w:rsidRPr="001F5496">
        <w:t>- Telemetry preprocessing pipelines  </w:t>
      </w:r>
    </w:p>
    <w:p w14:paraId="5F71D9EC" w14:textId="77777777" w:rsidR="001F5496" w:rsidRPr="001F5496" w:rsidRDefault="001F5496" w:rsidP="001F5496"/>
    <w:p w14:paraId="2DC216FD" w14:textId="77777777" w:rsidR="001F5496" w:rsidRPr="001F5496" w:rsidRDefault="001F5496" w:rsidP="001F5496">
      <w:r w:rsidRPr="001F5496">
        <w:rPr>
          <w:b/>
          <w:bCs/>
        </w:rPr>
        <w:t>#### 6.2.2 Communication &amp; Routing</w:t>
      </w:r>
    </w:p>
    <w:p w14:paraId="09F8C31A" w14:textId="77777777" w:rsidR="001F5496" w:rsidRPr="001F5496" w:rsidRDefault="001F5496" w:rsidP="001F5496">
      <w:r w:rsidRPr="001F5496">
        <w:t>The SDC layer:</w:t>
      </w:r>
    </w:p>
    <w:p w14:paraId="27617219" w14:textId="77777777" w:rsidR="001F5496" w:rsidRPr="001F5496" w:rsidRDefault="001F5496" w:rsidP="001F5496">
      <w:r w:rsidRPr="001F5496">
        <w:t>- Manages optical interlink routing  </w:t>
      </w:r>
    </w:p>
    <w:p w14:paraId="6062DEA7" w14:textId="77777777" w:rsidR="001F5496" w:rsidRPr="001F5496" w:rsidRDefault="001F5496" w:rsidP="001F5496">
      <w:r w:rsidRPr="001F5496">
        <w:t>- Selects optimal packet paths  </w:t>
      </w:r>
    </w:p>
    <w:p w14:paraId="4C04A800" w14:textId="77777777" w:rsidR="001F5496" w:rsidRPr="001F5496" w:rsidRDefault="001F5496" w:rsidP="001F5496">
      <w:r w:rsidRPr="001F5496">
        <w:t>- Handles congestion control  </w:t>
      </w:r>
    </w:p>
    <w:p w14:paraId="69ADE116" w14:textId="77777777" w:rsidR="001F5496" w:rsidRPr="001F5496" w:rsidRDefault="001F5496" w:rsidP="001F5496">
      <w:r w:rsidRPr="001F5496">
        <w:t>- Performs protocol translation  </w:t>
      </w:r>
    </w:p>
    <w:p w14:paraId="4EA10812" w14:textId="77777777" w:rsidR="001F5496" w:rsidRPr="001F5496" w:rsidRDefault="001F5496" w:rsidP="001F5496">
      <w:r w:rsidRPr="001F5496">
        <w:t>- Serves as a relay node for:</w:t>
      </w:r>
    </w:p>
    <w:p w14:paraId="12BF76C7" w14:textId="77777777" w:rsidR="001F5496" w:rsidRPr="001F5496" w:rsidRDefault="001F5496" w:rsidP="001F5496">
      <w:r w:rsidRPr="001F5496">
        <w:t>  - Tug fleet  </w:t>
      </w:r>
    </w:p>
    <w:p w14:paraId="563C7AC5" w14:textId="77777777" w:rsidR="001F5496" w:rsidRPr="001F5496" w:rsidRDefault="001F5496" w:rsidP="001F5496">
      <w:r w:rsidRPr="001F5496">
        <w:t>  - OSY  </w:t>
      </w:r>
    </w:p>
    <w:p w14:paraId="693EC688" w14:textId="77777777" w:rsidR="001F5496" w:rsidRPr="001F5496" w:rsidRDefault="001F5496" w:rsidP="001F5496">
      <w:r w:rsidRPr="001F5496">
        <w:t>  - Heber Campus  </w:t>
      </w:r>
    </w:p>
    <w:p w14:paraId="28534FFC" w14:textId="77777777" w:rsidR="001F5496" w:rsidRPr="001F5496" w:rsidRDefault="001F5496" w:rsidP="001F5496">
      <w:r w:rsidRPr="001F5496">
        <w:t>  - External networks (Starlink, ground fiber, etc.)</w:t>
      </w:r>
    </w:p>
    <w:p w14:paraId="1F3044B3" w14:textId="77777777" w:rsidR="001F5496" w:rsidRPr="001F5496" w:rsidRDefault="001F5496" w:rsidP="001F5496"/>
    <w:p w14:paraId="19C84BD0" w14:textId="77777777" w:rsidR="001F5496" w:rsidRPr="001F5496" w:rsidRDefault="001F5496" w:rsidP="001F5496">
      <w:r w:rsidRPr="001F5496">
        <w:rPr>
          <w:b/>
          <w:bCs/>
        </w:rPr>
        <w:t>#### 6.2.3 Analytics &amp; Simulation</w:t>
      </w:r>
    </w:p>
    <w:p w14:paraId="34113AA9" w14:textId="77777777" w:rsidR="001F5496" w:rsidRPr="001F5496" w:rsidRDefault="001F5496" w:rsidP="001F5496">
      <w:r w:rsidRPr="001F5496">
        <w:t>Runs:</w:t>
      </w:r>
    </w:p>
    <w:p w14:paraId="140445E8" w14:textId="77777777" w:rsidR="001F5496" w:rsidRPr="001F5496" w:rsidRDefault="001F5496" w:rsidP="001F5496">
      <w:r w:rsidRPr="001F5496">
        <w:t>- Predictive mission simulations  </w:t>
      </w:r>
    </w:p>
    <w:p w14:paraId="02FA86F6" w14:textId="77777777" w:rsidR="001F5496" w:rsidRPr="001F5496" w:rsidRDefault="001F5496" w:rsidP="001F5496">
      <w:r w:rsidRPr="001F5496">
        <w:t>- Thermal and structural models  </w:t>
      </w:r>
    </w:p>
    <w:p w14:paraId="60184F40" w14:textId="77777777" w:rsidR="001F5496" w:rsidRPr="001F5496" w:rsidRDefault="001F5496" w:rsidP="001F5496">
      <w:r w:rsidRPr="001F5496">
        <w:t>- Fleet performance analytics  </w:t>
      </w:r>
    </w:p>
    <w:p w14:paraId="1FA539D3" w14:textId="77777777" w:rsidR="001F5496" w:rsidRPr="001F5496" w:rsidRDefault="001F5496" w:rsidP="001F5496">
      <w:r w:rsidRPr="001F5496">
        <w:t>- Hydrogen/microgrid forecasting modules  </w:t>
      </w:r>
    </w:p>
    <w:p w14:paraId="20A80987" w14:textId="77777777" w:rsidR="001F5496" w:rsidRPr="001F5496" w:rsidRDefault="001F5496" w:rsidP="001F5496">
      <w:r w:rsidRPr="001F5496">
        <w:t>- Orbital traffic prediction  </w:t>
      </w:r>
    </w:p>
    <w:p w14:paraId="69824A85" w14:textId="77777777" w:rsidR="001F5496" w:rsidRPr="001F5496" w:rsidRDefault="001F5496" w:rsidP="001F5496"/>
    <w:p w14:paraId="4671BF49" w14:textId="77777777" w:rsidR="001F5496" w:rsidRPr="001F5496" w:rsidRDefault="001F5496" w:rsidP="001F5496">
      <w:r w:rsidRPr="001F5496">
        <w:rPr>
          <w:b/>
          <w:bCs/>
        </w:rPr>
        <w:t>#### 6.2.4 PRIME Backup Hosting</w:t>
      </w:r>
    </w:p>
    <w:p w14:paraId="14C42DBC" w14:textId="77777777" w:rsidR="001F5496" w:rsidRPr="001F5496" w:rsidRDefault="001F5496" w:rsidP="001F5496">
      <w:r w:rsidRPr="001F5496">
        <w:t xml:space="preserve">One SDC module always hosts </w:t>
      </w:r>
      <w:r w:rsidRPr="001F5496">
        <w:rPr>
          <w:b/>
          <w:bCs/>
        </w:rPr>
        <w:t>**PRIME-C**</w:t>
      </w:r>
      <w:r w:rsidRPr="001F5496">
        <w:t>, the warm</w:t>
      </w:r>
      <w:r w:rsidRPr="001F5496">
        <w:noBreakHyphen/>
        <w:t>standby global orchestrator.</w:t>
      </w:r>
    </w:p>
    <w:p w14:paraId="451B5372" w14:textId="77777777" w:rsidR="001F5496" w:rsidRPr="001F5496" w:rsidRDefault="001F5496" w:rsidP="001F5496"/>
    <w:p w14:paraId="445D2790" w14:textId="77777777" w:rsidR="001F5496" w:rsidRPr="001F5496" w:rsidRDefault="001F5496" w:rsidP="001F5496">
      <w:r w:rsidRPr="001F5496">
        <w:t>---</w:t>
      </w:r>
    </w:p>
    <w:p w14:paraId="44C38F69" w14:textId="77777777" w:rsidR="001F5496" w:rsidRPr="001F5496" w:rsidRDefault="001F5496" w:rsidP="001F5496"/>
    <w:p w14:paraId="1D618FA8" w14:textId="77777777" w:rsidR="001F5496" w:rsidRPr="001F5496" w:rsidRDefault="001F5496" w:rsidP="001F5496">
      <w:r w:rsidRPr="001F5496">
        <w:rPr>
          <w:b/>
          <w:bCs/>
        </w:rPr>
        <w:t>### 6.3 Operational Responsibilities</w:t>
      </w:r>
    </w:p>
    <w:p w14:paraId="42D0D1B5" w14:textId="77777777" w:rsidR="001F5496" w:rsidRPr="001F5496" w:rsidRDefault="001F5496" w:rsidP="001F5496"/>
    <w:p w14:paraId="6009F700" w14:textId="77777777" w:rsidR="001F5496" w:rsidRPr="001F5496" w:rsidRDefault="001F5496" w:rsidP="001F5496">
      <w:r w:rsidRPr="001F5496">
        <w:rPr>
          <w:b/>
          <w:bCs/>
        </w:rPr>
        <w:t>#### 6.3.1 Full-State Replication</w:t>
      </w:r>
    </w:p>
    <w:p w14:paraId="7955AA91" w14:textId="77777777" w:rsidR="001F5496" w:rsidRPr="001F5496" w:rsidRDefault="001F5496" w:rsidP="001F5496">
      <w:r w:rsidRPr="001F5496">
        <w:t>SDC modules continuously replicate:</w:t>
      </w:r>
    </w:p>
    <w:p w14:paraId="667D6845" w14:textId="77777777" w:rsidR="001F5496" w:rsidRPr="001F5496" w:rsidRDefault="001F5496" w:rsidP="001F5496">
      <w:r w:rsidRPr="001F5496">
        <w:t>- PRIME state  </w:t>
      </w:r>
    </w:p>
    <w:p w14:paraId="741618F9" w14:textId="77777777" w:rsidR="001F5496" w:rsidRPr="001F5496" w:rsidRDefault="001F5496" w:rsidP="001F5496">
      <w:r w:rsidRPr="001F5496">
        <w:t>- Domain mission queues  </w:t>
      </w:r>
    </w:p>
    <w:p w14:paraId="0EC8F69B" w14:textId="77777777" w:rsidR="001F5496" w:rsidRPr="001F5496" w:rsidRDefault="001F5496" w:rsidP="001F5496">
      <w:r w:rsidRPr="001F5496">
        <w:t>- Asset logs  </w:t>
      </w:r>
    </w:p>
    <w:p w14:paraId="4EA94C62" w14:textId="77777777" w:rsidR="001F5496" w:rsidRPr="001F5496" w:rsidRDefault="001F5496" w:rsidP="001F5496">
      <w:r w:rsidRPr="001F5496">
        <w:t>- Telemetry streams  </w:t>
      </w:r>
    </w:p>
    <w:p w14:paraId="4FE42EA8" w14:textId="77777777" w:rsidR="001F5496" w:rsidRPr="001F5496" w:rsidRDefault="001F5496" w:rsidP="001F5496">
      <w:r w:rsidRPr="001F5496">
        <w:t>- OSY environmental data  </w:t>
      </w:r>
    </w:p>
    <w:p w14:paraId="7FDEC1D0" w14:textId="77777777" w:rsidR="001F5496" w:rsidRPr="001F5496" w:rsidRDefault="001F5496" w:rsidP="001F5496">
      <w:r w:rsidRPr="001F5496">
        <w:t>- Heber energy production records  </w:t>
      </w:r>
    </w:p>
    <w:p w14:paraId="1FBE4026" w14:textId="77777777" w:rsidR="001F5496" w:rsidRPr="001F5496" w:rsidRDefault="001F5496" w:rsidP="001F5496">
      <w:r w:rsidRPr="001F5496">
        <w:t>- Safety Layer event traces  </w:t>
      </w:r>
    </w:p>
    <w:p w14:paraId="60AFC7BF" w14:textId="77777777" w:rsidR="001F5496" w:rsidRPr="001F5496" w:rsidRDefault="001F5496" w:rsidP="001F5496"/>
    <w:p w14:paraId="528ED156" w14:textId="77777777" w:rsidR="001F5496" w:rsidRPr="001F5496" w:rsidRDefault="001F5496" w:rsidP="001F5496">
      <w:r w:rsidRPr="001F5496">
        <w:t>Replication uses:</w:t>
      </w:r>
    </w:p>
    <w:p w14:paraId="4C01C01C" w14:textId="77777777" w:rsidR="001F5496" w:rsidRPr="001F5496" w:rsidRDefault="001F5496" w:rsidP="001F5496">
      <w:r w:rsidRPr="001F5496">
        <w:t>- Multi-region consensus  </w:t>
      </w:r>
    </w:p>
    <w:p w14:paraId="7A33D347" w14:textId="77777777" w:rsidR="001F5496" w:rsidRPr="001F5496" w:rsidRDefault="001F5496" w:rsidP="001F5496">
      <w:r w:rsidRPr="001F5496">
        <w:t>- Automatic conflict resolution  </w:t>
      </w:r>
    </w:p>
    <w:p w14:paraId="313D3438" w14:textId="77777777" w:rsidR="001F5496" w:rsidRPr="001F5496" w:rsidRDefault="001F5496" w:rsidP="001F5496">
      <w:r w:rsidRPr="001F5496">
        <w:t>- Encryption at rest and in motion  </w:t>
      </w:r>
    </w:p>
    <w:p w14:paraId="140911B4" w14:textId="77777777" w:rsidR="001F5496" w:rsidRPr="001F5496" w:rsidRDefault="001F5496" w:rsidP="001F5496"/>
    <w:p w14:paraId="3AF8D333" w14:textId="77777777" w:rsidR="001F5496" w:rsidRPr="001F5496" w:rsidRDefault="001F5496" w:rsidP="001F5496">
      <w:r w:rsidRPr="001F5496">
        <w:rPr>
          <w:b/>
          <w:bCs/>
        </w:rPr>
        <w:t>#### 6.3.2 Network Resilience</w:t>
      </w:r>
    </w:p>
    <w:p w14:paraId="76CB16D4" w14:textId="77777777" w:rsidR="001F5496" w:rsidRPr="001F5496" w:rsidRDefault="001F5496" w:rsidP="001F5496">
      <w:r w:rsidRPr="001F5496">
        <w:t>MECSAI-SDC:</w:t>
      </w:r>
    </w:p>
    <w:p w14:paraId="6837B1E8" w14:textId="77777777" w:rsidR="001F5496" w:rsidRPr="001F5496" w:rsidRDefault="001F5496" w:rsidP="001F5496">
      <w:r w:rsidRPr="001F5496">
        <w:t>- Reroutes around failed links  </w:t>
      </w:r>
    </w:p>
    <w:p w14:paraId="3BB10AE4" w14:textId="77777777" w:rsidR="001F5496" w:rsidRPr="001F5496" w:rsidRDefault="001F5496" w:rsidP="001F5496">
      <w:r w:rsidRPr="001F5496">
        <w:lastRenderedPageBreak/>
        <w:t>- Switches between RF, laser, and LEO relay paths  </w:t>
      </w:r>
    </w:p>
    <w:p w14:paraId="11FB9F1A" w14:textId="77777777" w:rsidR="001F5496" w:rsidRPr="001F5496" w:rsidRDefault="001F5496" w:rsidP="001F5496">
      <w:r w:rsidRPr="001F5496">
        <w:t>- Maintains redundant comm channels  </w:t>
      </w:r>
    </w:p>
    <w:p w14:paraId="7D136CDA" w14:textId="77777777" w:rsidR="001F5496" w:rsidRPr="001F5496" w:rsidRDefault="001F5496" w:rsidP="001F5496">
      <w:r w:rsidRPr="001F5496">
        <w:t>- Prioritizes mission-critical packets  </w:t>
      </w:r>
    </w:p>
    <w:p w14:paraId="6D43E12D" w14:textId="77777777" w:rsidR="001F5496" w:rsidRPr="001F5496" w:rsidRDefault="001F5496" w:rsidP="001F5496"/>
    <w:p w14:paraId="60227075" w14:textId="77777777" w:rsidR="001F5496" w:rsidRPr="001F5496" w:rsidRDefault="001F5496" w:rsidP="001F5496">
      <w:r w:rsidRPr="001F5496">
        <w:rPr>
          <w:b/>
          <w:bCs/>
        </w:rPr>
        <w:t>#### 6.3.3 Data Integrity Enforcement</w:t>
      </w:r>
    </w:p>
    <w:p w14:paraId="2441351D" w14:textId="77777777" w:rsidR="001F5496" w:rsidRPr="001F5496" w:rsidRDefault="001F5496" w:rsidP="001F5496">
      <w:r w:rsidRPr="001F5496">
        <w:t>SDC modules:</w:t>
      </w:r>
    </w:p>
    <w:p w14:paraId="749F4FA1" w14:textId="77777777" w:rsidR="001F5496" w:rsidRPr="001F5496" w:rsidRDefault="001F5496" w:rsidP="001F5496">
      <w:r w:rsidRPr="001F5496">
        <w:t>- Validate checksums  </w:t>
      </w:r>
    </w:p>
    <w:p w14:paraId="1EBED93D" w14:textId="77777777" w:rsidR="001F5496" w:rsidRPr="001F5496" w:rsidRDefault="001F5496" w:rsidP="001F5496">
      <w:r w:rsidRPr="001F5496">
        <w:t>- Detect packet corruption  </w:t>
      </w:r>
    </w:p>
    <w:p w14:paraId="1AA0B57B" w14:textId="77777777" w:rsidR="001F5496" w:rsidRPr="001F5496" w:rsidRDefault="001F5496" w:rsidP="001F5496">
      <w:r w:rsidRPr="001F5496">
        <w:t>- Reject unsigned or malformed PRIME packets  </w:t>
      </w:r>
    </w:p>
    <w:p w14:paraId="225EEBA1" w14:textId="77777777" w:rsidR="001F5496" w:rsidRPr="001F5496" w:rsidRDefault="001F5496" w:rsidP="001F5496">
      <w:r w:rsidRPr="001F5496">
        <w:t>- Maintain uninterrupted logging even if offline  </w:t>
      </w:r>
    </w:p>
    <w:p w14:paraId="2E823EF4" w14:textId="77777777" w:rsidR="001F5496" w:rsidRPr="001F5496" w:rsidRDefault="001F5496" w:rsidP="001F5496"/>
    <w:p w14:paraId="55B5EAB6" w14:textId="77777777" w:rsidR="001F5496" w:rsidRPr="001F5496" w:rsidRDefault="001F5496" w:rsidP="001F5496">
      <w:r w:rsidRPr="001F5496">
        <w:rPr>
          <w:b/>
          <w:bCs/>
        </w:rPr>
        <w:t>#### 6.3.4 Survivability Responsibilities</w:t>
      </w:r>
    </w:p>
    <w:p w14:paraId="3EFA1A50" w14:textId="77777777" w:rsidR="001F5496" w:rsidRPr="001F5496" w:rsidRDefault="001F5496" w:rsidP="001F5496">
      <w:r w:rsidRPr="001F5496">
        <w:t>Each SDC module:</w:t>
      </w:r>
    </w:p>
    <w:p w14:paraId="1BD052DF" w14:textId="77777777" w:rsidR="001F5496" w:rsidRPr="001F5496" w:rsidRDefault="001F5496" w:rsidP="001F5496">
      <w:r w:rsidRPr="001F5496">
        <w:t>- Maintains self-thermal regulation  </w:t>
      </w:r>
    </w:p>
    <w:p w14:paraId="2207E664" w14:textId="77777777" w:rsidR="001F5496" w:rsidRPr="001F5496" w:rsidRDefault="001F5496" w:rsidP="001F5496">
      <w:r w:rsidRPr="001F5496">
        <w:t>- Manages internal battery systems  </w:t>
      </w:r>
    </w:p>
    <w:p w14:paraId="241E58B5" w14:textId="77777777" w:rsidR="001F5496" w:rsidRPr="001F5496" w:rsidRDefault="001F5496" w:rsidP="001F5496">
      <w:r w:rsidRPr="001F5496">
        <w:t>- Regulates onboard cooling loops  </w:t>
      </w:r>
    </w:p>
    <w:p w14:paraId="3B3DCB15" w14:textId="77777777" w:rsidR="001F5496" w:rsidRPr="001F5496" w:rsidRDefault="001F5496" w:rsidP="001F5496">
      <w:r w:rsidRPr="001F5496">
        <w:t>- Auto</w:t>
      </w:r>
      <w:r w:rsidRPr="001F5496">
        <w:noBreakHyphen/>
        <w:t>isolates compromised racks  </w:t>
      </w:r>
    </w:p>
    <w:p w14:paraId="4CA4A85D" w14:textId="77777777" w:rsidR="001F5496" w:rsidRPr="001F5496" w:rsidRDefault="001F5496" w:rsidP="001F5496"/>
    <w:p w14:paraId="63DBD96A" w14:textId="77777777" w:rsidR="001F5496" w:rsidRPr="001F5496" w:rsidRDefault="001F5496" w:rsidP="001F5496">
      <w:r w:rsidRPr="001F5496">
        <w:t>---</w:t>
      </w:r>
    </w:p>
    <w:p w14:paraId="0430AB5A" w14:textId="77777777" w:rsidR="001F5496" w:rsidRPr="001F5496" w:rsidRDefault="001F5496" w:rsidP="001F5496"/>
    <w:p w14:paraId="5A2A4820" w14:textId="77777777" w:rsidR="001F5496" w:rsidRPr="001F5496" w:rsidRDefault="001F5496" w:rsidP="001F5496">
      <w:r w:rsidRPr="001F5496">
        <w:rPr>
          <w:b/>
          <w:bCs/>
        </w:rPr>
        <w:t>### 6.4 Limitations</w:t>
      </w:r>
    </w:p>
    <w:p w14:paraId="231DE8D1" w14:textId="77777777" w:rsidR="001F5496" w:rsidRPr="001F5496" w:rsidRDefault="001F5496" w:rsidP="001F5496"/>
    <w:p w14:paraId="4D7950B3" w14:textId="77777777" w:rsidR="001F5496" w:rsidRPr="001F5496" w:rsidRDefault="001F5496" w:rsidP="001F5496">
      <w:r w:rsidRPr="001F5496">
        <w:t xml:space="preserve">MECSAI-SDC </w:t>
      </w:r>
      <w:r w:rsidRPr="001F5496">
        <w:rPr>
          <w:b/>
          <w:bCs/>
        </w:rPr>
        <w:t>**cannot**</w:t>
      </w:r>
      <w:r w:rsidRPr="001F5496">
        <w:t>:</w:t>
      </w:r>
    </w:p>
    <w:p w14:paraId="4219B466" w14:textId="77777777" w:rsidR="001F5496" w:rsidRPr="001F5496" w:rsidRDefault="001F5496" w:rsidP="001F5496">
      <w:r w:rsidRPr="001F5496">
        <w:t>- Issue mission assignments  </w:t>
      </w:r>
    </w:p>
    <w:p w14:paraId="6F2A90EE" w14:textId="77777777" w:rsidR="001F5496" w:rsidRPr="001F5496" w:rsidRDefault="001F5496" w:rsidP="001F5496">
      <w:r w:rsidRPr="001F5496">
        <w:t>- Command physical hardware actuators  </w:t>
      </w:r>
    </w:p>
    <w:p w14:paraId="4F06FF88" w14:textId="77777777" w:rsidR="001F5496" w:rsidRPr="001F5496" w:rsidRDefault="001F5496" w:rsidP="001F5496">
      <w:r w:rsidRPr="001F5496">
        <w:t>- Override domain MECSAI authority  </w:t>
      </w:r>
    </w:p>
    <w:p w14:paraId="5A85F506" w14:textId="77777777" w:rsidR="001F5496" w:rsidRPr="001F5496" w:rsidRDefault="001F5496" w:rsidP="001F5496">
      <w:r w:rsidRPr="001F5496">
        <w:lastRenderedPageBreak/>
        <w:t>- Promote itself to PRIME without quorum  </w:t>
      </w:r>
    </w:p>
    <w:p w14:paraId="6015C13E" w14:textId="77777777" w:rsidR="001F5496" w:rsidRPr="001F5496" w:rsidRDefault="001F5496" w:rsidP="001F5496"/>
    <w:p w14:paraId="3DA34E1A" w14:textId="77777777" w:rsidR="001F5496" w:rsidRPr="001F5496" w:rsidRDefault="001F5496" w:rsidP="001F5496">
      <w:r w:rsidRPr="001F5496">
        <w:t>It is strictly a compute, storage, analytics, and comms node.</w:t>
      </w:r>
    </w:p>
    <w:p w14:paraId="3CF80879" w14:textId="77777777" w:rsidR="001F5496" w:rsidRPr="001F5496" w:rsidRDefault="001F5496" w:rsidP="001F5496"/>
    <w:p w14:paraId="1269D94F" w14:textId="77777777" w:rsidR="001F5496" w:rsidRPr="001F5496" w:rsidRDefault="001F5496" w:rsidP="001F5496">
      <w:r w:rsidRPr="001F5496">
        <w:t>---</w:t>
      </w:r>
    </w:p>
    <w:p w14:paraId="01C26CE4" w14:textId="77777777" w:rsidR="001F5496" w:rsidRPr="001F5496" w:rsidRDefault="001F5496" w:rsidP="001F5496"/>
    <w:p w14:paraId="1AD81B5B" w14:textId="77777777" w:rsidR="001F5496" w:rsidRPr="001F5496" w:rsidRDefault="001F5496" w:rsidP="001F5496">
      <w:r w:rsidRPr="001F5496">
        <w:rPr>
          <w:b/>
          <w:bCs/>
        </w:rPr>
        <w:t>### 6.5 Safety &amp; Continuity Doctrine</w:t>
      </w:r>
    </w:p>
    <w:p w14:paraId="6F9E3232" w14:textId="77777777" w:rsidR="001F5496" w:rsidRPr="001F5496" w:rsidRDefault="001F5496" w:rsidP="001F5496"/>
    <w:p w14:paraId="22F8AB97" w14:textId="77777777" w:rsidR="001F5496" w:rsidRPr="001F5496" w:rsidRDefault="001F5496" w:rsidP="001F5496">
      <w:r w:rsidRPr="001F5496">
        <w:rPr>
          <w:b/>
          <w:bCs/>
        </w:rPr>
        <w:t>#### 6.5.1 Data Preservation Priority</w:t>
      </w:r>
    </w:p>
    <w:p w14:paraId="38DB8A69" w14:textId="77777777" w:rsidR="001F5496" w:rsidRPr="001F5496" w:rsidRDefault="001F5496" w:rsidP="001F5496">
      <w:r w:rsidRPr="001F5496">
        <w:t>If under power or thermal stress:</w:t>
      </w:r>
    </w:p>
    <w:p w14:paraId="5959ADB8" w14:textId="77777777" w:rsidR="001F5496" w:rsidRPr="001F5496" w:rsidRDefault="001F5496" w:rsidP="001F5496">
      <w:r w:rsidRPr="001F5496">
        <w:t>1. Prioritize:</w:t>
      </w:r>
    </w:p>
    <w:p w14:paraId="606A41EF" w14:textId="77777777" w:rsidR="001F5496" w:rsidRPr="001F5496" w:rsidRDefault="001F5496" w:rsidP="001F5496">
      <w:r w:rsidRPr="001F5496">
        <w:t>   - PRIME state</w:t>
      </w:r>
    </w:p>
    <w:p w14:paraId="677062B6" w14:textId="77777777" w:rsidR="001F5496" w:rsidRPr="001F5496" w:rsidRDefault="001F5496" w:rsidP="001F5496">
      <w:r w:rsidRPr="001F5496">
        <w:t>   - Safety logs</w:t>
      </w:r>
    </w:p>
    <w:p w14:paraId="5D87C7BE" w14:textId="77777777" w:rsidR="001F5496" w:rsidRPr="001F5496" w:rsidRDefault="001F5496" w:rsidP="001F5496">
      <w:r w:rsidRPr="001F5496">
        <w:t>   - Mission data  </w:t>
      </w:r>
    </w:p>
    <w:p w14:paraId="3D06A5E1" w14:textId="77777777" w:rsidR="001F5496" w:rsidRPr="001F5496" w:rsidRDefault="001F5496" w:rsidP="001F5496">
      <w:r w:rsidRPr="001F5496">
        <w:t>2. Deprioritize:</w:t>
      </w:r>
    </w:p>
    <w:p w14:paraId="43168B1F" w14:textId="77777777" w:rsidR="001F5496" w:rsidRPr="001F5496" w:rsidRDefault="001F5496" w:rsidP="001F5496">
      <w:r w:rsidRPr="001F5496">
        <w:t>   - Cached analytics</w:t>
      </w:r>
    </w:p>
    <w:p w14:paraId="52E3EAB2" w14:textId="77777777" w:rsidR="001F5496" w:rsidRPr="001F5496" w:rsidRDefault="001F5496" w:rsidP="001F5496">
      <w:r w:rsidRPr="001F5496">
        <w:t>   - Temporary mission simulations  </w:t>
      </w:r>
    </w:p>
    <w:p w14:paraId="0CAF7E9E" w14:textId="77777777" w:rsidR="001F5496" w:rsidRPr="001F5496" w:rsidRDefault="001F5496" w:rsidP="001F5496"/>
    <w:p w14:paraId="43991F9B" w14:textId="77777777" w:rsidR="001F5496" w:rsidRPr="001F5496" w:rsidRDefault="001F5496" w:rsidP="001F5496">
      <w:r w:rsidRPr="001F5496">
        <w:rPr>
          <w:b/>
          <w:bCs/>
        </w:rPr>
        <w:t>#### 6.5.2 Isolation Logic</w:t>
      </w:r>
    </w:p>
    <w:p w14:paraId="645E5D97" w14:textId="77777777" w:rsidR="001F5496" w:rsidRPr="001F5496" w:rsidRDefault="001F5496" w:rsidP="001F5496">
      <w:r w:rsidRPr="001F5496">
        <w:t>If a module detects:</w:t>
      </w:r>
    </w:p>
    <w:p w14:paraId="1339535C" w14:textId="77777777" w:rsidR="001F5496" w:rsidRPr="001F5496" w:rsidRDefault="001F5496" w:rsidP="001F5496">
      <w:r w:rsidRPr="001F5496">
        <w:t xml:space="preserve">- Radiation </w:t>
      </w:r>
      <w:proofErr w:type="gramStart"/>
      <w:r w:rsidRPr="001F5496">
        <w:t>spike</w:t>
      </w:r>
      <w:proofErr w:type="gramEnd"/>
      <w:r w:rsidRPr="001F5496">
        <w:t xml:space="preserve">  </w:t>
      </w:r>
    </w:p>
    <w:p w14:paraId="193F9A4F" w14:textId="77777777" w:rsidR="001F5496" w:rsidRPr="001F5496" w:rsidRDefault="001F5496" w:rsidP="001F5496">
      <w:r w:rsidRPr="001F5496">
        <w:t>- Impact event  </w:t>
      </w:r>
    </w:p>
    <w:p w14:paraId="380F90C8" w14:textId="77777777" w:rsidR="001F5496" w:rsidRPr="001F5496" w:rsidRDefault="001F5496" w:rsidP="001F5496">
      <w:r w:rsidRPr="001F5496">
        <w:t>- Thermal runaway  </w:t>
      </w:r>
    </w:p>
    <w:p w14:paraId="48321874" w14:textId="77777777" w:rsidR="001F5496" w:rsidRPr="001F5496" w:rsidRDefault="001F5496" w:rsidP="001F5496"/>
    <w:p w14:paraId="44E10523" w14:textId="77777777" w:rsidR="001F5496" w:rsidRPr="001F5496" w:rsidRDefault="001F5496" w:rsidP="001F5496">
      <w:r w:rsidRPr="001F5496">
        <w:t>It will:</w:t>
      </w:r>
    </w:p>
    <w:p w14:paraId="078EF83E" w14:textId="77777777" w:rsidR="001F5496" w:rsidRPr="001F5496" w:rsidRDefault="001F5496" w:rsidP="001F5496">
      <w:r w:rsidRPr="001F5496">
        <w:t>- Isolate affected racks  </w:t>
      </w:r>
    </w:p>
    <w:p w14:paraId="12D624EA" w14:textId="77777777" w:rsidR="001F5496" w:rsidRPr="001F5496" w:rsidRDefault="001F5496" w:rsidP="001F5496">
      <w:r w:rsidRPr="001F5496">
        <w:lastRenderedPageBreak/>
        <w:t>- Protect PRIME and domain data shards  </w:t>
      </w:r>
    </w:p>
    <w:p w14:paraId="3C52D5F0" w14:textId="77777777" w:rsidR="001F5496" w:rsidRPr="001F5496" w:rsidRDefault="001F5496" w:rsidP="001F5496">
      <w:r w:rsidRPr="001F5496">
        <w:t>- Enter partial</w:t>
      </w:r>
      <w:r w:rsidRPr="001F5496">
        <w:noBreakHyphen/>
        <w:t>operation safe mode  </w:t>
      </w:r>
    </w:p>
    <w:p w14:paraId="50E6231D" w14:textId="77777777" w:rsidR="001F5496" w:rsidRPr="001F5496" w:rsidRDefault="001F5496" w:rsidP="001F5496"/>
    <w:p w14:paraId="27DE01F4" w14:textId="77777777" w:rsidR="001F5496" w:rsidRPr="001F5496" w:rsidRDefault="001F5496" w:rsidP="001F5496">
      <w:r w:rsidRPr="001F5496">
        <w:rPr>
          <w:b/>
          <w:bCs/>
        </w:rPr>
        <w:t>#### 6.5.3 Split-Brain Prevention</w:t>
      </w:r>
    </w:p>
    <w:p w14:paraId="0AFDAF22" w14:textId="77777777" w:rsidR="001F5496" w:rsidRPr="001F5496" w:rsidRDefault="001F5496" w:rsidP="001F5496">
      <w:r w:rsidRPr="001F5496">
        <w:t>SDC nodes must:</w:t>
      </w:r>
    </w:p>
    <w:p w14:paraId="41345563" w14:textId="77777777" w:rsidR="001F5496" w:rsidRPr="001F5496" w:rsidRDefault="001F5496" w:rsidP="001F5496">
      <w:r w:rsidRPr="001F5496">
        <w:t>- Maintain quorum checks  </w:t>
      </w:r>
    </w:p>
    <w:p w14:paraId="0FBC8CFC" w14:textId="77777777" w:rsidR="001F5496" w:rsidRPr="001F5496" w:rsidRDefault="001F5496" w:rsidP="001F5496">
      <w:r w:rsidRPr="001F5496">
        <w:t>- Use fencing tokens for PRIME promotion  </w:t>
      </w:r>
    </w:p>
    <w:p w14:paraId="4F79671A" w14:textId="77777777" w:rsidR="001F5496" w:rsidRPr="001F5496" w:rsidRDefault="001F5496" w:rsidP="001F5496">
      <w:r w:rsidRPr="001F5496">
        <w:t>- Ignore stale or orphan leadership claims  </w:t>
      </w:r>
    </w:p>
    <w:p w14:paraId="7F753C30" w14:textId="77777777" w:rsidR="001F5496" w:rsidRPr="001F5496" w:rsidRDefault="001F5496" w:rsidP="001F5496"/>
    <w:p w14:paraId="4F930548" w14:textId="77777777" w:rsidR="001F5496" w:rsidRPr="001F5496" w:rsidRDefault="001F5496" w:rsidP="001F5496">
      <w:r w:rsidRPr="001F5496">
        <w:t>---</w:t>
      </w:r>
    </w:p>
    <w:p w14:paraId="563E8122" w14:textId="77777777" w:rsidR="001F5496" w:rsidRPr="001F5496" w:rsidRDefault="001F5496" w:rsidP="001F5496"/>
    <w:p w14:paraId="36ECD75C" w14:textId="77777777" w:rsidR="001F5496" w:rsidRPr="001F5496" w:rsidRDefault="001F5496" w:rsidP="001F5496">
      <w:r w:rsidRPr="001F5496">
        <w:rPr>
          <w:b/>
          <w:bCs/>
        </w:rPr>
        <w:t>### 6.6 Failure Modes</w:t>
      </w:r>
    </w:p>
    <w:p w14:paraId="370EAE61" w14:textId="77777777" w:rsidR="001F5496" w:rsidRPr="001F5496" w:rsidRDefault="001F5496" w:rsidP="001F5496"/>
    <w:p w14:paraId="49447D6E" w14:textId="77777777" w:rsidR="001F5496" w:rsidRPr="001F5496" w:rsidRDefault="001F5496" w:rsidP="001F5496">
      <w:r w:rsidRPr="001F5496">
        <w:rPr>
          <w:b/>
          <w:bCs/>
        </w:rPr>
        <w:t>#### 6.6.1 Single Module Failure</w:t>
      </w:r>
    </w:p>
    <w:p w14:paraId="638CB5A8" w14:textId="77777777" w:rsidR="001F5496" w:rsidRPr="001F5496" w:rsidRDefault="001F5496" w:rsidP="001F5496">
      <w:r w:rsidRPr="001F5496">
        <w:t>Remaining modules:</w:t>
      </w:r>
    </w:p>
    <w:p w14:paraId="2821DFED" w14:textId="77777777" w:rsidR="001F5496" w:rsidRPr="001F5496" w:rsidRDefault="001F5496" w:rsidP="001F5496">
      <w:r w:rsidRPr="001F5496">
        <w:t>- Maintain replication quorum  </w:t>
      </w:r>
    </w:p>
    <w:p w14:paraId="36983E2C" w14:textId="77777777" w:rsidR="001F5496" w:rsidRPr="001F5496" w:rsidRDefault="001F5496" w:rsidP="001F5496">
      <w:r w:rsidRPr="001F5496">
        <w:t>- Promote backups  </w:t>
      </w:r>
    </w:p>
    <w:p w14:paraId="0995E4DF" w14:textId="77777777" w:rsidR="001F5496" w:rsidRPr="001F5496" w:rsidRDefault="001F5496" w:rsidP="001F5496">
      <w:r w:rsidRPr="001F5496">
        <w:t>- Restore state once failed module returns  </w:t>
      </w:r>
    </w:p>
    <w:p w14:paraId="5679EC0B" w14:textId="77777777" w:rsidR="001F5496" w:rsidRPr="001F5496" w:rsidRDefault="001F5496" w:rsidP="001F5496"/>
    <w:p w14:paraId="1E614235" w14:textId="77777777" w:rsidR="001F5496" w:rsidRPr="001F5496" w:rsidRDefault="001F5496" w:rsidP="001F5496">
      <w:r w:rsidRPr="001F5496">
        <w:rPr>
          <w:b/>
          <w:bCs/>
        </w:rPr>
        <w:t>#### 6.6.2 Network Partition</w:t>
      </w:r>
    </w:p>
    <w:p w14:paraId="1435A76D" w14:textId="77777777" w:rsidR="001F5496" w:rsidRPr="001F5496" w:rsidRDefault="001F5496" w:rsidP="001F5496">
      <w:r w:rsidRPr="001F5496">
        <w:t>If SDC loses contact with PRIME:</w:t>
      </w:r>
    </w:p>
    <w:p w14:paraId="6964AE9A" w14:textId="77777777" w:rsidR="001F5496" w:rsidRPr="001F5496" w:rsidRDefault="001F5496" w:rsidP="001F5496">
      <w:r w:rsidRPr="001F5496">
        <w:t>- Preserve last known global state  </w:t>
      </w:r>
    </w:p>
    <w:p w14:paraId="568B3804" w14:textId="77777777" w:rsidR="001F5496" w:rsidRPr="001F5496" w:rsidRDefault="001F5496" w:rsidP="001F5496">
      <w:r w:rsidRPr="001F5496">
        <w:t>- Continue replicating locally  </w:t>
      </w:r>
    </w:p>
    <w:p w14:paraId="35F0C4C6" w14:textId="77777777" w:rsidR="001F5496" w:rsidRPr="001F5496" w:rsidRDefault="001F5496" w:rsidP="001F5496">
      <w:r w:rsidRPr="001F5496">
        <w:t>- Queue outgoing data  </w:t>
      </w:r>
    </w:p>
    <w:p w14:paraId="70B9B92B" w14:textId="77777777" w:rsidR="001F5496" w:rsidRPr="001F5496" w:rsidRDefault="001F5496" w:rsidP="001F5496">
      <w:r w:rsidRPr="001F5496">
        <w:t>- Run analytics autonomously  </w:t>
      </w:r>
    </w:p>
    <w:p w14:paraId="20018D46" w14:textId="77777777" w:rsidR="001F5496" w:rsidRPr="001F5496" w:rsidRDefault="001F5496" w:rsidP="001F5496"/>
    <w:p w14:paraId="76958A92" w14:textId="77777777" w:rsidR="001F5496" w:rsidRPr="001F5496" w:rsidRDefault="001F5496" w:rsidP="001F5496">
      <w:r w:rsidRPr="001F5496">
        <w:rPr>
          <w:b/>
          <w:bCs/>
        </w:rPr>
        <w:lastRenderedPageBreak/>
        <w:t>#### 6.6.3 Thermal or Power Degradation</w:t>
      </w:r>
    </w:p>
    <w:p w14:paraId="61F20291" w14:textId="77777777" w:rsidR="001F5496" w:rsidRPr="001F5496" w:rsidRDefault="001F5496" w:rsidP="001F5496">
      <w:r w:rsidRPr="001F5496">
        <w:t>SDC enters:</w:t>
      </w:r>
    </w:p>
    <w:p w14:paraId="1C595483" w14:textId="77777777" w:rsidR="001F5496" w:rsidRPr="001F5496" w:rsidRDefault="001F5496" w:rsidP="001F5496">
      <w:r w:rsidRPr="001F5496">
        <w:t>- Reduced compute mode  </w:t>
      </w:r>
    </w:p>
    <w:p w14:paraId="2A0BE548" w14:textId="77777777" w:rsidR="001F5496" w:rsidRPr="001F5496" w:rsidRDefault="001F5496" w:rsidP="001F5496">
      <w:r w:rsidRPr="001F5496">
        <w:t>- Partial rack shutdown  </w:t>
      </w:r>
    </w:p>
    <w:p w14:paraId="2567BDC5" w14:textId="77777777" w:rsidR="001F5496" w:rsidRPr="001F5496" w:rsidRDefault="001F5496" w:rsidP="001F5496">
      <w:r w:rsidRPr="001F5496">
        <w:t>- Thermal load redistribution  </w:t>
      </w:r>
    </w:p>
    <w:p w14:paraId="17E7F467" w14:textId="77777777" w:rsidR="001F5496" w:rsidRPr="001F5496" w:rsidRDefault="001F5496" w:rsidP="001F5496"/>
    <w:p w14:paraId="3897D1FC" w14:textId="77777777" w:rsidR="001F5496" w:rsidRPr="001F5496" w:rsidRDefault="001F5496" w:rsidP="001F5496">
      <w:r w:rsidRPr="001F5496">
        <w:t>---</w:t>
      </w:r>
    </w:p>
    <w:p w14:paraId="335F7DB9" w14:textId="77777777" w:rsidR="001F5496" w:rsidRPr="001F5496" w:rsidRDefault="001F5496" w:rsidP="001F5496"/>
    <w:p w14:paraId="7166FF7D" w14:textId="77777777" w:rsidR="001F5496" w:rsidRPr="001F5496" w:rsidRDefault="001F5496" w:rsidP="001F5496">
      <w:r w:rsidRPr="001F5496">
        <w:rPr>
          <w:b/>
          <w:bCs/>
        </w:rPr>
        <w:t>### 6.7 Rejoin Protocol</w:t>
      </w:r>
    </w:p>
    <w:p w14:paraId="17646416" w14:textId="77777777" w:rsidR="001F5496" w:rsidRPr="001F5496" w:rsidRDefault="001F5496" w:rsidP="001F5496">
      <w:r w:rsidRPr="001F5496">
        <w:t>Upon reconnection:</w:t>
      </w:r>
    </w:p>
    <w:p w14:paraId="01605545" w14:textId="77777777" w:rsidR="001F5496" w:rsidRPr="001F5496" w:rsidRDefault="001F5496" w:rsidP="001F5496">
      <w:r w:rsidRPr="001F5496">
        <w:t>1. Exchange state digests  </w:t>
      </w:r>
    </w:p>
    <w:p w14:paraId="67B3F129" w14:textId="77777777" w:rsidR="001F5496" w:rsidRPr="001F5496" w:rsidRDefault="001F5496" w:rsidP="001F5496">
      <w:r w:rsidRPr="001F5496">
        <w:t>2. Reconcile divergent logs  </w:t>
      </w:r>
    </w:p>
    <w:p w14:paraId="7D379B77" w14:textId="77777777" w:rsidR="001F5496" w:rsidRPr="001F5496" w:rsidRDefault="001F5496" w:rsidP="001F5496">
      <w:r w:rsidRPr="001F5496">
        <w:t>3. Resync shard maps  </w:t>
      </w:r>
    </w:p>
    <w:p w14:paraId="59542D46" w14:textId="77777777" w:rsidR="001F5496" w:rsidRPr="001F5496" w:rsidRDefault="001F5496" w:rsidP="001F5496">
      <w:r w:rsidRPr="001F5496">
        <w:t>4. Re-acknowledge PRIME authoritative state  </w:t>
      </w:r>
    </w:p>
    <w:p w14:paraId="0D59B8D0" w14:textId="77777777" w:rsidR="001F5496" w:rsidRPr="001F5496" w:rsidRDefault="001F5496" w:rsidP="001F5496">
      <w:r w:rsidRPr="001F5496">
        <w:t xml:space="preserve">5. Resume full </w:t>
      </w:r>
      <w:proofErr w:type="gramStart"/>
      <w:r w:rsidRPr="001F5496">
        <w:t>throughput</w:t>
      </w:r>
      <w:proofErr w:type="gramEnd"/>
      <w:r w:rsidRPr="001F5496">
        <w:t xml:space="preserve">  </w:t>
      </w:r>
    </w:p>
    <w:p w14:paraId="4613C9FF" w14:textId="77777777" w:rsidR="001F5496" w:rsidRPr="001F5496" w:rsidRDefault="001F5496" w:rsidP="001F5496"/>
    <w:p w14:paraId="00390B97" w14:textId="77777777" w:rsidR="001F5496" w:rsidRPr="001F5496" w:rsidRDefault="001F5496" w:rsidP="001F5496">
      <w:r w:rsidRPr="001F5496">
        <w:t>---</w:t>
      </w:r>
    </w:p>
    <w:p w14:paraId="277E4C11" w14:textId="77777777" w:rsidR="001F5496" w:rsidRPr="001F5496" w:rsidRDefault="001F5496" w:rsidP="001F5496"/>
    <w:p w14:paraId="3338E219" w14:textId="77777777" w:rsidR="001F5496" w:rsidRPr="001F5496" w:rsidRDefault="001F5496" w:rsidP="001F5496">
      <w:r w:rsidRPr="001F5496">
        <w:rPr>
          <w:b/>
          <w:bCs/>
        </w:rPr>
        <w:t>### 6.8 Summary</w:t>
      </w:r>
    </w:p>
    <w:p w14:paraId="2846AA9B" w14:textId="77777777" w:rsidR="001F5496" w:rsidRPr="001F5496" w:rsidRDefault="001F5496" w:rsidP="001F5496">
      <w:r w:rsidRPr="001F5496">
        <w:t>MECSAI-SDC is the digital backbone of the entire MECSAI federation.  </w:t>
      </w:r>
    </w:p>
    <w:p w14:paraId="3A0BC7C3" w14:textId="77777777" w:rsidR="001F5496" w:rsidRPr="001F5496" w:rsidRDefault="001F5496" w:rsidP="001F5496">
      <w:r w:rsidRPr="001F5496">
        <w:t xml:space="preserve">It ensures data survivability, </w:t>
      </w:r>
      <w:proofErr w:type="gramStart"/>
      <w:r w:rsidRPr="001F5496">
        <w:t>compute</w:t>
      </w:r>
      <w:proofErr w:type="gramEnd"/>
      <w:r w:rsidRPr="001F5496">
        <w:t xml:space="preserve"> redundancy, communication reliability, and PRIME continuity across orbital and terrestrial assets—even during catastrophic network loss.</w:t>
      </w:r>
    </w:p>
    <w:p w14:paraId="70FB5A4E" w14:textId="77777777" w:rsidR="001F5496" w:rsidRPr="001F5496" w:rsidRDefault="001F5496" w:rsidP="001F5496">
      <w:r w:rsidRPr="001F5496">
        <w:br/>
      </w:r>
    </w:p>
    <w:p w14:paraId="75C453B3" w14:textId="77777777" w:rsidR="001F5496" w:rsidRPr="001F5496" w:rsidRDefault="001F5496" w:rsidP="001F5496">
      <w:r w:rsidRPr="001F5496">
        <w:rPr>
          <w:b/>
          <w:bCs/>
        </w:rPr>
        <w:t>## 7. Supervisor Lease Protocol (SLP)</w:t>
      </w:r>
    </w:p>
    <w:p w14:paraId="07CBF37D" w14:textId="77777777" w:rsidR="001F5496" w:rsidRPr="001F5496" w:rsidRDefault="001F5496" w:rsidP="001F5496"/>
    <w:p w14:paraId="3648C6D2" w14:textId="77777777" w:rsidR="001F5496" w:rsidRPr="001F5496" w:rsidRDefault="001F5496" w:rsidP="001F5496">
      <w:r w:rsidRPr="001F5496">
        <w:rPr>
          <w:b/>
          <w:bCs/>
        </w:rPr>
        <w:t>### 7.1 Purpose</w:t>
      </w:r>
    </w:p>
    <w:p w14:paraId="210039E9" w14:textId="77777777" w:rsidR="001F5496" w:rsidRPr="001F5496" w:rsidRDefault="001F5496" w:rsidP="001F5496">
      <w:r w:rsidRPr="001F5496">
        <w:lastRenderedPageBreak/>
        <w:t xml:space="preserve">The Supervisor Lease Protocol (SLP) defines how every autonomous asset under Spear Enterprise determines </w:t>
      </w:r>
      <w:r w:rsidRPr="001F5496">
        <w:rPr>
          <w:b/>
          <w:bCs/>
        </w:rPr>
        <w:t>**whether it is currently supervised**</w:t>
      </w:r>
      <w:r w:rsidRPr="001F5496">
        <w:t>, whether that supervisor is PRIME or a Domain MECSAI node, and what actions are permissible when supervision is lost.  </w:t>
      </w:r>
    </w:p>
    <w:p w14:paraId="20BA6E65" w14:textId="77777777" w:rsidR="001F5496" w:rsidRPr="001F5496" w:rsidRDefault="001F5496" w:rsidP="001F5496"/>
    <w:p w14:paraId="2B29EEDC" w14:textId="77777777" w:rsidR="001F5496" w:rsidRPr="001F5496" w:rsidRDefault="001F5496" w:rsidP="001F5496">
      <w:r w:rsidRPr="001F5496">
        <w:t>SLP ensures:</w:t>
      </w:r>
    </w:p>
    <w:p w14:paraId="02BD436B" w14:textId="77777777" w:rsidR="001F5496" w:rsidRPr="001F5496" w:rsidRDefault="001F5496" w:rsidP="001F5496">
      <w:r w:rsidRPr="001F5496">
        <w:t>- No asset ever “waits indefinitely” for instructions.</w:t>
      </w:r>
    </w:p>
    <w:p w14:paraId="31D01D04" w14:textId="77777777" w:rsidR="001F5496" w:rsidRPr="001F5496" w:rsidRDefault="001F5496" w:rsidP="001F5496">
      <w:r w:rsidRPr="001F5496">
        <w:t>- No unsafe maneuver is attempted without a supervisor.</w:t>
      </w:r>
    </w:p>
    <w:p w14:paraId="17F5DE53" w14:textId="77777777" w:rsidR="001F5496" w:rsidRPr="001F5496" w:rsidRDefault="001F5496" w:rsidP="001F5496">
      <w:r w:rsidRPr="001F5496">
        <w:t>- Every subsystem can degrade gracefully.</w:t>
      </w:r>
    </w:p>
    <w:p w14:paraId="4E5EE5A7" w14:textId="77777777" w:rsidR="001F5496" w:rsidRPr="001F5496" w:rsidRDefault="001F5496" w:rsidP="001F5496">
      <w:r w:rsidRPr="001F5496">
        <w:t>- All assets transition predictably into safety-first behavior.</w:t>
      </w:r>
    </w:p>
    <w:p w14:paraId="299D06CB" w14:textId="77777777" w:rsidR="001F5496" w:rsidRPr="001F5496" w:rsidRDefault="001F5496" w:rsidP="001F5496"/>
    <w:p w14:paraId="081A6C65" w14:textId="77777777" w:rsidR="001F5496" w:rsidRPr="001F5496" w:rsidRDefault="001F5496" w:rsidP="001F5496">
      <w:r w:rsidRPr="001F5496">
        <w:t>---</w:t>
      </w:r>
    </w:p>
    <w:p w14:paraId="78BD1F94" w14:textId="77777777" w:rsidR="001F5496" w:rsidRPr="001F5496" w:rsidRDefault="001F5496" w:rsidP="001F5496"/>
    <w:p w14:paraId="0A715626" w14:textId="77777777" w:rsidR="001F5496" w:rsidRPr="001F5496" w:rsidRDefault="001F5496" w:rsidP="001F5496">
      <w:r w:rsidRPr="001F5496">
        <w:rPr>
          <w:b/>
          <w:bCs/>
        </w:rPr>
        <w:t>### 7.2 Core Mechanism</w:t>
      </w:r>
    </w:p>
    <w:p w14:paraId="39029A24" w14:textId="77777777" w:rsidR="001F5496" w:rsidRPr="001F5496" w:rsidRDefault="001F5496" w:rsidP="001F5496"/>
    <w:p w14:paraId="33E0229B" w14:textId="77777777" w:rsidR="001F5496" w:rsidRPr="001F5496" w:rsidRDefault="001F5496" w:rsidP="001F5496">
      <w:r w:rsidRPr="001F5496">
        <w:t xml:space="preserve">Each asset maintains a </w:t>
      </w:r>
      <w:r w:rsidRPr="001F5496">
        <w:rPr>
          <w:b/>
          <w:bCs/>
        </w:rPr>
        <w:t>**Supervisor Lease**</w:t>
      </w:r>
      <w:r w:rsidRPr="001F5496">
        <w:t>, defined by:</w:t>
      </w:r>
    </w:p>
    <w:p w14:paraId="389C71BF" w14:textId="77777777" w:rsidR="001F5496" w:rsidRPr="001F5496" w:rsidRDefault="001F5496" w:rsidP="001F5496">
      <w:r w:rsidRPr="001F5496">
        <w:t>- A supervisor identity (PRIME, HEBER, OSY, or SDC-dependent fallback).</w:t>
      </w:r>
    </w:p>
    <w:p w14:paraId="64C47344" w14:textId="77777777" w:rsidR="001F5496" w:rsidRPr="001F5496" w:rsidRDefault="001F5496" w:rsidP="001F5496">
      <w:r w:rsidRPr="001F5496">
        <w:t>- A lease expiration timestamp.</w:t>
      </w:r>
    </w:p>
    <w:p w14:paraId="5F86F176" w14:textId="77777777" w:rsidR="001F5496" w:rsidRPr="001F5496" w:rsidRDefault="001F5496" w:rsidP="001F5496">
      <w:r w:rsidRPr="001F5496">
        <w:t>- A cryptographic lease token.</w:t>
      </w:r>
    </w:p>
    <w:p w14:paraId="56EA1C13" w14:textId="77777777" w:rsidR="001F5496" w:rsidRPr="001F5496" w:rsidRDefault="001F5496" w:rsidP="001F5496">
      <w:r w:rsidRPr="001F5496">
        <w:t>- A mission context (active or passive).</w:t>
      </w:r>
    </w:p>
    <w:p w14:paraId="6E43E76E" w14:textId="77777777" w:rsidR="001F5496" w:rsidRPr="001F5496" w:rsidRDefault="001F5496" w:rsidP="001F5496"/>
    <w:p w14:paraId="3E1261B2" w14:textId="77777777" w:rsidR="001F5496" w:rsidRPr="001F5496" w:rsidRDefault="001F5496" w:rsidP="001F5496">
      <w:r w:rsidRPr="001F5496">
        <w:t>The lease must be renewed periodically by:</w:t>
      </w:r>
    </w:p>
    <w:p w14:paraId="623AB185" w14:textId="77777777" w:rsidR="001F5496" w:rsidRPr="001F5496" w:rsidRDefault="001F5496" w:rsidP="001F5496">
      <w:r w:rsidRPr="001F5496">
        <w:t>- Heartbeat packet  </w:t>
      </w:r>
    </w:p>
    <w:p w14:paraId="00B91C94" w14:textId="77777777" w:rsidR="001F5496" w:rsidRPr="001F5496" w:rsidRDefault="001F5496" w:rsidP="001F5496">
      <w:r w:rsidRPr="001F5496">
        <w:t>- Valid mission command  </w:t>
      </w:r>
    </w:p>
    <w:p w14:paraId="588A0466" w14:textId="77777777" w:rsidR="001F5496" w:rsidRPr="001F5496" w:rsidRDefault="001F5496" w:rsidP="001F5496">
      <w:r w:rsidRPr="001F5496">
        <w:t>- Supervisor acknowledgment  </w:t>
      </w:r>
    </w:p>
    <w:p w14:paraId="41D7A475" w14:textId="77777777" w:rsidR="001F5496" w:rsidRPr="001F5496" w:rsidRDefault="001F5496" w:rsidP="001F5496"/>
    <w:p w14:paraId="08CCF4EC" w14:textId="77777777" w:rsidR="001F5496" w:rsidRPr="001F5496" w:rsidRDefault="001F5496" w:rsidP="001F5496">
      <w:r w:rsidRPr="001F5496">
        <w:t xml:space="preserve">If not renewed before expiration, the asset treats supervision as </w:t>
      </w:r>
      <w:r w:rsidRPr="001F5496">
        <w:rPr>
          <w:b/>
          <w:bCs/>
        </w:rPr>
        <w:t>**lost**</w:t>
      </w:r>
      <w:r w:rsidRPr="001F5496">
        <w:t>.</w:t>
      </w:r>
    </w:p>
    <w:p w14:paraId="39DCC219" w14:textId="77777777" w:rsidR="001F5496" w:rsidRPr="001F5496" w:rsidRDefault="001F5496" w:rsidP="001F5496"/>
    <w:p w14:paraId="650F140B" w14:textId="77777777" w:rsidR="001F5496" w:rsidRPr="001F5496" w:rsidRDefault="001F5496" w:rsidP="001F5496">
      <w:r w:rsidRPr="001F5496">
        <w:t>---</w:t>
      </w:r>
    </w:p>
    <w:p w14:paraId="0E80D778" w14:textId="77777777" w:rsidR="001F5496" w:rsidRPr="001F5496" w:rsidRDefault="001F5496" w:rsidP="001F5496"/>
    <w:p w14:paraId="7FD6D887" w14:textId="77777777" w:rsidR="001F5496" w:rsidRPr="001F5496" w:rsidRDefault="001F5496" w:rsidP="001F5496">
      <w:r w:rsidRPr="001F5496">
        <w:rPr>
          <w:b/>
          <w:bCs/>
        </w:rPr>
        <w:t>### 7.3 Lease Timing Bands (T1, T2, T3)</w:t>
      </w:r>
    </w:p>
    <w:p w14:paraId="703DAD40" w14:textId="77777777" w:rsidR="001F5496" w:rsidRPr="001F5496" w:rsidRDefault="001F5496" w:rsidP="001F5496"/>
    <w:p w14:paraId="092C53FC" w14:textId="77777777" w:rsidR="001F5496" w:rsidRPr="001F5496" w:rsidRDefault="001F5496" w:rsidP="001F5496">
      <w:r w:rsidRPr="001F5496">
        <w:t>SLP defines three levels of deteriorating autonomy:</w:t>
      </w:r>
    </w:p>
    <w:p w14:paraId="049E9509" w14:textId="77777777" w:rsidR="001F5496" w:rsidRPr="001F5496" w:rsidRDefault="001F5496" w:rsidP="001F5496"/>
    <w:p w14:paraId="52C82D5F" w14:textId="77777777" w:rsidR="001F5496" w:rsidRPr="001F5496" w:rsidRDefault="001F5496" w:rsidP="001F5496">
      <w:r w:rsidRPr="001F5496">
        <w:rPr>
          <w:b/>
          <w:bCs/>
        </w:rPr>
        <w:t xml:space="preserve">#### **T1: Short Loss (0–15 </w:t>
      </w:r>
      <w:proofErr w:type="gramStart"/>
      <w:r w:rsidRPr="001F5496">
        <w:rPr>
          <w:b/>
          <w:bCs/>
        </w:rPr>
        <w:t>minutes)*</w:t>
      </w:r>
      <w:proofErr w:type="gramEnd"/>
      <w:r w:rsidRPr="001F5496">
        <w:rPr>
          <w:b/>
          <w:bCs/>
        </w:rPr>
        <w:t>*</w:t>
      </w:r>
    </w:p>
    <w:p w14:paraId="64816AB4" w14:textId="77777777" w:rsidR="001F5496" w:rsidRPr="001F5496" w:rsidRDefault="001F5496" w:rsidP="001F5496">
      <w:r w:rsidRPr="001F5496">
        <w:t>- Complete only micro-actions already in progress.</w:t>
      </w:r>
    </w:p>
    <w:p w14:paraId="53E76962" w14:textId="77777777" w:rsidR="001F5496" w:rsidRPr="001F5496" w:rsidRDefault="001F5496" w:rsidP="001F5496">
      <w:r w:rsidRPr="001F5496">
        <w:t>- Abort any unsafe or long-duration operations.</w:t>
      </w:r>
    </w:p>
    <w:p w14:paraId="6FC2C750" w14:textId="77777777" w:rsidR="001F5496" w:rsidRPr="001F5496" w:rsidRDefault="001F5496" w:rsidP="001F5496">
      <w:r w:rsidRPr="001F5496">
        <w:t>- Maintain stable attitude/orbit/state.</w:t>
      </w:r>
    </w:p>
    <w:p w14:paraId="1E654BCA" w14:textId="77777777" w:rsidR="001F5496" w:rsidRPr="001F5496" w:rsidRDefault="001F5496" w:rsidP="001F5496">
      <w:r w:rsidRPr="001F5496">
        <w:t>- Begin local anomaly monitoring.</w:t>
      </w:r>
    </w:p>
    <w:p w14:paraId="2F194473" w14:textId="77777777" w:rsidR="001F5496" w:rsidRPr="001F5496" w:rsidRDefault="001F5496" w:rsidP="001F5496"/>
    <w:p w14:paraId="7763AEDD" w14:textId="77777777" w:rsidR="001F5496" w:rsidRPr="001F5496" w:rsidRDefault="001F5496" w:rsidP="001F5496">
      <w:r w:rsidRPr="001F5496">
        <w:rPr>
          <w:b/>
          <w:bCs/>
        </w:rPr>
        <w:t xml:space="preserve">#### **T2: Medium Loss (15–180 </w:t>
      </w:r>
      <w:proofErr w:type="gramStart"/>
      <w:r w:rsidRPr="001F5496">
        <w:rPr>
          <w:b/>
          <w:bCs/>
        </w:rPr>
        <w:t>minutes)*</w:t>
      </w:r>
      <w:proofErr w:type="gramEnd"/>
      <w:r w:rsidRPr="001F5496">
        <w:rPr>
          <w:b/>
          <w:bCs/>
        </w:rPr>
        <w:t>*</w:t>
      </w:r>
    </w:p>
    <w:p w14:paraId="4638523D" w14:textId="77777777" w:rsidR="001F5496" w:rsidRPr="001F5496" w:rsidRDefault="001F5496" w:rsidP="001F5496">
      <w:r w:rsidRPr="001F5496">
        <w:t>- No new burns or high-risk maneuvers.</w:t>
      </w:r>
    </w:p>
    <w:p w14:paraId="79B7D509" w14:textId="77777777" w:rsidR="001F5496" w:rsidRPr="001F5496" w:rsidRDefault="001F5496" w:rsidP="001F5496">
      <w:r w:rsidRPr="001F5496">
        <w:t>- Move toward safe orbital boxes or safe operational stances.</w:t>
      </w:r>
    </w:p>
    <w:p w14:paraId="1C74A32C" w14:textId="77777777" w:rsidR="001F5496" w:rsidRPr="001F5496" w:rsidRDefault="001F5496" w:rsidP="001F5496">
      <w:r w:rsidRPr="001F5496">
        <w:t>- Throttle load, reduce nonessential activity.</w:t>
      </w:r>
    </w:p>
    <w:p w14:paraId="41A48DD9" w14:textId="77777777" w:rsidR="001F5496" w:rsidRPr="001F5496" w:rsidRDefault="001F5496" w:rsidP="001F5496">
      <w:r w:rsidRPr="001F5496">
        <w:t xml:space="preserve">- Maintain </w:t>
      </w:r>
      <w:proofErr w:type="gramStart"/>
      <w:r w:rsidRPr="001F5496">
        <w:t>life-support</w:t>
      </w:r>
      <w:proofErr w:type="gramEnd"/>
      <w:r w:rsidRPr="001F5496">
        <w:t xml:space="preserve"> or energy-critical processes.</w:t>
      </w:r>
    </w:p>
    <w:p w14:paraId="60E2A6E1" w14:textId="77777777" w:rsidR="001F5496" w:rsidRPr="001F5496" w:rsidRDefault="001F5496" w:rsidP="001F5496"/>
    <w:p w14:paraId="7228F8E6" w14:textId="77777777" w:rsidR="001F5496" w:rsidRPr="001F5496" w:rsidRDefault="001F5496" w:rsidP="001F5496">
      <w:r w:rsidRPr="001F5496">
        <w:rPr>
          <w:b/>
          <w:bCs/>
        </w:rPr>
        <w:t xml:space="preserve">#### **T3: Extended Loss (3–24 </w:t>
      </w:r>
      <w:proofErr w:type="gramStart"/>
      <w:r w:rsidRPr="001F5496">
        <w:rPr>
          <w:b/>
          <w:bCs/>
        </w:rPr>
        <w:t>hours)*</w:t>
      </w:r>
      <w:proofErr w:type="gramEnd"/>
      <w:r w:rsidRPr="001F5496">
        <w:rPr>
          <w:b/>
          <w:bCs/>
        </w:rPr>
        <w:t>*</w:t>
      </w:r>
    </w:p>
    <w:p w14:paraId="28E196BA" w14:textId="77777777" w:rsidR="001F5496" w:rsidRPr="001F5496" w:rsidRDefault="001F5496" w:rsidP="001F5496">
      <w:r w:rsidRPr="001F5496">
        <w:t xml:space="preserve">- Enter </w:t>
      </w:r>
      <w:r w:rsidRPr="001F5496">
        <w:rPr>
          <w:b/>
          <w:bCs/>
        </w:rPr>
        <w:t>**Safe Mode**</w:t>
      </w:r>
      <w:r w:rsidRPr="001F5496">
        <w:t>:</w:t>
      </w:r>
    </w:p>
    <w:p w14:paraId="71602B1E" w14:textId="77777777" w:rsidR="001F5496" w:rsidRPr="001F5496" w:rsidRDefault="001F5496" w:rsidP="001F5496">
      <w:r w:rsidRPr="001F5496">
        <w:t>  - Minimal power draw  </w:t>
      </w:r>
    </w:p>
    <w:p w14:paraId="11631E07" w14:textId="77777777" w:rsidR="001F5496" w:rsidRPr="001F5496" w:rsidRDefault="001F5496" w:rsidP="001F5496">
      <w:r w:rsidRPr="001F5496">
        <w:t>  - Thermal protection  </w:t>
      </w:r>
    </w:p>
    <w:p w14:paraId="2283BD66" w14:textId="77777777" w:rsidR="001F5496" w:rsidRPr="001F5496" w:rsidRDefault="001F5496" w:rsidP="001F5496">
      <w:r w:rsidRPr="001F5496">
        <w:t>  - Communications heartbeat  </w:t>
      </w:r>
    </w:p>
    <w:p w14:paraId="3305B724" w14:textId="77777777" w:rsidR="001F5496" w:rsidRPr="001F5496" w:rsidRDefault="001F5496" w:rsidP="001F5496">
      <w:r w:rsidRPr="001F5496">
        <w:t>  - Log buffering  </w:t>
      </w:r>
    </w:p>
    <w:p w14:paraId="7D4FA5AF" w14:textId="77777777" w:rsidR="001F5496" w:rsidRPr="001F5496" w:rsidRDefault="001F5496" w:rsidP="001F5496">
      <w:r w:rsidRPr="001F5496">
        <w:t>  - Structural stabilization  </w:t>
      </w:r>
    </w:p>
    <w:p w14:paraId="739420F5" w14:textId="77777777" w:rsidR="001F5496" w:rsidRPr="001F5496" w:rsidRDefault="001F5496" w:rsidP="001F5496"/>
    <w:p w14:paraId="14C156E9" w14:textId="77777777" w:rsidR="001F5496" w:rsidRPr="001F5496" w:rsidRDefault="001F5496" w:rsidP="001F5496">
      <w:r w:rsidRPr="001F5496">
        <w:t>This applies uniformly across tugs, OSY systems, Heber Campus subsystems, and SDC nodes.</w:t>
      </w:r>
    </w:p>
    <w:p w14:paraId="582FDE84" w14:textId="77777777" w:rsidR="001F5496" w:rsidRPr="001F5496" w:rsidRDefault="001F5496" w:rsidP="001F5496"/>
    <w:p w14:paraId="3F785ECC" w14:textId="77777777" w:rsidR="001F5496" w:rsidRPr="001F5496" w:rsidRDefault="001F5496" w:rsidP="001F5496">
      <w:r w:rsidRPr="001F5496">
        <w:t>---</w:t>
      </w:r>
    </w:p>
    <w:p w14:paraId="07D980B8" w14:textId="77777777" w:rsidR="001F5496" w:rsidRPr="001F5496" w:rsidRDefault="001F5496" w:rsidP="001F5496"/>
    <w:p w14:paraId="3E2BC6B2" w14:textId="77777777" w:rsidR="001F5496" w:rsidRPr="001F5496" w:rsidRDefault="001F5496" w:rsidP="001F5496">
      <w:r w:rsidRPr="001F5496">
        <w:rPr>
          <w:b/>
          <w:bCs/>
        </w:rPr>
        <w:t>### 7.4 Supervisor Identification</w:t>
      </w:r>
    </w:p>
    <w:p w14:paraId="307268D1" w14:textId="77777777" w:rsidR="001F5496" w:rsidRPr="001F5496" w:rsidRDefault="001F5496" w:rsidP="001F5496"/>
    <w:p w14:paraId="302BDEB6" w14:textId="77777777" w:rsidR="001F5496" w:rsidRPr="001F5496" w:rsidRDefault="001F5496" w:rsidP="001F5496">
      <w:r w:rsidRPr="001F5496">
        <w:t>Each asset is assigned a hierarchical list of acceptable supervisors:</w:t>
      </w:r>
    </w:p>
    <w:p w14:paraId="1E0BBC38" w14:textId="77777777" w:rsidR="001F5496" w:rsidRPr="001F5496" w:rsidRDefault="001F5496" w:rsidP="001F5496"/>
    <w:p w14:paraId="43406A7D" w14:textId="77777777" w:rsidR="001F5496" w:rsidRPr="001F5496" w:rsidRDefault="001F5496" w:rsidP="001F5496">
      <w:r w:rsidRPr="001F5496">
        <w:rPr>
          <w:b/>
          <w:bCs/>
        </w:rPr>
        <w:t xml:space="preserve">**For </w:t>
      </w:r>
      <w:proofErr w:type="gramStart"/>
      <w:r w:rsidRPr="001F5496">
        <w:rPr>
          <w:b/>
          <w:bCs/>
        </w:rPr>
        <w:t>Tugs:*</w:t>
      </w:r>
      <w:proofErr w:type="gramEnd"/>
      <w:r w:rsidRPr="001F5496">
        <w:rPr>
          <w:b/>
          <w:bCs/>
        </w:rPr>
        <w:t>*</w:t>
      </w:r>
    </w:p>
    <w:p w14:paraId="19421574" w14:textId="77777777" w:rsidR="001F5496" w:rsidRPr="001F5496" w:rsidRDefault="001F5496" w:rsidP="001F5496">
      <w:r w:rsidRPr="001F5496">
        <w:t>1. MECSAI-OSY  </w:t>
      </w:r>
    </w:p>
    <w:p w14:paraId="173DC707" w14:textId="77777777" w:rsidR="001F5496" w:rsidRPr="001F5496" w:rsidRDefault="001F5496" w:rsidP="001F5496">
      <w:r w:rsidRPr="001F5496">
        <w:t>2. MECSAI-PRIME  </w:t>
      </w:r>
    </w:p>
    <w:p w14:paraId="380920C0" w14:textId="77777777" w:rsidR="001F5496" w:rsidRPr="001F5496" w:rsidRDefault="001F5496" w:rsidP="001F5496">
      <w:r w:rsidRPr="001F5496">
        <w:t>3. MECSAI-SDC (emergency fallback for state)  </w:t>
      </w:r>
    </w:p>
    <w:p w14:paraId="513A2AFC" w14:textId="77777777" w:rsidR="001F5496" w:rsidRPr="001F5496" w:rsidRDefault="001F5496" w:rsidP="001F5496"/>
    <w:p w14:paraId="3F8FD918" w14:textId="77777777" w:rsidR="001F5496" w:rsidRPr="001F5496" w:rsidRDefault="001F5496" w:rsidP="001F5496">
      <w:r w:rsidRPr="001F5496">
        <w:rPr>
          <w:b/>
          <w:bCs/>
        </w:rPr>
        <w:t xml:space="preserve">**For OSY </w:t>
      </w:r>
      <w:proofErr w:type="gramStart"/>
      <w:r w:rsidRPr="001F5496">
        <w:rPr>
          <w:b/>
          <w:bCs/>
        </w:rPr>
        <w:t>Modules:*</w:t>
      </w:r>
      <w:proofErr w:type="gramEnd"/>
      <w:r w:rsidRPr="001F5496">
        <w:rPr>
          <w:b/>
          <w:bCs/>
        </w:rPr>
        <w:t>*</w:t>
      </w:r>
    </w:p>
    <w:p w14:paraId="0C883581" w14:textId="77777777" w:rsidR="001F5496" w:rsidRPr="001F5496" w:rsidRDefault="001F5496" w:rsidP="001F5496">
      <w:r w:rsidRPr="001F5496">
        <w:t>1. MECSAI-OSY  </w:t>
      </w:r>
    </w:p>
    <w:p w14:paraId="607949C9" w14:textId="77777777" w:rsidR="001F5496" w:rsidRPr="001F5496" w:rsidRDefault="001F5496" w:rsidP="001F5496">
      <w:r w:rsidRPr="001F5496">
        <w:t>2. MECSAI-PRIME  </w:t>
      </w:r>
    </w:p>
    <w:p w14:paraId="28109F81" w14:textId="77777777" w:rsidR="001F5496" w:rsidRPr="001F5496" w:rsidRDefault="001F5496" w:rsidP="001F5496"/>
    <w:p w14:paraId="20C3D887" w14:textId="77777777" w:rsidR="001F5496" w:rsidRPr="001F5496" w:rsidRDefault="001F5496" w:rsidP="001F5496">
      <w:r w:rsidRPr="001F5496">
        <w:rPr>
          <w:b/>
          <w:bCs/>
        </w:rPr>
        <w:t xml:space="preserve">**For Heber </w:t>
      </w:r>
      <w:proofErr w:type="gramStart"/>
      <w:r w:rsidRPr="001F5496">
        <w:rPr>
          <w:b/>
          <w:bCs/>
        </w:rPr>
        <w:t>Systems:*</w:t>
      </w:r>
      <w:proofErr w:type="gramEnd"/>
      <w:r w:rsidRPr="001F5496">
        <w:rPr>
          <w:b/>
          <w:bCs/>
        </w:rPr>
        <w:t>*</w:t>
      </w:r>
    </w:p>
    <w:p w14:paraId="14568385" w14:textId="77777777" w:rsidR="001F5496" w:rsidRPr="001F5496" w:rsidRDefault="001F5496" w:rsidP="001F5496">
      <w:r w:rsidRPr="001F5496">
        <w:t>1. MECSAI-HEBER  </w:t>
      </w:r>
    </w:p>
    <w:p w14:paraId="56003BF0" w14:textId="77777777" w:rsidR="001F5496" w:rsidRPr="001F5496" w:rsidRDefault="001F5496" w:rsidP="001F5496">
      <w:r w:rsidRPr="001F5496">
        <w:t>2. MECSAI-PRIME  </w:t>
      </w:r>
    </w:p>
    <w:p w14:paraId="62084FFC" w14:textId="77777777" w:rsidR="001F5496" w:rsidRPr="001F5496" w:rsidRDefault="001F5496" w:rsidP="001F5496"/>
    <w:p w14:paraId="73F162AA" w14:textId="77777777" w:rsidR="001F5496" w:rsidRPr="001F5496" w:rsidRDefault="001F5496" w:rsidP="001F5496">
      <w:r w:rsidRPr="001F5496">
        <w:rPr>
          <w:b/>
          <w:bCs/>
        </w:rPr>
        <w:t xml:space="preserve">**For SDC </w:t>
      </w:r>
      <w:proofErr w:type="gramStart"/>
      <w:r w:rsidRPr="001F5496">
        <w:rPr>
          <w:b/>
          <w:bCs/>
        </w:rPr>
        <w:t>Modules:*</w:t>
      </w:r>
      <w:proofErr w:type="gramEnd"/>
      <w:r w:rsidRPr="001F5496">
        <w:rPr>
          <w:b/>
          <w:bCs/>
        </w:rPr>
        <w:t>*</w:t>
      </w:r>
    </w:p>
    <w:p w14:paraId="0E631816" w14:textId="77777777" w:rsidR="001F5496" w:rsidRPr="001F5496" w:rsidRDefault="001F5496" w:rsidP="001F5496">
      <w:r w:rsidRPr="001F5496">
        <w:t>1. MECSAI-SDC  </w:t>
      </w:r>
    </w:p>
    <w:p w14:paraId="0A9FAF14" w14:textId="77777777" w:rsidR="001F5496" w:rsidRPr="001F5496" w:rsidRDefault="001F5496" w:rsidP="001F5496">
      <w:r w:rsidRPr="001F5496">
        <w:t>2. MECSAI-PRIME  </w:t>
      </w:r>
    </w:p>
    <w:p w14:paraId="2B0C56C0" w14:textId="77777777" w:rsidR="001F5496" w:rsidRPr="001F5496" w:rsidRDefault="001F5496" w:rsidP="001F5496"/>
    <w:p w14:paraId="1368DE57" w14:textId="77777777" w:rsidR="001F5496" w:rsidRPr="001F5496" w:rsidRDefault="001F5496" w:rsidP="001F5496">
      <w:r w:rsidRPr="001F5496">
        <w:t>Assets will not accept supervision from unauthorized nodes.</w:t>
      </w:r>
    </w:p>
    <w:p w14:paraId="39267A3C" w14:textId="77777777" w:rsidR="001F5496" w:rsidRPr="001F5496" w:rsidRDefault="001F5496" w:rsidP="001F5496"/>
    <w:p w14:paraId="142C2658" w14:textId="77777777" w:rsidR="001F5496" w:rsidRPr="001F5496" w:rsidRDefault="001F5496" w:rsidP="001F5496">
      <w:r w:rsidRPr="001F5496">
        <w:t>---</w:t>
      </w:r>
    </w:p>
    <w:p w14:paraId="7CC7A993" w14:textId="77777777" w:rsidR="001F5496" w:rsidRPr="001F5496" w:rsidRDefault="001F5496" w:rsidP="001F5496"/>
    <w:p w14:paraId="12C161AB" w14:textId="77777777" w:rsidR="001F5496" w:rsidRPr="001F5496" w:rsidRDefault="001F5496" w:rsidP="001F5496">
      <w:r w:rsidRPr="001F5496">
        <w:rPr>
          <w:b/>
          <w:bCs/>
        </w:rPr>
        <w:t>### 7.5 Heartbeat Protocol</w:t>
      </w:r>
    </w:p>
    <w:p w14:paraId="1FCC9AF0" w14:textId="77777777" w:rsidR="001F5496" w:rsidRPr="001F5496" w:rsidRDefault="001F5496" w:rsidP="001F5496"/>
    <w:p w14:paraId="0760BD69" w14:textId="77777777" w:rsidR="001F5496" w:rsidRPr="001F5496" w:rsidRDefault="001F5496" w:rsidP="001F5496">
      <w:r w:rsidRPr="001F5496">
        <w:t>Every supervisor sends heartbeat packets at fixed intervals:</w:t>
      </w:r>
    </w:p>
    <w:p w14:paraId="254F1EEB" w14:textId="77777777" w:rsidR="001F5496" w:rsidRPr="001F5496" w:rsidRDefault="001F5496" w:rsidP="001F5496">
      <w:r w:rsidRPr="001F5496">
        <w:t>- Signed with quantum-safe keys  </w:t>
      </w:r>
    </w:p>
    <w:p w14:paraId="6761D291" w14:textId="77777777" w:rsidR="001F5496" w:rsidRPr="001F5496" w:rsidRDefault="001F5496" w:rsidP="001F5496">
      <w:r w:rsidRPr="001F5496">
        <w:t>- Include supervisor ID and time  </w:t>
      </w:r>
    </w:p>
    <w:p w14:paraId="2ED80388" w14:textId="77777777" w:rsidR="001F5496" w:rsidRPr="001F5496" w:rsidRDefault="001F5496" w:rsidP="001F5496">
      <w:r w:rsidRPr="001F5496">
        <w:t>- Renew the active lease  </w:t>
      </w:r>
    </w:p>
    <w:p w14:paraId="300C3FBD" w14:textId="77777777" w:rsidR="001F5496" w:rsidRPr="001F5496" w:rsidRDefault="001F5496" w:rsidP="001F5496">
      <w:r w:rsidRPr="001F5496">
        <w:t>- Confirm mission validity  </w:t>
      </w:r>
    </w:p>
    <w:p w14:paraId="60F60C80" w14:textId="77777777" w:rsidR="001F5496" w:rsidRPr="001F5496" w:rsidRDefault="001F5496" w:rsidP="001F5496"/>
    <w:p w14:paraId="5A4A7858" w14:textId="77777777" w:rsidR="001F5496" w:rsidRPr="001F5496" w:rsidRDefault="001F5496" w:rsidP="001F5496">
      <w:r w:rsidRPr="001F5496">
        <w:t>If two consecutive heartbeats are missed:</w:t>
      </w:r>
    </w:p>
    <w:p w14:paraId="75F7ACBF" w14:textId="77777777" w:rsidR="001F5496" w:rsidRPr="001F5496" w:rsidRDefault="001F5496" w:rsidP="001F5496">
      <w:r w:rsidRPr="001F5496">
        <w:t>- Asset enters T1  </w:t>
      </w:r>
    </w:p>
    <w:p w14:paraId="39AB00FD" w14:textId="77777777" w:rsidR="001F5496" w:rsidRPr="001F5496" w:rsidRDefault="001F5496" w:rsidP="001F5496">
      <w:r w:rsidRPr="001F5496">
        <w:t>If heartbeat absence passes thresholds:</w:t>
      </w:r>
    </w:p>
    <w:p w14:paraId="7051CF6F" w14:textId="77777777" w:rsidR="001F5496" w:rsidRPr="001F5496" w:rsidRDefault="001F5496" w:rsidP="001F5496">
      <w:r w:rsidRPr="001F5496">
        <w:t>- Asset escalates to T2 or T3</w:t>
      </w:r>
    </w:p>
    <w:p w14:paraId="0D8FDA40" w14:textId="77777777" w:rsidR="001F5496" w:rsidRPr="001F5496" w:rsidRDefault="001F5496" w:rsidP="001F5496"/>
    <w:p w14:paraId="62B485B7" w14:textId="77777777" w:rsidR="001F5496" w:rsidRPr="001F5496" w:rsidRDefault="001F5496" w:rsidP="001F5496">
      <w:r w:rsidRPr="001F5496">
        <w:t>All heartbeats include:</w:t>
      </w:r>
    </w:p>
    <w:p w14:paraId="427AADB9" w14:textId="77777777" w:rsidR="001F5496" w:rsidRPr="001F5496" w:rsidRDefault="001F5496" w:rsidP="001F5496">
      <w:r w:rsidRPr="001F5496">
        <w:t>- Digital signature  </w:t>
      </w:r>
    </w:p>
    <w:p w14:paraId="77676FCA" w14:textId="77777777" w:rsidR="001F5496" w:rsidRPr="001F5496" w:rsidRDefault="001F5496" w:rsidP="001F5496">
      <w:r w:rsidRPr="001F5496">
        <w:t>- Nonce for replay protection  </w:t>
      </w:r>
    </w:p>
    <w:p w14:paraId="56389390" w14:textId="77777777" w:rsidR="001F5496" w:rsidRPr="001F5496" w:rsidRDefault="001F5496" w:rsidP="001F5496">
      <w:r w:rsidRPr="001F5496">
        <w:t>- Lease renewal token  </w:t>
      </w:r>
    </w:p>
    <w:p w14:paraId="5381ECD4" w14:textId="77777777" w:rsidR="001F5496" w:rsidRPr="001F5496" w:rsidRDefault="001F5496" w:rsidP="001F5496"/>
    <w:p w14:paraId="3A6761F9" w14:textId="77777777" w:rsidR="001F5496" w:rsidRPr="001F5496" w:rsidRDefault="001F5496" w:rsidP="001F5496">
      <w:r w:rsidRPr="001F5496">
        <w:t>---</w:t>
      </w:r>
    </w:p>
    <w:p w14:paraId="2B2668F2" w14:textId="77777777" w:rsidR="001F5496" w:rsidRPr="001F5496" w:rsidRDefault="001F5496" w:rsidP="001F5496"/>
    <w:p w14:paraId="7B94DD6F" w14:textId="77777777" w:rsidR="001F5496" w:rsidRPr="001F5496" w:rsidRDefault="001F5496" w:rsidP="001F5496">
      <w:r w:rsidRPr="001F5496">
        <w:rPr>
          <w:b/>
          <w:bCs/>
        </w:rPr>
        <w:t>### 7.6 Loss-of-Supervisor State Machine</w:t>
      </w:r>
    </w:p>
    <w:p w14:paraId="18FFDD25" w14:textId="77777777" w:rsidR="001F5496" w:rsidRPr="001F5496" w:rsidRDefault="001F5496" w:rsidP="001F5496"/>
    <w:p w14:paraId="2AD3849F" w14:textId="77777777" w:rsidR="001F5496" w:rsidRPr="001F5496" w:rsidRDefault="001F5496" w:rsidP="001F5496">
      <w:r w:rsidRPr="001F5496">
        <w:t>The SLP state machine has five states:</w:t>
      </w:r>
    </w:p>
    <w:p w14:paraId="0F9399BD" w14:textId="77777777" w:rsidR="001F5496" w:rsidRPr="001F5496" w:rsidRDefault="001F5496" w:rsidP="001F5496"/>
    <w:p w14:paraId="2C7D9033" w14:textId="77777777" w:rsidR="001F5496" w:rsidRPr="001F5496" w:rsidRDefault="001F5496" w:rsidP="001F5496">
      <w:r w:rsidRPr="001F5496">
        <w:t xml:space="preserve">1. </w:t>
      </w:r>
      <w:r w:rsidRPr="001F5496">
        <w:rPr>
          <w:b/>
          <w:bCs/>
        </w:rPr>
        <w:t>**Nominal-Remote**</w:t>
      </w:r>
      <w:r w:rsidRPr="001F5496">
        <w:t xml:space="preserve">  </w:t>
      </w:r>
    </w:p>
    <w:p w14:paraId="6811B244" w14:textId="77777777" w:rsidR="001F5496" w:rsidRPr="001F5496" w:rsidRDefault="001F5496" w:rsidP="001F5496">
      <w:r w:rsidRPr="001F5496">
        <w:t>   </w:t>
      </w:r>
      <w:proofErr w:type="gramStart"/>
      <w:r w:rsidRPr="001F5496">
        <w:t>Asset is</w:t>
      </w:r>
      <w:proofErr w:type="gramEnd"/>
      <w:r w:rsidRPr="001F5496">
        <w:t xml:space="preserve"> fully supervised and executing live tasks.</w:t>
      </w:r>
    </w:p>
    <w:p w14:paraId="09F0CE52" w14:textId="77777777" w:rsidR="001F5496" w:rsidRPr="001F5496" w:rsidRDefault="001F5496" w:rsidP="001F5496"/>
    <w:p w14:paraId="7627DDAD" w14:textId="77777777" w:rsidR="001F5496" w:rsidRPr="001F5496" w:rsidRDefault="001F5496" w:rsidP="001F5496">
      <w:r w:rsidRPr="001F5496">
        <w:t xml:space="preserve">2. </w:t>
      </w:r>
      <w:r w:rsidRPr="001F5496">
        <w:rPr>
          <w:b/>
          <w:bCs/>
        </w:rPr>
        <w:t>**Nominal-Local**</w:t>
      </w:r>
      <w:r w:rsidRPr="001F5496">
        <w:t xml:space="preserve">  </w:t>
      </w:r>
    </w:p>
    <w:p w14:paraId="72703765" w14:textId="77777777" w:rsidR="001F5496" w:rsidRPr="001F5496" w:rsidRDefault="001F5496" w:rsidP="001F5496">
      <w:r w:rsidRPr="001F5496">
        <w:t>   Supervisor present but degraded; asset adds safety margins.</w:t>
      </w:r>
    </w:p>
    <w:p w14:paraId="560A2024" w14:textId="77777777" w:rsidR="001F5496" w:rsidRPr="001F5496" w:rsidRDefault="001F5496" w:rsidP="001F5496"/>
    <w:p w14:paraId="5D7FE80F" w14:textId="77777777" w:rsidR="001F5496" w:rsidRPr="001F5496" w:rsidRDefault="001F5496" w:rsidP="001F5496">
      <w:r w:rsidRPr="001F5496">
        <w:t xml:space="preserve">3. </w:t>
      </w:r>
      <w:r w:rsidRPr="001F5496">
        <w:rPr>
          <w:b/>
          <w:bCs/>
        </w:rPr>
        <w:t>**Supervisor-Lost-T1**</w:t>
      </w:r>
      <w:r w:rsidRPr="001F5496">
        <w:t xml:space="preserve">  </w:t>
      </w:r>
    </w:p>
    <w:p w14:paraId="0EF65F45" w14:textId="77777777" w:rsidR="001F5496" w:rsidRPr="001F5496" w:rsidRDefault="001F5496" w:rsidP="001F5496">
      <w:r w:rsidRPr="001F5496">
        <w:t xml:space="preserve">   Lease </w:t>
      </w:r>
      <w:proofErr w:type="gramStart"/>
      <w:r w:rsidRPr="001F5496">
        <w:t>expired;</w:t>
      </w:r>
      <w:proofErr w:type="gramEnd"/>
      <w:r w:rsidRPr="001F5496">
        <w:t xml:space="preserve"> asset halts noncritical future actions.</w:t>
      </w:r>
    </w:p>
    <w:p w14:paraId="1CB1890D" w14:textId="77777777" w:rsidR="001F5496" w:rsidRPr="001F5496" w:rsidRDefault="001F5496" w:rsidP="001F5496"/>
    <w:p w14:paraId="61E366ED" w14:textId="77777777" w:rsidR="001F5496" w:rsidRPr="001F5496" w:rsidRDefault="001F5496" w:rsidP="001F5496">
      <w:r w:rsidRPr="001F5496">
        <w:t xml:space="preserve">4. </w:t>
      </w:r>
      <w:r w:rsidRPr="001F5496">
        <w:rPr>
          <w:b/>
          <w:bCs/>
        </w:rPr>
        <w:t>**Supervisor-Lost-T2**</w:t>
      </w:r>
      <w:r w:rsidRPr="001F5496">
        <w:t xml:space="preserve">  </w:t>
      </w:r>
    </w:p>
    <w:p w14:paraId="6BF07C92" w14:textId="77777777" w:rsidR="001F5496" w:rsidRPr="001F5496" w:rsidRDefault="001F5496" w:rsidP="001F5496">
      <w:r w:rsidRPr="001F5496">
        <w:t xml:space="preserve">   Major actions </w:t>
      </w:r>
      <w:proofErr w:type="gramStart"/>
      <w:r w:rsidRPr="001F5496">
        <w:t>prohibited</w:t>
      </w:r>
      <w:proofErr w:type="gramEnd"/>
      <w:r w:rsidRPr="001F5496">
        <w:t>; asset repositions or stabilizes.</w:t>
      </w:r>
    </w:p>
    <w:p w14:paraId="03E7CB27" w14:textId="77777777" w:rsidR="001F5496" w:rsidRPr="001F5496" w:rsidRDefault="001F5496" w:rsidP="001F5496"/>
    <w:p w14:paraId="6E695009" w14:textId="77777777" w:rsidR="001F5496" w:rsidRPr="001F5496" w:rsidRDefault="001F5496" w:rsidP="001F5496">
      <w:r w:rsidRPr="001F5496">
        <w:t xml:space="preserve">5. </w:t>
      </w:r>
      <w:r w:rsidRPr="001F5496">
        <w:rPr>
          <w:b/>
          <w:bCs/>
        </w:rPr>
        <w:t>**Safe Mode (T</w:t>
      </w:r>
      <w:proofErr w:type="gramStart"/>
      <w:r w:rsidRPr="001F5496">
        <w:rPr>
          <w:b/>
          <w:bCs/>
        </w:rPr>
        <w:t>3)*</w:t>
      </w:r>
      <w:proofErr w:type="gramEnd"/>
      <w:r w:rsidRPr="001F5496">
        <w:rPr>
          <w:b/>
          <w:bCs/>
        </w:rPr>
        <w:t>*</w:t>
      </w:r>
      <w:r w:rsidRPr="001F5496">
        <w:t xml:space="preserve">  </w:t>
      </w:r>
    </w:p>
    <w:p w14:paraId="5930644D" w14:textId="77777777" w:rsidR="001F5496" w:rsidRPr="001F5496" w:rsidRDefault="001F5496" w:rsidP="001F5496">
      <w:r w:rsidRPr="001F5496">
        <w:t>   Minimal activity; awaiting supervisor reestablishment.</w:t>
      </w:r>
    </w:p>
    <w:p w14:paraId="3084C1B4" w14:textId="77777777" w:rsidR="001F5496" w:rsidRPr="001F5496" w:rsidRDefault="001F5496" w:rsidP="001F5496"/>
    <w:p w14:paraId="7007E729" w14:textId="77777777" w:rsidR="001F5496" w:rsidRPr="001F5496" w:rsidRDefault="001F5496" w:rsidP="001F5496">
      <w:r w:rsidRPr="001F5496">
        <w:t>ASCII state diagram (simplified):</w:t>
      </w:r>
    </w:p>
    <w:p w14:paraId="7A3C08C0" w14:textId="77777777" w:rsidR="001F5496" w:rsidRPr="001F5496" w:rsidRDefault="001F5496" w:rsidP="001F5496"/>
    <w:p w14:paraId="6C28AD80" w14:textId="77777777" w:rsidR="001F5496" w:rsidRPr="001F5496" w:rsidRDefault="001F5496" w:rsidP="001F5496">
      <w:r w:rsidRPr="001F5496">
        <w:t>```</w:t>
      </w:r>
    </w:p>
    <w:p w14:paraId="6F94FC29" w14:textId="77777777" w:rsidR="001F5496" w:rsidRPr="001F5496" w:rsidRDefault="001F5496" w:rsidP="001F5496">
      <w:r w:rsidRPr="001F5496">
        <w:t> Nominal-Remote</w:t>
      </w:r>
    </w:p>
    <w:p w14:paraId="419AAA0E" w14:textId="77777777" w:rsidR="001F5496" w:rsidRPr="001F5496" w:rsidRDefault="001F5496" w:rsidP="001F5496">
      <w:r w:rsidRPr="001F5496">
        <w:t>        |</w:t>
      </w:r>
    </w:p>
    <w:p w14:paraId="657AA9FC" w14:textId="77777777" w:rsidR="001F5496" w:rsidRPr="001F5496" w:rsidRDefault="001F5496" w:rsidP="001F5496">
      <w:r w:rsidRPr="001F5496">
        <w:t>        v</w:t>
      </w:r>
    </w:p>
    <w:p w14:paraId="2DD80CA7" w14:textId="77777777" w:rsidR="001F5496" w:rsidRPr="001F5496" w:rsidRDefault="001F5496" w:rsidP="001F5496">
      <w:r w:rsidRPr="001F5496">
        <w:t xml:space="preserve"> Nominal-Local --(lease </w:t>
      </w:r>
      <w:proofErr w:type="gramStart"/>
      <w:r w:rsidRPr="001F5496">
        <w:t>expire</w:t>
      </w:r>
      <w:proofErr w:type="gramEnd"/>
      <w:r w:rsidRPr="001F5496">
        <w:t>)-&gt; T1</w:t>
      </w:r>
    </w:p>
    <w:p w14:paraId="546A2FEB" w14:textId="77777777" w:rsidR="001F5496" w:rsidRPr="001F5496" w:rsidRDefault="001F5496" w:rsidP="001F5496">
      <w:r w:rsidRPr="001F5496">
        <w:t>        |                             |</w:t>
      </w:r>
    </w:p>
    <w:p w14:paraId="08BD2EA1" w14:textId="77777777" w:rsidR="001F5496" w:rsidRPr="001F5496" w:rsidRDefault="001F5496" w:rsidP="001F5496">
      <w:r w:rsidRPr="001F5496">
        <w:lastRenderedPageBreak/>
        <w:t xml:space="preserve">        |                       </w:t>
      </w:r>
      <w:proofErr w:type="gramStart"/>
      <w:r w:rsidRPr="001F5496">
        <w:t>   (</w:t>
      </w:r>
      <w:proofErr w:type="gramEnd"/>
      <w:r w:rsidRPr="001F5496">
        <w:t>time)</w:t>
      </w:r>
    </w:p>
    <w:p w14:paraId="5CB28B50" w14:textId="77777777" w:rsidR="001F5496" w:rsidRPr="001F5496" w:rsidRDefault="001F5496" w:rsidP="001F5496">
      <w:r w:rsidRPr="001F5496">
        <w:t>        v                             v</w:t>
      </w:r>
    </w:p>
    <w:p w14:paraId="48975813" w14:textId="77777777" w:rsidR="001F5496" w:rsidRPr="001F5496" w:rsidRDefault="001F5496" w:rsidP="001F5496">
      <w:r w:rsidRPr="001F5496">
        <w:t>       </w:t>
      </w:r>
      <w:proofErr w:type="gramStart"/>
      <w:r w:rsidRPr="001F5496">
        <w:t>T2 -</w:t>
      </w:r>
      <w:proofErr w:type="gramEnd"/>
      <w:r w:rsidRPr="001F5496">
        <w:t>------------------------</w:t>
      </w:r>
      <w:proofErr w:type="gramStart"/>
      <w:r w:rsidRPr="001F5496">
        <w:t>&gt;  T</w:t>
      </w:r>
      <w:proofErr w:type="gramEnd"/>
      <w:r w:rsidRPr="001F5496">
        <w:t>3 (Safe Mode)</w:t>
      </w:r>
    </w:p>
    <w:p w14:paraId="711AACD6" w14:textId="77777777" w:rsidR="001F5496" w:rsidRPr="001F5496" w:rsidRDefault="001F5496" w:rsidP="001F5496">
      <w:r w:rsidRPr="001F5496">
        <w:t>```</w:t>
      </w:r>
    </w:p>
    <w:p w14:paraId="27658913" w14:textId="77777777" w:rsidR="001F5496" w:rsidRPr="001F5496" w:rsidRDefault="001F5496" w:rsidP="001F5496"/>
    <w:p w14:paraId="7D487723" w14:textId="77777777" w:rsidR="001F5496" w:rsidRPr="001F5496" w:rsidRDefault="001F5496" w:rsidP="001F5496">
      <w:r w:rsidRPr="001F5496">
        <w:t>---</w:t>
      </w:r>
    </w:p>
    <w:p w14:paraId="600F86BA" w14:textId="77777777" w:rsidR="001F5496" w:rsidRPr="001F5496" w:rsidRDefault="001F5496" w:rsidP="001F5496"/>
    <w:p w14:paraId="4EB08814" w14:textId="77777777" w:rsidR="001F5496" w:rsidRPr="001F5496" w:rsidRDefault="001F5496" w:rsidP="001F5496">
      <w:r w:rsidRPr="001F5496">
        <w:rPr>
          <w:b/>
          <w:bCs/>
        </w:rPr>
        <w:t>### 7.7 Mission Command Interaction</w:t>
      </w:r>
    </w:p>
    <w:p w14:paraId="6561406E" w14:textId="77777777" w:rsidR="001F5496" w:rsidRPr="001F5496" w:rsidRDefault="001F5496" w:rsidP="001F5496"/>
    <w:p w14:paraId="5EF19BA5" w14:textId="77777777" w:rsidR="001F5496" w:rsidRPr="001F5496" w:rsidRDefault="001F5496" w:rsidP="001F5496">
      <w:r w:rsidRPr="001F5496">
        <w:t xml:space="preserve">A </w:t>
      </w:r>
      <w:r w:rsidRPr="001F5496">
        <w:rPr>
          <w:b/>
          <w:bCs/>
        </w:rPr>
        <w:t>**valid mission command**</w:t>
      </w:r>
      <w:r w:rsidRPr="001F5496">
        <w:t xml:space="preserve"> automatically:</w:t>
      </w:r>
    </w:p>
    <w:p w14:paraId="75ECE10E" w14:textId="77777777" w:rsidR="001F5496" w:rsidRPr="001F5496" w:rsidRDefault="001F5496" w:rsidP="001F5496">
      <w:r w:rsidRPr="001F5496">
        <w:t>- Renews the supervisor lease  </w:t>
      </w:r>
    </w:p>
    <w:p w14:paraId="1B82C74E" w14:textId="77777777" w:rsidR="001F5496" w:rsidRPr="001F5496" w:rsidRDefault="001F5496" w:rsidP="001F5496">
      <w:r w:rsidRPr="001F5496">
        <w:t>- Updates mission context  </w:t>
      </w:r>
    </w:p>
    <w:p w14:paraId="0324C080" w14:textId="77777777" w:rsidR="001F5496" w:rsidRPr="001F5496" w:rsidRDefault="001F5496" w:rsidP="001F5496">
      <w:r w:rsidRPr="001F5496">
        <w:t>- Resets the state machine to Nominal-Remote  </w:t>
      </w:r>
    </w:p>
    <w:p w14:paraId="33F994B7" w14:textId="77777777" w:rsidR="001F5496" w:rsidRPr="001F5496" w:rsidRDefault="001F5496" w:rsidP="001F5496"/>
    <w:p w14:paraId="08CAFC64" w14:textId="77777777" w:rsidR="001F5496" w:rsidRPr="001F5496" w:rsidRDefault="001F5496" w:rsidP="001F5496">
      <w:r w:rsidRPr="001F5496">
        <w:t>Invalid or unsigned commands are:</w:t>
      </w:r>
    </w:p>
    <w:p w14:paraId="6E412C84" w14:textId="77777777" w:rsidR="001F5496" w:rsidRPr="001F5496" w:rsidRDefault="001F5496" w:rsidP="001F5496">
      <w:r w:rsidRPr="001F5496">
        <w:t>- Rejected</w:t>
      </w:r>
    </w:p>
    <w:p w14:paraId="5555B9E4" w14:textId="77777777" w:rsidR="001F5496" w:rsidRPr="001F5496" w:rsidRDefault="001F5496" w:rsidP="001F5496">
      <w:r w:rsidRPr="001F5496">
        <w:t>- Logged</w:t>
      </w:r>
    </w:p>
    <w:p w14:paraId="54C93612" w14:textId="77777777" w:rsidR="001F5496" w:rsidRPr="001F5496" w:rsidRDefault="001F5496" w:rsidP="001F5496">
      <w:r w:rsidRPr="001F5496">
        <w:t>- Forwarded to the SDC integrity system</w:t>
      </w:r>
    </w:p>
    <w:p w14:paraId="462C2D00" w14:textId="77777777" w:rsidR="001F5496" w:rsidRPr="001F5496" w:rsidRDefault="001F5496" w:rsidP="001F5496"/>
    <w:p w14:paraId="27C73863" w14:textId="77777777" w:rsidR="001F5496" w:rsidRPr="001F5496" w:rsidRDefault="001F5496" w:rsidP="001F5496">
      <w:r w:rsidRPr="001F5496">
        <w:t>---</w:t>
      </w:r>
    </w:p>
    <w:p w14:paraId="20CAEA36" w14:textId="77777777" w:rsidR="001F5496" w:rsidRPr="001F5496" w:rsidRDefault="001F5496" w:rsidP="001F5496"/>
    <w:p w14:paraId="2387CE98" w14:textId="77777777" w:rsidR="001F5496" w:rsidRPr="001F5496" w:rsidRDefault="001F5496" w:rsidP="001F5496">
      <w:r w:rsidRPr="001F5496">
        <w:rPr>
          <w:b/>
          <w:bCs/>
        </w:rPr>
        <w:t>### 7.8 Supervisor Switch-Over</w:t>
      </w:r>
    </w:p>
    <w:p w14:paraId="2C0D60CE" w14:textId="77777777" w:rsidR="001F5496" w:rsidRPr="001F5496" w:rsidRDefault="001F5496" w:rsidP="001F5496"/>
    <w:p w14:paraId="18479289" w14:textId="77777777" w:rsidR="001F5496" w:rsidRPr="001F5496" w:rsidRDefault="001F5496" w:rsidP="001F5496">
      <w:r w:rsidRPr="001F5496">
        <w:t>If an asset loses its primary supervisor:</w:t>
      </w:r>
    </w:p>
    <w:p w14:paraId="0CCD4121" w14:textId="77777777" w:rsidR="001F5496" w:rsidRPr="001F5496" w:rsidRDefault="001F5496" w:rsidP="001F5496">
      <w:r w:rsidRPr="001F5496">
        <w:t>- It attempts to establish a lease with the next supervisor in hierarchy.</w:t>
      </w:r>
    </w:p>
    <w:p w14:paraId="39483AAC" w14:textId="77777777" w:rsidR="001F5496" w:rsidRPr="001F5496" w:rsidRDefault="001F5496" w:rsidP="001F5496">
      <w:r w:rsidRPr="001F5496">
        <w:t>- If successful:</w:t>
      </w:r>
    </w:p>
    <w:p w14:paraId="22FFAE5B" w14:textId="77777777" w:rsidR="001F5496" w:rsidRPr="001F5496" w:rsidRDefault="001F5496" w:rsidP="001F5496">
      <w:r w:rsidRPr="001F5496">
        <w:lastRenderedPageBreak/>
        <w:t>  - Resume Nominal-Remote state  </w:t>
      </w:r>
    </w:p>
    <w:p w14:paraId="45D092AE" w14:textId="77777777" w:rsidR="001F5496" w:rsidRPr="001F5496" w:rsidRDefault="001F5496" w:rsidP="001F5496">
      <w:r w:rsidRPr="001F5496">
        <w:t>- If unsuccessful:</w:t>
      </w:r>
    </w:p>
    <w:p w14:paraId="6D97EAD6" w14:textId="77777777" w:rsidR="001F5496" w:rsidRPr="001F5496" w:rsidRDefault="001F5496" w:rsidP="001F5496">
      <w:r w:rsidRPr="001F5496">
        <w:t>  - Follow T1 → T2 → T3 drop-down</w:t>
      </w:r>
    </w:p>
    <w:p w14:paraId="7818F479" w14:textId="77777777" w:rsidR="001F5496" w:rsidRPr="001F5496" w:rsidRDefault="001F5496" w:rsidP="001F5496"/>
    <w:p w14:paraId="7067B2FA" w14:textId="77777777" w:rsidR="001F5496" w:rsidRPr="001F5496" w:rsidRDefault="001F5496" w:rsidP="001F5496">
      <w:r w:rsidRPr="001F5496">
        <w:t>---</w:t>
      </w:r>
    </w:p>
    <w:p w14:paraId="554A05BF" w14:textId="77777777" w:rsidR="001F5496" w:rsidRPr="001F5496" w:rsidRDefault="001F5496" w:rsidP="001F5496"/>
    <w:p w14:paraId="13CB6401" w14:textId="77777777" w:rsidR="001F5496" w:rsidRPr="001F5496" w:rsidRDefault="001F5496" w:rsidP="001F5496">
      <w:r w:rsidRPr="001F5496">
        <w:rPr>
          <w:b/>
          <w:bCs/>
        </w:rPr>
        <w:t>### 7.9 Cryptographic Token Handling</w:t>
      </w:r>
    </w:p>
    <w:p w14:paraId="7CC83840" w14:textId="77777777" w:rsidR="001F5496" w:rsidRPr="001F5496" w:rsidRDefault="001F5496" w:rsidP="001F5496"/>
    <w:p w14:paraId="2822F0CE" w14:textId="77777777" w:rsidR="001F5496" w:rsidRPr="001F5496" w:rsidRDefault="001F5496" w:rsidP="001F5496">
      <w:r w:rsidRPr="001F5496">
        <w:t>SLP uses:</w:t>
      </w:r>
    </w:p>
    <w:p w14:paraId="5F7CC48F" w14:textId="77777777" w:rsidR="001F5496" w:rsidRPr="001F5496" w:rsidRDefault="001F5496" w:rsidP="001F5496">
      <w:r w:rsidRPr="001F5496">
        <w:t>- Quantum-safe signatures  </w:t>
      </w:r>
    </w:p>
    <w:p w14:paraId="508D84DB" w14:textId="77777777" w:rsidR="001F5496" w:rsidRPr="001F5496" w:rsidRDefault="001F5496" w:rsidP="001F5496">
      <w:r w:rsidRPr="001F5496">
        <w:t>- Nonce sequences  </w:t>
      </w:r>
    </w:p>
    <w:p w14:paraId="602E9668" w14:textId="77777777" w:rsidR="001F5496" w:rsidRPr="001F5496" w:rsidRDefault="001F5496" w:rsidP="001F5496">
      <w:r w:rsidRPr="001F5496">
        <w:t>- Time-limited lease tokens  </w:t>
      </w:r>
    </w:p>
    <w:p w14:paraId="764CED3E" w14:textId="77777777" w:rsidR="001F5496" w:rsidRPr="001F5496" w:rsidRDefault="001F5496" w:rsidP="001F5496">
      <w:r w:rsidRPr="001F5496">
        <w:t>- Sequence validation for command ordering  </w:t>
      </w:r>
    </w:p>
    <w:p w14:paraId="00365F16" w14:textId="77777777" w:rsidR="001F5496" w:rsidRPr="001F5496" w:rsidRDefault="001F5496" w:rsidP="001F5496"/>
    <w:p w14:paraId="40EA7056" w14:textId="77777777" w:rsidR="001F5496" w:rsidRPr="001F5496" w:rsidRDefault="001F5496" w:rsidP="001F5496">
      <w:r w:rsidRPr="001F5496">
        <w:t>Any invalid sequence results in:</w:t>
      </w:r>
    </w:p>
    <w:p w14:paraId="7CE4668F" w14:textId="77777777" w:rsidR="001F5496" w:rsidRPr="001F5496" w:rsidRDefault="001F5496" w:rsidP="001F5496">
      <w:r w:rsidRPr="001F5496">
        <w:t>- Lease rejection  </w:t>
      </w:r>
    </w:p>
    <w:p w14:paraId="613F89F0" w14:textId="77777777" w:rsidR="001F5496" w:rsidRPr="001F5496" w:rsidRDefault="001F5496" w:rsidP="001F5496">
      <w:r w:rsidRPr="001F5496">
        <w:t>- Automatic escalation to local autonomy  </w:t>
      </w:r>
    </w:p>
    <w:p w14:paraId="5D9B9E1E" w14:textId="77777777" w:rsidR="001F5496" w:rsidRPr="001F5496" w:rsidRDefault="001F5496" w:rsidP="001F5496"/>
    <w:p w14:paraId="360DCE40" w14:textId="77777777" w:rsidR="001F5496" w:rsidRPr="001F5496" w:rsidRDefault="001F5496" w:rsidP="001F5496">
      <w:r w:rsidRPr="001F5496">
        <w:t>---</w:t>
      </w:r>
    </w:p>
    <w:p w14:paraId="4AAE2F90" w14:textId="77777777" w:rsidR="001F5496" w:rsidRPr="001F5496" w:rsidRDefault="001F5496" w:rsidP="001F5496"/>
    <w:p w14:paraId="176377A3" w14:textId="77777777" w:rsidR="001F5496" w:rsidRPr="001F5496" w:rsidRDefault="001F5496" w:rsidP="001F5496">
      <w:r w:rsidRPr="001F5496">
        <w:rPr>
          <w:b/>
          <w:bCs/>
        </w:rPr>
        <w:t>### 7.10 Safety Precedence</w:t>
      </w:r>
    </w:p>
    <w:p w14:paraId="5DF17743" w14:textId="77777777" w:rsidR="001F5496" w:rsidRPr="001F5496" w:rsidRDefault="001F5496" w:rsidP="001F5496"/>
    <w:p w14:paraId="13793762" w14:textId="77777777" w:rsidR="001F5496" w:rsidRPr="001F5496" w:rsidRDefault="001F5496" w:rsidP="001F5496">
      <w:r w:rsidRPr="001F5496">
        <w:t>SLP never overrides:</w:t>
      </w:r>
    </w:p>
    <w:p w14:paraId="2C4E6F9D" w14:textId="77777777" w:rsidR="001F5496" w:rsidRPr="001F5496" w:rsidRDefault="001F5496" w:rsidP="001F5496">
      <w:r w:rsidRPr="001F5496">
        <w:t>- Safety Layer  </w:t>
      </w:r>
    </w:p>
    <w:p w14:paraId="581C98AD" w14:textId="77777777" w:rsidR="001F5496" w:rsidRPr="001F5496" w:rsidRDefault="001F5496" w:rsidP="001F5496">
      <w:r w:rsidRPr="001F5496">
        <w:t>- Hard interlock events  </w:t>
      </w:r>
    </w:p>
    <w:p w14:paraId="5C19F8FE" w14:textId="77777777" w:rsidR="001F5496" w:rsidRPr="001F5496" w:rsidRDefault="001F5496" w:rsidP="001F5496">
      <w:r w:rsidRPr="001F5496">
        <w:t>- Emergency shutdown procedures  </w:t>
      </w:r>
    </w:p>
    <w:p w14:paraId="6B720170" w14:textId="77777777" w:rsidR="001F5496" w:rsidRPr="001F5496" w:rsidRDefault="001F5496" w:rsidP="001F5496"/>
    <w:p w14:paraId="0FAE0560" w14:textId="77777777" w:rsidR="001F5496" w:rsidRPr="001F5496" w:rsidRDefault="001F5496" w:rsidP="001F5496">
      <w:r w:rsidRPr="001F5496">
        <w:t>If Safety Layer triggers:</w:t>
      </w:r>
    </w:p>
    <w:p w14:paraId="2210E5B4" w14:textId="77777777" w:rsidR="001F5496" w:rsidRPr="001F5496" w:rsidRDefault="001F5496" w:rsidP="001F5496">
      <w:r w:rsidRPr="001F5496">
        <w:t>- Asset immediately enters Safe Mode  </w:t>
      </w:r>
    </w:p>
    <w:p w14:paraId="7D48FC35" w14:textId="77777777" w:rsidR="001F5496" w:rsidRPr="001F5496" w:rsidRDefault="001F5496" w:rsidP="001F5496">
      <w:r w:rsidRPr="001F5496">
        <w:t>- Supervisor lease is irrelevant until the event is resolved  </w:t>
      </w:r>
    </w:p>
    <w:p w14:paraId="74008AF1" w14:textId="77777777" w:rsidR="001F5496" w:rsidRPr="001F5496" w:rsidRDefault="001F5496" w:rsidP="001F5496"/>
    <w:p w14:paraId="53DF2BF9" w14:textId="77777777" w:rsidR="001F5496" w:rsidRPr="001F5496" w:rsidRDefault="001F5496" w:rsidP="001F5496">
      <w:r w:rsidRPr="001F5496">
        <w:t>---</w:t>
      </w:r>
    </w:p>
    <w:p w14:paraId="33A6C301" w14:textId="77777777" w:rsidR="001F5496" w:rsidRPr="001F5496" w:rsidRDefault="001F5496" w:rsidP="001F5496"/>
    <w:p w14:paraId="1F93C526" w14:textId="77777777" w:rsidR="001F5496" w:rsidRPr="001F5496" w:rsidRDefault="001F5496" w:rsidP="001F5496">
      <w:r w:rsidRPr="001F5496">
        <w:rPr>
          <w:b/>
          <w:bCs/>
        </w:rPr>
        <w:t>### 7.11 Summary</w:t>
      </w:r>
    </w:p>
    <w:p w14:paraId="02FEF6BC" w14:textId="77777777" w:rsidR="001F5496" w:rsidRPr="001F5496" w:rsidRDefault="001F5496" w:rsidP="001F5496"/>
    <w:p w14:paraId="0A4C390E" w14:textId="77777777" w:rsidR="001F5496" w:rsidRPr="001F5496" w:rsidRDefault="001F5496" w:rsidP="001F5496">
      <w:r w:rsidRPr="001F5496">
        <w:t>SLP ensures:</w:t>
      </w:r>
    </w:p>
    <w:p w14:paraId="29358EC1" w14:textId="77777777" w:rsidR="001F5496" w:rsidRPr="001F5496" w:rsidRDefault="001F5496" w:rsidP="001F5496">
      <w:r w:rsidRPr="001F5496">
        <w:t>- No asset is ever left in an undefined state  </w:t>
      </w:r>
    </w:p>
    <w:p w14:paraId="06B24338" w14:textId="77777777" w:rsidR="001F5496" w:rsidRPr="001F5496" w:rsidRDefault="001F5496" w:rsidP="001F5496">
      <w:r w:rsidRPr="001F5496">
        <w:t>- Autonomy transitions are predictable and safe  </w:t>
      </w:r>
    </w:p>
    <w:p w14:paraId="7FC98003" w14:textId="77777777" w:rsidR="001F5496" w:rsidRPr="001F5496" w:rsidRDefault="001F5496" w:rsidP="001F5496">
      <w:r w:rsidRPr="001F5496">
        <w:t>- All mission-critical operations degrade gracefully  </w:t>
      </w:r>
    </w:p>
    <w:p w14:paraId="7040F247" w14:textId="77777777" w:rsidR="001F5496" w:rsidRPr="001F5496" w:rsidRDefault="001F5496" w:rsidP="001F5496">
      <w:r w:rsidRPr="001F5496">
        <w:t>- Supervisor authority is cryptographically validated  </w:t>
      </w:r>
    </w:p>
    <w:p w14:paraId="069B87B5" w14:textId="77777777" w:rsidR="001F5496" w:rsidRPr="001F5496" w:rsidRDefault="001F5496" w:rsidP="001F5496">
      <w:r w:rsidRPr="001F5496">
        <w:t>- PRIME or domain MECSAI can take over seamlessly  </w:t>
      </w:r>
    </w:p>
    <w:p w14:paraId="17B1CC40" w14:textId="77777777" w:rsidR="001F5496" w:rsidRPr="001F5496" w:rsidRDefault="001F5496" w:rsidP="001F5496">
      <w:r w:rsidRPr="001F5496">
        <w:br/>
      </w:r>
    </w:p>
    <w:p w14:paraId="1AF56E25" w14:textId="77777777" w:rsidR="001F5496" w:rsidRPr="001F5496" w:rsidRDefault="001F5496" w:rsidP="001F5496">
      <w:r w:rsidRPr="001F5496">
        <w:rPr>
          <w:b/>
          <w:bCs/>
        </w:rPr>
        <w:t>## 8. Failover &amp; Promotion Doctrine</w:t>
      </w:r>
    </w:p>
    <w:p w14:paraId="548F5270" w14:textId="77777777" w:rsidR="001F5496" w:rsidRPr="001F5496" w:rsidRDefault="001F5496" w:rsidP="001F5496"/>
    <w:p w14:paraId="195A7A17" w14:textId="77777777" w:rsidR="001F5496" w:rsidRPr="001F5496" w:rsidRDefault="001F5496" w:rsidP="001F5496">
      <w:r w:rsidRPr="001F5496">
        <w:rPr>
          <w:b/>
          <w:bCs/>
        </w:rPr>
        <w:t>### 8.1 Purpose</w:t>
      </w:r>
    </w:p>
    <w:p w14:paraId="3F0A914F" w14:textId="77777777" w:rsidR="001F5496" w:rsidRPr="001F5496" w:rsidRDefault="001F5496" w:rsidP="001F5496">
      <w:r w:rsidRPr="001F5496">
        <w:t>The Failover &amp; Promotion Doctrine defines how MECSAI maintains uninterrupted operational command authority across ground, orbital, and deep-space infrastructure—even under catastrophic multi-node failures.  </w:t>
      </w:r>
    </w:p>
    <w:p w14:paraId="13754C15" w14:textId="77777777" w:rsidR="001F5496" w:rsidRPr="001F5496" w:rsidRDefault="001F5496" w:rsidP="001F5496">
      <w:r w:rsidRPr="001F5496">
        <w:t>The doctrine ensures that PRIME and all Domain MECSAI nodes maintain continuity without ever risking dual-command, stale-command issuance, or supervisory ambiguity.</w:t>
      </w:r>
    </w:p>
    <w:p w14:paraId="15F486F1" w14:textId="77777777" w:rsidR="001F5496" w:rsidRPr="001F5496" w:rsidRDefault="001F5496" w:rsidP="001F5496"/>
    <w:p w14:paraId="60E97FB3" w14:textId="77777777" w:rsidR="001F5496" w:rsidRPr="001F5496" w:rsidRDefault="001F5496" w:rsidP="001F5496">
      <w:r w:rsidRPr="001F5496">
        <w:t>---</w:t>
      </w:r>
    </w:p>
    <w:p w14:paraId="78D4E00C" w14:textId="77777777" w:rsidR="001F5496" w:rsidRPr="001F5496" w:rsidRDefault="001F5496" w:rsidP="001F5496"/>
    <w:p w14:paraId="19A42D63" w14:textId="77777777" w:rsidR="001F5496" w:rsidRPr="001F5496" w:rsidRDefault="001F5496" w:rsidP="001F5496">
      <w:r w:rsidRPr="001F5496">
        <w:rPr>
          <w:b/>
          <w:bCs/>
        </w:rPr>
        <w:t>## 8.2 PRIME Failover Hierarchy</w:t>
      </w:r>
    </w:p>
    <w:p w14:paraId="4A6E00B6" w14:textId="77777777" w:rsidR="001F5496" w:rsidRPr="001F5496" w:rsidRDefault="001F5496" w:rsidP="001F5496"/>
    <w:p w14:paraId="791E2679" w14:textId="77777777" w:rsidR="001F5496" w:rsidRPr="001F5496" w:rsidRDefault="001F5496" w:rsidP="001F5496">
      <w:r w:rsidRPr="001F5496">
        <w:t>PRIME operates as a triad:</w:t>
      </w:r>
    </w:p>
    <w:p w14:paraId="14B6E06D" w14:textId="77777777" w:rsidR="001F5496" w:rsidRPr="001F5496" w:rsidRDefault="001F5496" w:rsidP="001F5496"/>
    <w:p w14:paraId="46CC81CD" w14:textId="77777777" w:rsidR="001F5496" w:rsidRPr="001F5496" w:rsidRDefault="001F5496" w:rsidP="001F5496">
      <w:r w:rsidRPr="001F5496">
        <w:t xml:space="preserve">1. </w:t>
      </w:r>
      <w:r w:rsidRPr="001F5496">
        <w:rPr>
          <w:b/>
          <w:bCs/>
        </w:rPr>
        <w:t xml:space="preserve">**PRIME-A (Heber </w:t>
      </w:r>
      <w:proofErr w:type="gramStart"/>
      <w:r w:rsidRPr="001F5496">
        <w:rPr>
          <w:b/>
          <w:bCs/>
        </w:rPr>
        <w:t>Campus) —</w:t>
      </w:r>
      <w:proofErr w:type="gramEnd"/>
      <w:r w:rsidRPr="001F5496">
        <w:rPr>
          <w:b/>
          <w:bCs/>
        </w:rPr>
        <w:t xml:space="preserve"> Active Leader**</w:t>
      </w:r>
    </w:p>
    <w:p w14:paraId="2E9C64E6" w14:textId="77777777" w:rsidR="001F5496" w:rsidRPr="001F5496" w:rsidRDefault="001F5496" w:rsidP="001F5496">
      <w:r w:rsidRPr="001F5496">
        <w:t xml:space="preserve">2. </w:t>
      </w:r>
      <w:r w:rsidRPr="001F5496">
        <w:rPr>
          <w:b/>
          <w:bCs/>
        </w:rPr>
        <w:t xml:space="preserve">**PRIME-B (OSY Orbital </w:t>
      </w:r>
      <w:proofErr w:type="gramStart"/>
      <w:r w:rsidRPr="001F5496">
        <w:rPr>
          <w:b/>
          <w:bCs/>
        </w:rPr>
        <w:t>Shipyard) —</w:t>
      </w:r>
      <w:proofErr w:type="gramEnd"/>
      <w:r w:rsidRPr="001F5496">
        <w:rPr>
          <w:b/>
          <w:bCs/>
        </w:rPr>
        <w:t xml:space="preserve"> Hot Standby**</w:t>
      </w:r>
    </w:p>
    <w:p w14:paraId="40D793B6" w14:textId="77777777" w:rsidR="001F5496" w:rsidRPr="001F5496" w:rsidRDefault="001F5496" w:rsidP="001F5496">
      <w:r w:rsidRPr="001F5496">
        <w:t xml:space="preserve">3. </w:t>
      </w:r>
      <w:r w:rsidRPr="001F5496">
        <w:rPr>
          <w:b/>
          <w:bCs/>
        </w:rPr>
        <w:t xml:space="preserve">**PRIME-C (SDC-COMMS </w:t>
      </w:r>
      <w:proofErr w:type="gramStart"/>
      <w:r w:rsidRPr="001F5496">
        <w:rPr>
          <w:b/>
          <w:bCs/>
        </w:rPr>
        <w:t>Module) —</w:t>
      </w:r>
      <w:proofErr w:type="gramEnd"/>
      <w:r w:rsidRPr="001F5496">
        <w:rPr>
          <w:b/>
          <w:bCs/>
        </w:rPr>
        <w:t xml:space="preserve"> Warm Standby**</w:t>
      </w:r>
    </w:p>
    <w:p w14:paraId="294A83E3" w14:textId="77777777" w:rsidR="001F5496" w:rsidRPr="001F5496" w:rsidRDefault="001F5496" w:rsidP="001F5496"/>
    <w:p w14:paraId="2AB25BFB" w14:textId="77777777" w:rsidR="001F5496" w:rsidRPr="001F5496" w:rsidRDefault="001F5496" w:rsidP="001F5496">
      <w:r w:rsidRPr="001F5496">
        <w:t>Failover is determined by quorum, fencing rules, and ATB oversight.</w:t>
      </w:r>
    </w:p>
    <w:p w14:paraId="177F6EB9" w14:textId="77777777" w:rsidR="001F5496" w:rsidRPr="001F5496" w:rsidRDefault="001F5496" w:rsidP="001F5496"/>
    <w:p w14:paraId="0EC76E13" w14:textId="77777777" w:rsidR="001F5496" w:rsidRPr="001F5496" w:rsidRDefault="001F5496" w:rsidP="001F5496">
      <w:r w:rsidRPr="001F5496">
        <w:t>---</w:t>
      </w:r>
    </w:p>
    <w:p w14:paraId="13D69197" w14:textId="77777777" w:rsidR="001F5496" w:rsidRPr="001F5496" w:rsidRDefault="001F5496" w:rsidP="001F5496"/>
    <w:p w14:paraId="299C1AA9" w14:textId="77777777" w:rsidR="001F5496" w:rsidRPr="001F5496" w:rsidRDefault="001F5496" w:rsidP="001F5496">
      <w:r w:rsidRPr="001F5496">
        <w:rPr>
          <w:b/>
          <w:bCs/>
        </w:rPr>
        <w:t>### 8.2.1 PRIME-A Failure (Heber Loss Scenario)</w:t>
      </w:r>
    </w:p>
    <w:p w14:paraId="64B77FD6" w14:textId="77777777" w:rsidR="001F5496" w:rsidRPr="001F5496" w:rsidRDefault="001F5496" w:rsidP="001F5496"/>
    <w:p w14:paraId="6EB028A7" w14:textId="77777777" w:rsidR="001F5496" w:rsidRPr="001F5496" w:rsidRDefault="001F5496" w:rsidP="001F5496">
      <w:r w:rsidRPr="001F5496">
        <w:t>If PRIME-A becomes unreachable due to:</w:t>
      </w:r>
    </w:p>
    <w:p w14:paraId="77148ECB" w14:textId="77777777" w:rsidR="001F5496" w:rsidRPr="001F5496" w:rsidRDefault="001F5496" w:rsidP="001F5496">
      <w:r w:rsidRPr="001F5496">
        <w:t>- Hardware failure  </w:t>
      </w:r>
    </w:p>
    <w:p w14:paraId="6AB6F2F6" w14:textId="77777777" w:rsidR="001F5496" w:rsidRPr="001F5496" w:rsidRDefault="001F5496" w:rsidP="001F5496">
      <w:r w:rsidRPr="001F5496">
        <w:t>- Power loss  </w:t>
      </w:r>
    </w:p>
    <w:p w14:paraId="0793B2E5" w14:textId="77777777" w:rsidR="001F5496" w:rsidRPr="001F5496" w:rsidRDefault="001F5496" w:rsidP="001F5496">
      <w:r w:rsidRPr="001F5496">
        <w:t>- Localized facility disaster  </w:t>
      </w:r>
    </w:p>
    <w:p w14:paraId="4842A168" w14:textId="77777777" w:rsidR="001F5496" w:rsidRPr="001F5496" w:rsidRDefault="001F5496" w:rsidP="001F5496">
      <w:r w:rsidRPr="001F5496">
        <w:t>- Fiber/Starlink outage  </w:t>
      </w:r>
    </w:p>
    <w:p w14:paraId="3F36DEAF" w14:textId="77777777" w:rsidR="001F5496" w:rsidRPr="001F5496" w:rsidRDefault="001F5496" w:rsidP="001F5496">
      <w:r w:rsidRPr="001F5496">
        <w:t>- Software crash  </w:t>
      </w:r>
    </w:p>
    <w:p w14:paraId="3709B97D" w14:textId="77777777" w:rsidR="001F5496" w:rsidRPr="001F5496" w:rsidRDefault="001F5496" w:rsidP="001F5496"/>
    <w:p w14:paraId="0B1DC90E" w14:textId="77777777" w:rsidR="001F5496" w:rsidRPr="001F5496" w:rsidRDefault="001F5496" w:rsidP="001F5496">
      <w:r w:rsidRPr="001F5496">
        <w:t>Then:</w:t>
      </w:r>
    </w:p>
    <w:p w14:paraId="10B6CCFF" w14:textId="77777777" w:rsidR="001F5496" w:rsidRPr="001F5496" w:rsidRDefault="001F5496" w:rsidP="001F5496"/>
    <w:p w14:paraId="4FE2FADF" w14:textId="77777777" w:rsidR="001F5496" w:rsidRPr="001F5496" w:rsidRDefault="001F5496" w:rsidP="001F5496">
      <w:r w:rsidRPr="001F5496">
        <w:t>1. PRIME-B initiates leader election.</w:t>
      </w:r>
    </w:p>
    <w:p w14:paraId="51BF2B9B" w14:textId="77777777" w:rsidR="001F5496" w:rsidRPr="001F5496" w:rsidRDefault="001F5496" w:rsidP="001F5496">
      <w:r w:rsidRPr="001F5496">
        <w:t>2. PRIME-C validates the loss of PRIME-A.</w:t>
      </w:r>
    </w:p>
    <w:p w14:paraId="2DF8B70C" w14:textId="77777777" w:rsidR="001F5496" w:rsidRPr="001F5496" w:rsidRDefault="001F5496" w:rsidP="001F5496">
      <w:r w:rsidRPr="001F5496">
        <w:lastRenderedPageBreak/>
        <w:t xml:space="preserve">3. PRIME-B becomes </w:t>
      </w:r>
      <w:r w:rsidRPr="001F5496">
        <w:rPr>
          <w:b/>
          <w:bCs/>
        </w:rPr>
        <w:t>**Acting PRIME**</w:t>
      </w:r>
      <w:r w:rsidRPr="001F5496">
        <w:t xml:space="preserve"> if:</w:t>
      </w:r>
    </w:p>
    <w:p w14:paraId="399303C1" w14:textId="77777777" w:rsidR="001F5496" w:rsidRPr="001F5496" w:rsidRDefault="001F5496" w:rsidP="001F5496">
      <w:r w:rsidRPr="001F5496">
        <w:t xml:space="preserve">   - Two-node </w:t>
      </w:r>
      <w:proofErr w:type="gramStart"/>
      <w:r w:rsidRPr="001F5496">
        <w:t>quorum is</w:t>
      </w:r>
      <w:proofErr w:type="gramEnd"/>
      <w:r w:rsidRPr="001F5496">
        <w:t xml:space="preserve"> achieved.</w:t>
      </w:r>
    </w:p>
    <w:p w14:paraId="5803C606" w14:textId="77777777" w:rsidR="001F5496" w:rsidRPr="001F5496" w:rsidRDefault="001F5496" w:rsidP="001F5496">
      <w:r w:rsidRPr="001F5496">
        <w:t>   - Fencing token assigned to PRIME-B.</w:t>
      </w:r>
    </w:p>
    <w:p w14:paraId="23D0B5E3" w14:textId="77777777" w:rsidR="001F5496" w:rsidRPr="001F5496" w:rsidRDefault="001F5496" w:rsidP="001F5496">
      <w:r w:rsidRPr="001F5496">
        <w:t>4. PRIME-B restores global orchestration immediately.</w:t>
      </w:r>
    </w:p>
    <w:p w14:paraId="18DE99E9" w14:textId="77777777" w:rsidR="001F5496" w:rsidRPr="001F5496" w:rsidRDefault="001F5496" w:rsidP="001F5496"/>
    <w:p w14:paraId="2EC34E52" w14:textId="77777777" w:rsidR="001F5496" w:rsidRPr="001F5496" w:rsidRDefault="001F5496" w:rsidP="001F5496">
      <w:r w:rsidRPr="001F5496">
        <w:rPr>
          <w:b/>
          <w:bCs/>
        </w:rPr>
        <w:t xml:space="preserve">**Heber Campus continues under MECSAI-HEBER local </w:t>
      </w:r>
      <w:proofErr w:type="gramStart"/>
      <w:r w:rsidRPr="001F5496">
        <w:rPr>
          <w:b/>
          <w:bCs/>
        </w:rPr>
        <w:t>authority.*</w:t>
      </w:r>
      <w:proofErr w:type="gramEnd"/>
      <w:r w:rsidRPr="001F5496">
        <w:rPr>
          <w:b/>
          <w:bCs/>
        </w:rPr>
        <w:t>*</w:t>
      </w:r>
    </w:p>
    <w:p w14:paraId="15A06EFE" w14:textId="77777777" w:rsidR="001F5496" w:rsidRPr="001F5496" w:rsidRDefault="001F5496" w:rsidP="001F5496"/>
    <w:p w14:paraId="46CEB986" w14:textId="77777777" w:rsidR="001F5496" w:rsidRPr="001F5496" w:rsidRDefault="001F5496" w:rsidP="001F5496">
      <w:r w:rsidRPr="001F5496">
        <w:t>---</w:t>
      </w:r>
    </w:p>
    <w:p w14:paraId="03B02CD0" w14:textId="77777777" w:rsidR="001F5496" w:rsidRPr="001F5496" w:rsidRDefault="001F5496" w:rsidP="001F5496"/>
    <w:p w14:paraId="18B3E6F4" w14:textId="77777777" w:rsidR="001F5496" w:rsidRPr="001F5496" w:rsidRDefault="001F5496" w:rsidP="001F5496">
      <w:r w:rsidRPr="001F5496">
        <w:rPr>
          <w:b/>
          <w:bCs/>
        </w:rPr>
        <w:t>### 8.2.2 PRIME-B Failure (OSY PRIME Node)</w:t>
      </w:r>
    </w:p>
    <w:p w14:paraId="48AFEBBE" w14:textId="77777777" w:rsidR="001F5496" w:rsidRPr="001F5496" w:rsidRDefault="001F5496" w:rsidP="001F5496"/>
    <w:p w14:paraId="1FF3AE58" w14:textId="77777777" w:rsidR="001F5496" w:rsidRPr="001F5496" w:rsidRDefault="001F5496" w:rsidP="001F5496">
      <w:r w:rsidRPr="001F5496">
        <w:t>If PRIME-B fails:</w:t>
      </w:r>
    </w:p>
    <w:p w14:paraId="62742309" w14:textId="77777777" w:rsidR="001F5496" w:rsidRPr="001F5496" w:rsidRDefault="001F5496" w:rsidP="001F5496">
      <w:r w:rsidRPr="001F5496">
        <w:t>- PRIME-A remains active.</w:t>
      </w:r>
    </w:p>
    <w:p w14:paraId="1C70EB89" w14:textId="77777777" w:rsidR="001F5496" w:rsidRPr="001F5496" w:rsidRDefault="001F5496" w:rsidP="001F5496">
      <w:r w:rsidRPr="001F5496">
        <w:t>- PRIME-C becomes hot standby.</w:t>
      </w:r>
    </w:p>
    <w:p w14:paraId="3308A363" w14:textId="77777777" w:rsidR="001F5496" w:rsidRPr="001F5496" w:rsidRDefault="001F5496" w:rsidP="001F5496">
      <w:r w:rsidRPr="001F5496">
        <w:t>- OSY continues under MECSAI-OSY autonomy.</w:t>
      </w:r>
    </w:p>
    <w:p w14:paraId="6D70E4C7" w14:textId="77777777" w:rsidR="001F5496" w:rsidRPr="001F5496" w:rsidRDefault="001F5496" w:rsidP="001F5496"/>
    <w:p w14:paraId="1F05A200" w14:textId="77777777" w:rsidR="001F5496" w:rsidRPr="001F5496" w:rsidRDefault="001F5496" w:rsidP="001F5496">
      <w:r w:rsidRPr="001F5496">
        <w:t>No promotion is performed unless PRIME-A also fails.</w:t>
      </w:r>
    </w:p>
    <w:p w14:paraId="3624AFA5" w14:textId="77777777" w:rsidR="001F5496" w:rsidRPr="001F5496" w:rsidRDefault="001F5496" w:rsidP="001F5496"/>
    <w:p w14:paraId="38731805" w14:textId="77777777" w:rsidR="001F5496" w:rsidRPr="001F5496" w:rsidRDefault="001F5496" w:rsidP="001F5496">
      <w:r w:rsidRPr="001F5496">
        <w:t>---</w:t>
      </w:r>
    </w:p>
    <w:p w14:paraId="326D51CE" w14:textId="77777777" w:rsidR="001F5496" w:rsidRPr="001F5496" w:rsidRDefault="001F5496" w:rsidP="001F5496"/>
    <w:p w14:paraId="26E82B72" w14:textId="77777777" w:rsidR="001F5496" w:rsidRPr="001F5496" w:rsidRDefault="001F5496" w:rsidP="001F5496">
      <w:r w:rsidRPr="001F5496">
        <w:rPr>
          <w:b/>
          <w:bCs/>
        </w:rPr>
        <w:t>### 8.2.3 PRIME-C Failure (SDC PRIME Node)</w:t>
      </w:r>
    </w:p>
    <w:p w14:paraId="33D78590" w14:textId="77777777" w:rsidR="001F5496" w:rsidRPr="001F5496" w:rsidRDefault="001F5496" w:rsidP="001F5496"/>
    <w:p w14:paraId="6E2BB449" w14:textId="77777777" w:rsidR="001F5496" w:rsidRPr="001F5496" w:rsidRDefault="001F5496" w:rsidP="001F5496">
      <w:r w:rsidRPr="001F5496">
        <w:t>If PRIME-C fails:</w:t>
      </w:r>
    </w:p>
    <w:p w14:paraId="1DB03F98" w14:textId="77777777" w:rsidR="001F5496" w:rsidRPr="001F5496" w:rsidRDefault="001F5496" w:rsidP="001F5496">
      <w:r w:rsidRPr="001F5496">
        <w:t>- The SDC cluster automatically selects another module to host PRIME-C.</w:t>
      </w:r>
    </w:p>
    <w:p w14:paraId="0D84736D" w14:textId="77777777" w:rsidR="001F5496" w:rsidRPr="001F5496" w:rsidRDefault="001F5496" w:rsidP="001F5496">
      <w:r w:rsidRPr="001F5496">
        <w:t>- PRIME-A and PRIME-B continue normal operations.</w:t>
      </w:r>
    </w:p>
    <w:p w14:paraId="2D4CE1D5" w14:textId="77777777" w:rsidR="001F5496" w:rsidRPr="001F5496" w:rsidRDefault="001F5496" w:rsidP="001F5496"/>
    <w:p w14:paraId="79807BEC" w14:textId="77777777" w:rsidR="001F5496" w:rsidRPr="001F5496" w:rsidRDefault="001F5496" w:rsidP="001F5496">
      <w:r w:rsidRPr="001F5496">
        <w:lastRenderedPageBreak/>
        <w:t>PRIME-C may be rebuilt without affecting mission continuity.</w:t>
      </w:r>
    </w:p>
    <w:p w14:paraId="511EFAE1" w14:textId="77777777" w:rsidR="001F5496" w:rsidRPr="001F5496" w:rsidRDefault="001F5496" w:rsidP="001F5496"/>
    <w:p w14:paraId="2C8B642E" w14:textId="77777777" w:rsidR="001F5496" w:rsidRPr="001F5496" w:rsidRDefault="001F5496" w:rsidP="001F5496">
      <w:r w:rsidRPr="001F5496">
        <w:t>---</w:t>
      </w:r>
    </w:p>
    <w:p w14:paraId="7A8EF566" w14:textId="77777777" w:rsidR="001F5496" w:rsidRPr="001F5496" w:rsidRDefault="001F5496" w:rsidP="001F5496"/>
    <w:p w14:paraId="59694F33" w14:textId="77777777" w:rsidR="001F5496" w:rsidRPr="001F5496" w:rsidRDefault="001F5496" w:rsidP="001F5496">
      <w:r w:rsidRPr="001F5496">
        <w:rPr>
          <w:b/>
          <w:bCs/>
        </w:rPr>
        <w:t>### 8.2.4 Dual Failure: PRIME-A &amp; PRIME-B</w:t>
      </w:r>
    </w:p>
    <w:p w14:paraId="38104F30" w14:textId="77777777" w:rsidR="001F5496" w:rsidRPr="001F5496" w:rsidRDefault="001F5496" w:rsidP="001F5496"/>
    <w:p w14:paraId="64BAC159" w14:textId="77777777" w:rsidR="001F5496" w:rsidRPr="001F5496" w:rsidRDefault="001F5496" w:rsidP="001F5496">
      <w:r w:rsidRPr="001F5496">
        <w:t>If both Heber and OSY PRIME nodes fail:</w:t>
      </w:r>
    </w:p>
    <w:p w14:paraId="6B985629" w14:textId="77777777" w:rsidR="001F5496" w:rsidRPr="001F5496" w:rsidRDefault="001F5496" w:rsidP="001F5496"/>
    <w:p w14:paraId="4E2E5323" w14:textId="77777777" w:rsidR="001F5496" w:rsidRPr="001F5496" w:rsidRDefault="001F5496" w:rsidP="001F5496">
      <w:r w:rsidRPr="001F5496">
        <w:t>1. PRIME-C automatically initiates emergency leadership.</w:t>
      </w:r>
    </w:p>
    <w:p w14:paraId="62384373" w14:textId="77777777" w:rsidR="001F5496" w:rsidRPr="001F5496" w:rsidRDefault="001F5496" w:rsidP="001F5496">
      <w:r w:rsidRPr="001F5496">
        <w:t xml:space="preserve">2. PRIME-C enters </w:t>
      </w:r>
      <w:r w:rsidRPr="001F5496">
        <w:rPr>
          <w:b/>
          <w:bCs/>
        </w:rPr>
        <w:t>**Emergency PRIME Mode**</w:t>
      </w:r>
      <w:r w:rsidRPr="001F5496">
        <w:t>.</w:t>
      </w:r>
    </w:p>
    <w:p w14:paraId="23807589" w14:textId="77777777" w:rsidR="001F5496" w:rsidRPr="001F5496" w:rsidRDefault="001F5496" w:rsidP="001F5496">
      <w:r w:rsidRPr="001F5496">
        <w:t>3. PRIME-C assumes global orchestration until:</w:t>
      </w:r>
    </w:p>
    <w:p w14:paraId="1229CBAF" w14:textId="77777777" w:rsidR="001F5496" w:rsidRPr="001F5496" w:rsidRDefault="001F5496" w:rsidP="001F5496">
      <w:r w:rsidRPr="001F5496">
        <w:t>   - PRIME-A or PRIME-B becomes available.</w:t>
      </w:r>
    </w:p>
    <w:p w14:paraId="6877B3EA" w14:textId="77777777" w:rsidR="001F5496" w:rsidRPr="001F5496" w:rsidRDefault="001F5496" w:rsidP="001F5496">
      <w:r w:rsidRPr="001F5496">
        <w:t>   - ATB assigns a permanent leader.</w:t>
      </w:r>
    </w:p>
    <w:p w14:paraId="533E12D0" w14:textId="77777777" w:rsidR="001F5496" w:rsidRPr="001F5496" w:rsidRDefault="001F5496" w:rsidP="001F5496"/>
    <w:p w14:paraId="0F64AA9B" w14:textId="77777777" w:rsidR="001F5496" w:rsidRPr="001F5496" w:rsidRDefault="001F5496" w:rsidP="001F5496">
      <w:r w:rsidRPr="001F5496">
        <w:t>All domains continue to operate safely under their own autonomy.</w:t>
      </w:r>
    </w:p>
    <w:p w14:paraId="23F1A526" w14:textId="77777777" w:rsidR="001F5496" w:rsidRPr="001F5496" w:rsidRDefault="001F5496" w:rsidP="001F5496"/>
    <w:p w14:paraId="0859560F" w14:textId="77777777" w:rsidR="001F5496" w:rsidRPr="001F5496" w:rsidRDefault="001F5496" w:rsidP="001F5496">
      <w:r w:rsidRPr="001F5496">
        <w:t>---</w:t>
      </w:r>
    </w:p>
    <w:p w14:paraId="66473A37" w14:textId="77777777" w:rsidR="001F5496" w:rsidRPr="001F5496" w:rsidRDefault="001F5496" w:rsidP="001F5496"/>
    <w:p w14:paraId="559135BB" w14:textId="77777777" w:rsidR="001F5496" w:rsidRPr="001F5496" w:rsidRDefault="001F5496" w:rsidP="001F5496">
      <w:r w:rsidRPr="001F5496">
        <w:rPr>
          <w:b/>
          <w:bCs/>
        </w:rPr>
        <w:t>### 8.2.5 Triple Failure (PRIME A/B/C Loss)</w:t>
      </w:r>
    </w:p>
    <w:p w14:paraId="3EC73A66" w14:textId="77777777" w:rsidR="001F5496" w:rsidRPr="001F5496" w:rsidRDefault="001F5496" w:rsidP="001F5496"/>
    <w:p w14:paraId="7C18315E" w14:textId="77777777" w:rsidR="001F5496" w:rsidRPr="001F5496" w:rsidRDefault="001F5496" w:rsidP="001F5496">
      <w:r w:rsidRPr="001F5496">
        <w:t>In a highly improbable event where all three PRIME nodes fail:</w:t>
      </w:r>
    </w:p>
    <w:p w14:paraId="472AECF1" w14:textId="77777777" w:rsidR="001F5496" w:rsidRPr="001F5496" w:rsidRDefault="001F5496" w:rsidP="001F5496"/>
    <w:p w14:paraId="54D0B4E3" w14:textId="77777777" w:rsidR="001F5496" w:rsidRPr="001F5496" w:rsidRDefault="001F5496" w:rsidP="001F5496">
      <w:r w:rsidRPr="001F5496">
        <w:t>- All domains switch to independent operational mode.</w:t>
      </w:r>
    </w:p>
    <w:p w14:paraId="65B85269" w14:textId="77777777" w:rsidR="001F5496" w:rsidRPr="001F5496" w:rsidRDefault="001F5496" w:rsidP="001F5496">
      <w:r w:rsidRPr="001F5496">
        <w:t>- Each asset uses local autonomy + SLP (Supervisor Lease Protocol).</w:t>
      </w:r>
    </w:p>
    <w:p w14:paraId="6B3E8033" w14:textId="77777777" w:rsidR="001F5496" w:rsidRPr="001F5496" w:rsidRDefault="001F5496" w:rsidP="001F5496">
      <w:r w:rsidRPr="001F5496">
        <w:t>- No new missions are created.</w:t>
      </w:r>
    </w:p>
    <w:p w14:paraId="57C9209C" w14:textId="77777777" w:rsidR="001F5496" w:rsidRPr="001F5496" w:rsidRDefault="001F5496" w:rsidP="001F5496">
      <w:r w:rsidRPr="001F5496">
        <w:t>- Existing missions operate under degraded autonomy rules.</w:t>
      </w:r>
    </w:p>
    <w:p w14:paraId="59F4D2B8" w14:textId="77777777" w:rsidR="001F5496" w:rsidRPr="001F5496" w:rsidRDefault="001F5496" w:rsidP="001F5496">
      <w:r w:rsidRPr="001F5496">
        <w:lastRenderedPageBreak/>
        <w:t>- ATB or field command may issue manual directives.</w:t>
      </w:r>
    </w:p>
    <w:p w14:paraId="2044B2B7" w14:textId="77777777" w:rsidR="001F5496" w:rsidRPr="001F5496" w:rsidRDefault="001F5496" w:rsidP="001F5496"/>
    <w:p w14:paraId="0688D01B" w14:textId="77777777" w:rsidR="001F5496" w:rsidRPr="001F5496" w:rsidRDefault="001F5496" w:rsidP="001F5496">
      <w:r w:rsidRPr="001F5496">
        <w:t xml:space="preserve">This scenario does </w:t>
      </w:r>
      <w:r w:rsidRPr="001F5496">
        <w:rPr>
          <w:b/>
          <w:bCs/>
        </w:rPr>
        <w:t>**not**</w:t>
      </w:r>
      <w:r w:rsidRPr="001F5496">
        <w:t xml:space="preserve"> lead to catastrophic failure; operations continue safely.</w:t>
      </w:r>
    </w:p>
    <w:p w14:paraId="49A44312" w14:textId="77777777" w:rsidR="001F5496" w:rsidRPr="001F5496" w:rsidRDefault="001F5496" w:rsidP="001F5496"/>
    <w:p w14:paraId="3DADEA46" w14:textId="77777777" w:rsidR="001F5496" w:rsidRPr="001F5496" w:rsidRDefault="001F5496" w:rsidP="001F5496">
      <w:r w:rsidRPr="001F5496">
        <w:t>---</w:t>
      </w:r>
    </w:p>
    <w:p w14:paraId="54014603" w14:textId="77777777" w:rsidR="001F5496" w:rsidRPr="001F5496" w:rsidRDefault="001F5496" w:rsidP="001F5496"/>
    <w:p w14:paraId="4FE7BEF9" w14:textId="77777777" w:rsidR="001F5496" w:rsidRPr="001F5496" w:rsidRDefault="001F5496" w:rsidP="001F5496">
      <w:r w:rsidRPr="001F5496">
        <w:rPr>
          <w:b/>
          <w:bCs/>
        </w:rPr>
        <w:t>## 8.3 Domain MECSAI Failover</w:t>
      </w:r>
    </w:p>
    <w:p w14:paraId="08964727" w14:textId="77777777" w:rsidR="001F5496" w:rsidRPr="001F5496" w:rsidRDefault="001F5496" w:rsidP="001F5496"/>
    <w:p w14:paraId="08345DD7" w14:textId="77777777" w:rsidR="001F5496" w:rsidRPr="001F5496" w:rsidRDefault="001F5496" w:rsidP="001F5496">
      <w:r w:rsidRPr="001F5496">
        <w:t>Each domain—HEBER, OSY, SDC—operates its own A/B high-availability cluster.</w:t>
      </w:r>
    </w:p>
    <w:p w14:paraId="5C00BD32" w14:textId="77777777" w:rsidR="001F5496" w:rsidRPr="001F5496" w:rsidRDefault="001F5496" w:rsidP="001F5496"/>
    <w:p w14:paraId="23671AEE" w14:textId="77777777" w:rsidR="001F5496" w:rsidRPr="001F5496" w:rsidRDefault="001F5496" w:rsidP="001F5496">
      <w:r w:rsidRPr="001F5496">
        <w:rPr>
          <w:b/>
          <w:bCs/>
        </w:rPr>
        <w:t>### 8.3.1 Domain A Node Failure</w:t>
      </w:r>
    </w:p>
    <w:p w14:paraId="4580E84A" w14:textId="77777777" w:rsidR="001F5496" w:rsidRPr="001F5496" w:rsidRDefault="001F5496" w:rsidP="001F5496">
      <w:r w:rsidRPr="001F5496">
        <w:t>- Domain B node becomes active.</w:t>
      </w:r>
    </w:p>
    <w:p w14:paraId="7D5C31D3" w14:textId="77777777" w:rsidR="001F5496" w:rsidRPr="001F5496" w:rsidRDefault="001F5496" w:rsidP="001F5496">
      <w:r w:rsidRPr="001F5496">
        <w:t>- No global disruption.</w:t>
      </w:r>
    </w:p>
    <w:p w14:paraId="54F06EC7" w14:textId="77777777" w:rsidR="001F5496" w:rsidRPr="001F5496" w:rsidRDefault="001F5496" w:rsidP="001F5496">
      <w:r w:rsidRPr="001F5496">
        <w:t>- PRIME is notified but does not promote.</w:t>
      </w:r>
    </w:p>
    <w:p w14:paraId="26D69D57" w14:textId="77777777" w:rsidR="001F5496" w:rsidRPr="001F5496" w:rsidRDefault="001F5496" w:rsidP="001F5496"/>
    <w:p w14:paraId="125ECC4E" w14:textId="77777777" w:rsidR="001F5496" w:rsidRPr="001F5496" w:rsidRDefault="001F5496" w:rsidP="001F5496">
      <w:r w:rsidRPr="001F5496">
        <w:rPr>
          <w:b/>
          <w:bCs/>
        </w:rPr>
        <w:t>### 8.3.2 Domain B Node Failure</w:t>
      </w:r>
    </w:p>
    <w:p w14:paraId="59D07A91" w14:textId="77777777" w:rsidR="001F5496" w:rsidRPr="001F5496" w:rsidRDefault="001F5496" w:rsidP="001F5496">
      <w:r w:rsidRPr="001F5496">
        <w:t>- Domain A continues uninterrupted.</w:t>
      </w:r>
    </w:p>
    <w:p w14:paraId="2DFAE94A" w14:textId="77777777" w:rsidR="001F5496" w:rsidRPr="001F5496" w:rsidRDefault="001F5496" w:rsidP="001F5496">
      <w:r w:rsidRPr="001F5496">
        <w:t>- System logs anomaly for ATB review.</w:t>
      </w:r>
    </w:p>
    <w:p w14:paraId="0DD482D8" w14:textId="77777777" w:rsidR="001F5496" w:rsidRPr="001F5496" w:rsidRDefault="001F5496" w:rsidP="001F5496"/>
    <w:p w14:paraId="2CAC4C78" w14:textId="77777777" w:rsidR="001F5496" w:rsidRPr="001F5496" w:rsidRDefault="001F5496" w:rsidP="001F5496">
      <w:r w:rsidRPr="001F5496">
        <w:rPr>
          <w:b/>
          <w:bCs/>
        </w:rPr>
        <w:t>### 8.3.3 Domain Total Failure (A &amp; B)</w:t>
      </w:r>
    </w:p>
    <w:p w14:paraId="68FE73AE" w14:textId="77777777" w:rsidR="001F5496" w:rsidRPr="001F5496" w:rsidRDefault="001F5496" w:rsidP="001F5496">
      <w:r w:rsidRPr="001F5496">
        <w:t>If both Domain A &amp; B nodes fail:</w:t>
      </w:r>
    </w:p>
    <w:p w14:paraId="04A8BD1F" w14:textId="77777777" w:rsidR="001F5496" w:rsidRPr="001F5496" w:rsidRDefault="001F5496" w:rsidP="001F5496"/>
    <w:p w14:paraId="586BF8BF" w14:textId="77777777" w:rsidR="001F5496" w:rsidRPr="001F5496" w:rsidRDefault="001F5496" w:rsidP="001F5496">
      <w:r w:rsidRPr="001F5496">
        <w:t>- Local autonomy assumes control.</w:t>
      </w:r>
    </w:p>
    <w:p w14:paraId="413290DA" w14:textId="77777777" w:rsidR="001F5496" w:rsidRPr="001F5496" w:rsidRDefault="001F5496" w:rsidP="001F5496">
      <w:r w:rsidRPr="001F5496">
        <w:t>- Safety Layer remains primary authority.</w:t>
      </w:r>
    </w:p>
    <w:p w14:paraId="4BEBD063" w14:textId="77777777" w:rsidR="001F5496" w:rsidRPr="001F5496" w:rsidRDefault="001F5496" w:rsidP="001F5496">
      <w:r w:rsidRPr="001F5496">
        <w:t>- PRIME issues “Domain Lost” directive.</w:t>
      </w:r>
    </w:p>
    <w:p w14:paraId="30A653F6" w14:textId="77777777" w:rsidR="001F5496" w:rsidRPr="001F5496" w:rsidRDefault="001F5496" w:rsidP="001F5496">
      <w:r w:rsidRPr="001F5496">
        <w:t xml:space="preserve">- Assets under that domain </w:t>
      </w:r>
      <w:proofErr w:type="gramStart"/>
      <w:r w:rsidRPr="001F5496">
        <w:t>fallback</w:t>
      </w:r>
      <w:proofErr w:type="gramEnd"/>
      <w:r w:rsidRPr="001F5496">
        <w:t xml:space="preserve"> to:</w:t>
      </w:r>
    </w:p>
    <w:p w14:paraId="77EFD0B7" w14:textId="77777777" w:rsidR="001F5496" w:rsidRPr="001F5496" w:rsidRDefault="001F5496" w:rsidP="001F5496">
      <w:r w:rsidRPr="001F5496">
        <w:lastRenderedPageBreak/>
        <w:t>  - T1 → T2 → T3 based on SLP behavior.</w:t>
      </w:r>
    </w:p>
    <w:p w14:paraId="46270034" w14:textId="77777777" w:rsidR="001F5496" w:rsidRPr="001F5496" w:rsidRDefault="001F5496" w:rsidP="001F5496">
      <w:r w:rsidRPr="001F5496">
        <w:t>- When domain nodes recover, they rejoin and resync state.</w:t>
      </w:r>
    </w:p>
    <w:p w14:paraId="613FB151" w14:textId="77777777" w:rsidR="001F5496" w:rsidRPr="001F5496" w:rsidRDefault="001F5496" w:rsidP="001F5496"/>
    <w:p w14:paraId="638255E0" w14:textId="77777777" w:rsidR="001F5496" w:rsidRPr="001F5496" w:rsidRDefault="001F5496" w:rsidP="001F5496">
      <w:r w:rsidRPr="001F5496">
        <w:t>---</w:t>
      </w:r>
    </w:p>
    <w:p w14:paraId="1A257055" w14:textId="77777777" w:rsidR="001F5496" w:rsidRPr="001F5496" w:rsidRDefault="001F5496" w:rsidP="001F5496"/>
    <w:p w14:paraId="29532D52" w14:textId="77777777" w:rsidR="001F5496" w:rsidRPr="001F5496" w:rsidRDefault="001F5496" w:rsidP="001F5496">
      <w:r w:rsidRPr="001F5496">
        <w:rPr>
          <w:b/>
          <w:bCs/>
        </w:rPr>
        <w:t>## 8.4 Asset Failover Behavior</w:t>
      </w:r>
    </w:p>
    <w:p w14:paraId="76FE5E5B" w14:textId="77777777" w:rsidR="001F5496" w:rsidRPr="001F5496" w:rsidRDefault="001F5496" w:rsidP="001F5496"/>
    <w:p w14:paraId="1776B269" w14:textId="77777777" w:rsidR="001F5496" w:rsidRPr="001F5496" w:rsidRDefault="001F5496" w:rsidP="001F5496">
      <w:r w:rsidRPr="001F5496">
        <w:rPr>
          <w:b/>
          <w:bCs/>
        </w:rPr>
        <w:t>### 8.4.1 Tugs</w:t>
      </w:r>
    </w:p>
    <w:p w14:paraId="3FA7289B" w14:textId="77777777" w:rsidR="001F5496" w:rsidRPr="001F5496" w:rsidRDefault="001F5496" w:rsidP="001F5496">
      <w:r w:rsidRPr="001F5496">
        <w:t>If tug loses OSY supervision:</w:t>
      </w:r>
    </w:p>
    <w:p w14:paraId="0ACDA092" w14:textId="77777777" w:rsidR="001F5496" w:rsidRPr="001F5496" w:rsidRDefault="001F5496" w:rsidP="001F5496">
      <w:r w:rsidRPr="001F5496">
        <w:t>- Attempts to rebind with PRIME.</w:t>
      </w:r>
    </w:p>
    <w:p w14:paraId="0D95C7DA" w14:textId="77777777" w:rsidR="001F5496" w:rsidRPr="001F5496" w:rsidRDefault="001F5496" w:rsidP="001F5496">
      <w:r w:rsidRPr="001F5496">
        <w:t>If PRIME unreachable:</w:t>
      </w:r>
    </w:p>
    <w:p w14:paraId="46209C42" w14:textId="77777777" w:rsidR="001F5496" w:rsidRPr="001F5496" w:rsidRDefault="001F5496" w:rsidP="001F5496">
      <w:r w:rsidRPr="001F5496">
        <w:t>- Attempts to bind with SDC emergency supervisor.</w:t>
      </w:r>
    </w:p>
    <w:p w14:paraId="6C17744E" w14:textId="77777777" w:rsidR="001F5496" w:rsidRPr="001F5496" w:rsidRDefault="001F5496" w:rsidP="001F5496">
      <w:r w:rsidRPr="001F5496">
        <w:t xml:space="preserve">If </w:t>
      </w:r>
      <w:proofErr w:type="gramStart"/>
      <w:r w:rsidRPr="001F5496">
        <w:t>none reachable</w:t>
      </w:r>
      <w:proofErr w:type="gramEnd"/>
      <w:r w:rsidRPr="001F5496">
        <w:t>:</w:t>
      </w:r>
    </w:p>
    <w:p w14:paraId="5AD5B67E" w14:textId="77777777" w:rsidR="001F5496" w:rsidRPr="001F5496" w:rsidRDefault="001F5496" w:rsidP="001F5496">
      <w:r w:rsidRPr="001F5496">
        <w:t>- T1 → T2 → T3.</w:t>
      </w:r>
    </w:p>
    <w:p w14:paraId="53C6D7D0" w14:textId="77777777" w:rsidR="001F5496" w:rsidRPr="001F5496" w:rsidRDefault="001F5496" w:rsidP="001F5496"/>
    <w:p w14:paraId="0E5230D0" w14:textId="77777777" w:rsidR="001F5496" w:rsidRPr="001F5496" w:rsidRDefault="001F5496" w:rsidP="001F5496">
      <w:r w:rsidRPr="001F5496">
        <w:rPr>
          <w:b/>
          <w:bCs/>
        </w:rPr>
        <w:t>### 8.4.2 OSY Subsystems</w:t>
      </w:r>
    </w:p>
    <w:p w14:paraId="022764C6" w14:textId="77777777" w:rsidR="001F5496" w:rsidRPr="001F5496" w:rsidRDefault="001F5496" w:rsidP="001F5496">
      <w:r w:rsidRPr="001F5496">
        <w:t>If MECSAI-OSY fails:</w:t>
      </w:r>
    </w:p>
    <w:p w14:paraId="3C519ECD" w14:textId="77777777" w:rsidR="001F5496" w:rsidRPr="001F5496" w:rsidRDefault="001F5496" w:rsidP="001F5496">
      <w:r w:rsidRPr="001F5496">
        <w:t>- Life-support enters conservative mode.</w:t>
      </w:r>
    </w:p>
    <w:p w14:paraId="2245F206" w14:textId="77777777" w:rsidR="001F5496" w:rsidRPr="001F5496" w:rsidRDefault="001F5496" w:rsidP="001F5496">
      <w:r w:rsidRPr="001F5496">
        <w:t>- Docking is automatically denied.</w:t>
      </w:r>
    </w:p>
    <w:p w14:paraId="70628899" w14:textId="77777777" w:rsidR="001F5496" w:rsidRPr="001F5496" w:rsidRDefault="001F5496" w:rsidP="001F5496">
      <w:r w:rsidRPr="001F5496">
        <w:t>- Fabrication halts.</w:t>
      </w:r>
    </w:p>
    <w:p w14:paraId="0F1F4D2C" w14:textId="77777777" w:rsidR="001F5496" w:rsidRPr="001F5496" w:rsidRDefault="001F5496" w:rsidP="001F5496">
      <w:r w:rsidRPr="001F5496">
        <w:t>- Robotics freeze in safe posture.</w:t>
      </w:r>
    </w:p>
    <w:p w14:paraId="3EE04090" w14:textId="77777777" w:rsidR="001F5496" w:rsidRPr="001F5496" w:rsidRDefault="001F5496" w:rsidP="001F5496"/>
    <w:p w14:paraId="3C19BB44" w14:textId="77777777" w:rsidR="001F5496" w:rsidRPr="001F5496" w:rsidRDefault="001F5496" w:rsidP="001F5496">
      <w:r w:rsidRPr="001F5496">
        <w:rPr>
          <w:b/>
          <w:bCs/>
        </w:rPr>
        <w:t>### 8.4.3 Heber Systems</w:t>
      </w:r>
    </w:p>
    <w:p w14:paraId="4231E935" w14:textId="77777777" w:rsidR="001F5496" w:rsidRPr="001F5496" w:rsidRDefault="001F5496" w:rsidP="001F5496">
      <w:r w:rsidRPr="001F5496">
        <w:t>If MECSAI-HEBER fails:</w:t>
      </w:r>
    </w:p>
    <w:p w14:paraId="0FCC775D" w14:textId="77777777" w:rsidR="001F5496" w:rsidRPr="001F5496" w:rsidRDefault="001F5496" w:rsidP="001F5496">
      <w:r w:rsidRPr="001F5496">
        <w:t>- Microgrid enters autonomous stabilization.</w:t>
      </w:r>
    </w:p>
    <w:p w14:paraId="320BEDD9" w14:textId="77777777" w:rsidR="001F5496" w:rsidRPr="001F5496" w:rsidRDefault="001F5496" w:rsidP="001F5496">
      <w:r w:rsidRPr="001F5496">
        <w:t>- Fuel cells maintain critical loads.</w:t>
      </w:r>
    </w:p>
    <w:p w14:paraId="0EB0671E" w14:textId="77777777" w:rsidR="001F5496" w:rsidRPr="001F5496" w:rsidRDefault="001F5496" w:rsidP="001F5496">
      <w:r w:rsidRPr="001F5496">
        <w:lastRenderedPageBreak/>
        <w:t xml:space="preserve">- </w:t>
      </w:r>
      <w:proofErr w:type="spellStart"/>
      <w:r w:rsidRPr="001F5496">
        <w:t>Electrolyzers</w:t>
      </w:r>
      <w:proofErr w:type="spellEnd"/>
      <w:r w:rsidRPr="001F5496">
        <w:t xml:space="preserve"> reduce to minimum safe level.</w:t>
      </w:r>
    </w:p>
    <w:p w14:paraId="20708FBD" w14:textId="77777777" w:rsidR="001F5496" w:rsidRPr="001F5496" w:rsidRDefault="001F5496" w:rsidP="001F5496">
      <w:r w:rsidRPr="001F5496">
        <w:t>- EV charging stops.</w:t>
      </w:r>
    </w:p>
    <w:p w14:paraId="19471516" w14:textId="77777777" w:rsidR="001F5496" w:rsidRPr="001F5496" w:rsidRDefault="001F5496" w:rsidP="001F5496">
      <w:r w:rsidRPr="001F5496">
        <w:t>- Hydrogen production throttles to safety parameters.</w:t>
      </w:r>
    </w:p>
    <w:p w14:paraId="5700B526" w14:textId="77777777" w:rsidR="001F5496" w:rsidRPr="001F5496" w:rsidRDefault="001F5496" w:rsidP="001F5496"/>
    <w:p w14:paraId="51324992" w14:textId="77777777" w:rsidR="001F5496" w:rsidRPr="001F5496" w:rsidRDefault="001F5496" w:rsidP="001F5496">
      <w:r w:rsidRPr="001F5496">
        <w:rPr>
          <w:b/>
          <w:bCs/>
        </w:rPr>
        <w:t>### 8.4.4 SDC Modules</w:t>
      </w:r>
    </w:p>
    <w:p w14:paraId="113D4CEB" w14:textId="77777777" w:rsidR="001F5496" w:rsidRPr="001F5496" w:rsidRDefault="001F5496" w:rsidP="001F5496">
      <w:r w:rsidRPr="001F5496">
        <w:t>If SDC loses supervisory link:</w:t>
      </w:r>
    </w:p>
    <w:p w14:paraId="77BC95E8" w14:textId="77777777" w:rsidR="001F5496" w:rsidRPr="001F5496" w:rsidRDefault="001F5496" w:rsidP="001F5496">
      <w:r w:rsidRPr="001F5496">
        <w:t>- Preserve local database replicas.</w:t>
      </w:r>
    </w:p>
    <w:p w14:paraId="18CFCA83" w14:textId="77777777" w:rsidR="001F5496" w:rsidRPr="001F5496" w:rsidRDefault="001F5496" w:rsidP="001F5496">
      <w:r w:rsidRPr="001F5496">
        <w:t>- Queue telemetry.</w:t>
      </w:r>
    </w:p>
    <w:p w14:paraId="7698C659" w14:textId="77777777" w:rsidR="001F5496" w:rsidRPr="001F5496" w:rsidRDefault="001F5496" w:rsidP="001F5496">
      <w:r w:rsidRPr="001F5496">
        <w:t xml:space="preserve">- Maintain minimal </w:t>
      </w:r>
      <w:proofErr w:type="gramStart"/>
      <w:r w:rsidRPr="001F5496">
        <w:t>compute</w:t>
      </w:r>
      <w:proofErr w:type="gramEnd"/>
      <w:r w:rsidRPr="001F5496">
        <w:t xml:space="preserve"> stores.</w:t>
      </w:r>
    </w:p>
    <w:p w14:paraId="5DFE3E77" w14:textId="77777777" w:rsidR="001F5496" w:rsidRPr="001F5496" w:rsidRDefault="001F5496" w:rsidP="001F5496">
      <w:r w:rsidRPr="001F5496">
        <w:t>- Await PRIME reconnection.</w:t>
      </w:r>
    </w:p>
    <w:p w14:paraId="7DAF3810" w14:textId="77777777" w:rsidR="001F5496" w:rsidRPr="001F5496" w:rsidRDefault="001F5496" w:rsidP="001F5496"/>
    <w:p w14:paraId="4606C00A" w14:textId="77777777" w:rsidR="001F5496" w:rsidRPr="001F5496" w:rsidRDefault="001F5496" w:rsidP="001F5496">
      <w:r w:rsidRPr="001F5496">
        <w:t>---</w:t>
      </w:r>
    </w:p>
    <w:p w14:paraId="0C020DC9" w14:textId="77777777" w:rsidR="001F5496" w:rsidRPr="001F5496" w:rsidRDefault="001F5496" w:rsidP="001F5496"/>
    <w:p w14:paraId="45D79CCE" w14:textId="77777777" w:rsidR="001F5496" w:rsidRPr="001F5496" w:rsidRDefault="001F5496" w:rsidP="001F5496">
      <w:r w:rsidRPr="001F5496">
        <w:rPr>
          <w:b/>
          <w:bCs/>
        </w:rPr>
        <w:t>## 8.5 Split-Brain Prevention</w:t>
      </w:r>
    </w:p>
    <w:p w14:paraId="7BA75AEE" w14:textId="77777777" w:rsidR="001F5496" w:rsidRPr="001F5496" w:rsidRDefault="001F5496" w:rsidP="001F5496"/>
    <w:p w14:paraId="5E586355" w14:textId="77777777" w:rsidR="001F5496" w:rsidRPr="001F5496" w:rsidRDefault="001F5496" w:rsidP="001F5496">
      <w:r w:rsidRPr="001F5496">
        <w:t>To avoid two PRIME nodes issuing commands simultaneously:</w:t>
      </w:r>
    </w:p>
    <w:p w14:paraId="7FE78BEB" w14:textId="77777777" w:rsidR="001F5496" w:rsidRPr="001F5496" w:rsidRDefault="001F5496" w:rsidP="001F5496"/>
    <w:p w14:paraId="70EFA09E" w14:textId="77777777" w:rsidR="001F5496" w:rsidRPr="001F5496" w:rsidRDefault="001F5496" w:rsidP="001F5496">
      <w:r w:rsidRPr="001F5496">
        <w:rPr>
          <w:b/>
          <w:bCs/>
        </w:rPr>
        <w:t xml:space="preserve">**Rules </w:t>
      </w:r>
      <w:proofErr w:type="gramStart"/>
      <w:r w:rsidRPr="001F5496">
        <w:rPr>
          <w:b/>
          <w:bCs/>
        </w:rPr>
        <w:t>enforced:*</w:t>
      </w:r>
      <w:proofErr w:type="gramEnd"/>
      <w:r w:rsidRPr="001F5496">
        <w:rPr>
          <w:b/>
          <w:bCs/>
        </w:rPr>
        <w:t>*</w:t>
      </w:r>
    </w:p>
    <w:p w14:paraId="33F1BD1E" w14:textId="77777777" w:rsidR="001F5496" w:rsidRPr="001F5496" w:rsidRDefault="001F5496" w:rsidP="001F5496">
      <w:r w:rsidRPr="001F5496">
        <w:t>- Quorum = 2 nodes minimum.</w:t>
      </w:r>
    </w:p>
    <w:p w14:paraId="5BF0FB24" w14:textId="77777777" w:rsidR="001F5496" w:rsidRPr="001F5496" w:rsidRDefault="001F5496" w:rsidP="001F5496">
      <w:r w:rsidRPr="001F5496">
        <w:t>- Fencing tokens assigned before promotion.</w:t>
      </w:r>
    </w:p>
    <w:p w14:paraId="46DF8CB6" w14:textId="77777777" w:rsidR="001F5496" w:rsidRPr="001F5496" w:rsidRDefault="001F5496" w:rsidP="001F5496">
      <w:r w:rsidRPr="001F5496">
        <w:t>- Any node without valid fencing token cannot issue mission commands.</w:t>
      </w:r>
    </w:p>
    <w:p w14:paraId="09260CE5" w14:textId="77777777" w:rsidR="001F5496" w:rsidRPr="001F5496" w:rsidRDefault="001F5496" w:rsidP="001F5496">
      <w:r w:rsidRPr="001F5496">
        <w:t>- Domain nodes reject directives from non-authoritative PRIME candidates.</w:t>
      </w:r>
    </w:p>
    <w:p w14:paraId="13C95A73" w14:textId="77777777" w:rsidR="001F5496" w:rsidRPr="001F5496" w:rsidRDefault="001F5496" w:rsidP="001F5496"/>
    <w:p w14:paraId="2E9FBC87" w14:textId="77777777" w:rsidR="001F5496" w:rsidRPr="001F5496" w:rsidRDefault="001F5496" w:rsidP="001F5496">
      <w:r w:rsidRPr="001F5496">
        <w:t>SDC enforces cryptographic arbitration.</w:t>
      </w:r>
    </w:p>
    <w:p w14:paraId="41105D36" w14:textId="77777777" w:rsidR="001F5496" w:rsidRPr="001F5496" w:rsidRDefault="001F5496" w:rsidP="001F5496"/>
    <w:p w14:paraId="2BD4B61D" w14:textId="77777777" w:rsidR="001F5496" w:rsidRPr="001F5496" w:rsidRDefault="001F5496" w:rsidP="001F5496">
      <w:r w:rsidRPr="001F5496">
        <w:t>---</w:t>
      </w:r>
    </w:p>
    <w:p w14:paraId="1A5B33AE" w14:textId="77777777" w:rsidR="001F5496" w:rsidRPr="001F5496" w:rsidRDefault="001F5496" w:rsidP="001F5496"/>
    <w:p w14:paraId="37DA5614" w14:textId="77777777" w:rsidR="001F5496" w:rsidRPr="001F5496" w:rsidRDefault="001F5496" w:rsidP="001F5496">
      <w:r w:rsidRPr="001F5496">
        <w:rPr>
          <w:b/>
          <w:bCs/>
        </w:rPr>
        <w:t>## 8.6 Promotion Criteria Checklist</w:t>
      </w:r>
    </w:p>
    <w:p w14:paraId="4E251C20" w14:textId="77777777" w:rsidR="001F5496" w:rsidRPr="001F5496" w:rsidRDefault="001F5496" w:rsidP="001F5496"/>
    <w:p w14:paraId="00B4CFD2" w14:textId="77777777" w:rsidR="001F5496" w:rsidRPr="001F5496" w:rsidRDefault="001F5496" w:rsidP="001F5496">
      <w:r w:rsidRPr="001F5496">
        <w:t>A node may promote itself to PRIME if:</w:t>
      </w:r>
    </w:p>
    <w:p w14:paraId="339556C0" w14:textId="77777777" w:rsidR="001F5496" w:rsidRPr="001F5496" w:rsidRDefault="001F5496" w:rsidP="001F5496"/>
    <w:p w14:paraId="032DC4B8" w14:textId="77777777" w:rsidR="001F5496" w:rsidRPr="001F5496" w:rsidRDefault="001F5496" w:rsidP="001F5496">
      <w:r w:rsidRPr="001F5496">
        <w:t xml:space="preserve">1. </w:t>
      </w:r>
      <w:r w:rsidRPr="001F5496">
        <w:rPr>
          <w:b/>
          <w:bCs/>
        </w:rPr>
        <w:t xml:space="preserve">**Quorum </w:t>
      </w:r>
      <w:proofErr w:type="gramStart"/>
      <w:r w:rsidRPr="001F5496">
        <w:rPr>
          <w:b/>
          <w:bCs/>
        </w:rPr>
        <w:t>Confirmed:*</w:t>
      </w:r>
      <w:proofErr w:type="gramEnd"/>
      <w:r w:rsidRPr="001F5496">
        <w:rPr>
          <w:b/>
          <w:bCs/>
        </w:rPr>
        <w:t>*</w:t>
      </w:r>
      <w:r w:rsidRPr="001F5496">
        <w:t xml:space="preserve">  </w:t>
      </w:r>
    </w:p>
    <w:p w14:paraId="0DE071F8" w14:textId="77777777" w:rsidR="001F5496" w:rsidRPr="001F5496" w:rsidRDefault="001F5496" w:rsidP="001F5496">
      <w:r w:rsidRPr="001F5496">
        <w:t>   - Two or more nodes detect loss of PRIME-A.</w:t>
      </w:r>
    </w:p>
    <w:p w14:paraId="7680EBE1" w14:textId="77777777" w:rsidR="001F5496" w:rsidRPr="001F5496" w:rsidRDefault="001F5496" w:rsidP="001F5496">
      <w:r w:rsidRPr="001F5496">
        <w:t xml:space="preserve">2. </w:t>
      </w:r>
      <w:r w:rsidRPr="001F5496">
        <w:rPr>
          <w:b/>
          <w:bCs/>
        </w:rPr>
        <w:t xml:space="preserve">**Fencing </w:t>
      </w:r>
      <w:proofErr w:type="gramStart"/>
      <w:r w:rsidRPr="001F5496">
        <w:rPr>
          <w:b/>
          <w:bCs/>
        </w:rPr>
        <w:t>Token:*</w:t>
      </w:r>
      <w:proofErr w:type="gramEnd"/>
      <w:r w:rsidRPr="001F5496">
        <w:rPr>
          <w:b/>
          <w:bCs/>
        </w:rPr>
        <w:t>*</w:t>
      </w:r>
      <w:r w:rsidRPr="001F5496">
        <w:t xml:space="preserve">  </w:t>
      </w:r>
    </w:p>
    <w:p w14:paraId="4AE61973" w14:textId="77777777" w:rsidR="001F5496" w:rsidRPr="001F5496" w:rsidRDefault="001F5496" w:rsidP="001F5496">
      <w:r w:rsidRPr="001F5496">
        <w:t>   - Node receives exclusive “Prime Authority Token.”</w:t>
      </w:r>
    </w:p>
    <w:p w14:paraId="786B3900" w14:textId="77777777" w:rsidR="001F5496" w:rsidRPr="001F5496" w:rsidRDefault="001F5496" w:rsidP="001F5496">
      <w:r w:rsidRPr="001F5496">
        <w:t xml:space="preserve">3. </w:t>
      </w:r>
      <w:r w:rsidRPr="001F5496">
        <w:rPr>
          <w:b/>
          <w:bCs/>
        </w:rPr>
        <w:t xml:space="preserve">**State </w:t>
      </w:r>
      <w:proofErr w:type="gramStart"/>
      <w:r w:rsidRPr="001F5496">
        <w:rPr>
          <w:b/>
          <w:bCs/>
        </w:rPr>
        <w:t>Sync:*</w:t>
      </w:r>
      <w:proofErr w:type="gramEnd"/>
      <w:r w:rsidRPr="001F5496">
        <w:rPr>
          <w:b/>
          <w:bCs/>
        </w:rPr>
        <w:t>*</w:t>
      </w:r>
      <w:r w:rsidRPr="001F5496">
        <w:t xml:space="preserve">  </w:t>
      </w:r>
    </w:p>
    <w:p w14:paraId="4476A83D" w14:textId="77777777" w:rsidR="001F5496" w:rsidRPr="001F5496" w:rsidRDefault="001F5496" w:rsidP="001F5496">
      <w:r w:rsidRPr="001F5496">
        <w:t>   - Node has complete state replication.</w:t>
      </w:r>
    </w:p>
    <w:p w14:paraId="17211417" w14:textId="77777777" w:rsidR="001F5496" w:rsidRPr="001F5496" w:rsidRDefault="001F5496" w:rsidP="001F5496">
      <w:r w:rsidRPr="001F5496">
        <w:t xml:space="preserve">4. </w:t>
      </w:r>
      <w:r w:rsidRPr="001F5496">
        <w:rPr>
          <w:b/>
          <w:bCs/>
        </w:rPr>
        <w:t>**ATB Override (if available</w:t>
      </w:r>
      <w:proofErr w:type="gramStart"/>
      <w:r w:rsidRPr="001F5496">
        <w:rPr>
          <w:b/>
          <w:bCs/>
        </w:rPr>
        <w:t>):*</w:t>
      </w:r>
      <w:proofErr w:type="gramEnd"/>
      <w:r w:rsidRPr="001F5496">
        <w:rPr>
          <w:b/>
          <w:bCs/>
        </w:rPr>
        <w:t>*</w:t>
      </w:r>
      <w:r w:rsidRPr="001F5496">
        <w:t xml:space="preserve">  </w:t>
      </w:r>
    </w:p>
    <w:p w14:paraId="6B0C675B" w14:textId="77777777" w:rsidR="001F5496" w:rsidRPr="001F5496" w:rsidRDefault="001F5496" w:rsidP="001F5496">
      <w:r w:rsidRPr="001F5496">
        <w:t>   - ATB can expedite or cancel promotion.</w:t>
      </w:r>
    </w:p>
    <w:p w14:paraId="55E60651" w14:textId="77777777" w:rsidR="001F5496" w:rsidRPr="001F5496" w:rsidRDefault="001F5496" w:rsidP="001F5496">
      <w:r w:rsidRPr="001F5496">
        <w:t xml:space="preserve">5. </w:t>
      </w:r>
      <w:r w:rsidRPr="001F5496">
        <w:rPr>
          <w:b/>
          <w:bCs/>
        </w:rPr>
        <w:t xml:space="preserve">**Mission </w:t>
      </w:r>
      <w:proofErr w:type="gramStart"/>
      <w:r w:rsidRPr="001F5496">
        <w:rPr>
          <w:b/>
          <w:bCs/>
        </w:rPr>
        <w:t>Integrity:*</w:t>
      </w:r>
      <w:proofErr w:type="gramEnd"/>
      <w:r w:rsidRPr="001F5496">
        <w:rPr>
          <w:b/>
          <w:bCs/>
        </w:rPr>
        <w:t>*</w:t>
      </w:r>
      <w:r w:rsidRPr="001F5496">
        <w:t xml:space="preserve">  </w:t>
      </w:r>
    </w:p>
    <w:p w14:paraId="748D3FCB" w14:textId="77777777" w:rsidR="001F5496" w:rsidRPr="001F5496" w:rsidRDefault="001F5496" w:rsidP="001F5496">
      <w:r w:rsidRPr="001F5496">
        <w:t>   - No active conflict or unsafe global transitions.</w:t>
      </w:r>
    </w:p>
    <w:p w14:paraId="69D53DF0" w14:textId="77777777" w:rsidR="001F5496" w:rsidRPr="001F5496" w:rsidRDefault="001F5496" w:rsidP="001F5496"/>
    <w:p w14:paraId="34B60F4F" w14:textId="77777777" w:rsidR="001F5496" w:rsidRPr="001F5496" w:rsidRDefault="001F5496" w:rsidP="001F5496">
      <w:r w:rsidRPr="001F5496">
        <w:t>If any criteria fail, no promotion occurs.</w:t>
      </w:r>
    </w:p>
    <w:p w14:paraId="47760B7C" w14:textId="77777777" w:rsidR="001F5496" w:rsidRPr="001F5496" w:rsidRDefault="001F5496" w:rsidP="001F5496"/>
    <w:p w14:paraId="16A38052" w14:textId="77777777" w:rsidR="001F5496" w:rsidRPr="001F5496" w:rsidRDefault="001F5496" w:rsidP="001F5496">
      <w:r w:rsidRPr="001F5496">
        <w:t>---</w:t>
      </w:r>
    </w:p>
    <w:p w14:paraId="197E8F53" w14:textId="77777777" w:rsidR="001F5496" w:rsidRPr="001F5496" w:rsidRDefault="001F5496" w:rsidP="001F5496"/>
    <w:p w14:paraId="274D2C36" w14:textId="77777777" w:rsidR="001F5496" w:rsidRPr="001F5496" w:rsidRDefault="001F5496" w:rsidP="001F5496">
      <w:r w:rsidRPr="001F5496">
        <w:rPr>
          <w:b/>
          <w:bCs/>
        </w:rPr>
        <w:t>## 8.7 Failover Scenario Examples</w:t>
      </w:r>
    </w:p>
    <w:p w14:paraId="56A5CAEA" w14:textId="77777777" w:rsidR="001F5496" w:rsidRPr="001F5496" w:rsidRDefault="001F5496" w:rsidP="001F5496"/>
    <w:p w14:paraId="31664ECC" w14:textId="77777777" w:rsidR="001F5496" w:rsidRPr="001F5496" w:rsidRDefault="001F5496" w:rsidP="001F5496">
      <w:r w:rsidRPr="001F5496">
        <w:rPr>
          <w:b/>
          <w:bCs/>
        </w:rPr>
        <w:t>### 8.7.1 Heber Campus Destroyed</w:t>
      </w:r>
    </w:p>
    <w:p w14:paraId="3CE9AF24" w14:textId="77777777" w:rsidR="001F5496" w:rsidRPr="001F5496" w:rsidRDefault="001F5496" w:rsidP="001F5496">
      <w:r w:rsidRPr="001F5496">
        <w:t>- PRIME-A lost.  </w:t>
      </w:r>
    </w:p>
    <w:p w14:paraId="6BF0D968" w14:textId="77777777" w:rsidR="001F5496" w:rsidRPr="001F5496" w:rsidRDefault="001F5496" w:rsidP="001F5496">
      <w:r w:rsidRPr="001F5496">
        <w:t>- PRIME-B elected.  </w:t>
      </w:r>
    </w:p>
    <w:p w14:paraId="11D1691D" w14:textId="77777777" w:rsidR="001F5496" w:rsidRPr="001F5496" w:rsidRDefault="001F5496" w:rsidP="001F5496">
      <w:r w:rsidRPr="001F5496">
        <w:t>- MECSAI-HEBER offline; hydrogen plant enters Safe Mode.  </w:t>
      </w:r>
    </w:p>
    <w:p w14:paraId="29BA3A9A" w14:textId="77777777" w:rsidR="001F5496" w:rsidRPr="001F5496" w:rsidRDefault="001F5496" w:rsidP="001F5496">
      <w:r w:rsidRPr="001F5496">
        <w:lastRenderedPageBreak/>
        <w:t>- OSY maintains orbit, fabrication, docking.  </w:t>
      </w:r>
    </w:p>
    <w:p w14:paraId="68670135" w14:textId="77777777" w:rsidR="001F5496" w:rsidRPr="001F5496" w:rsidRDefault="001F5496" w:rsidP="001F5496">
      <w:r w:rsidRPr="001F5496">
        <w:t>- Tug fleet remains supervised by PRIME-B.</w:t>
      </w:r>
    </w:p>
    <w:p w14:paraId="52A6313C" w14:textId="77777777" w:rsidR="001F5496" w:rsidRPr="001F5496" w:rsidRDefault="001F5496" w:rsidP="001F5496"/>
    <w:p w14:paraId="4CBBA29D" w14:textId="77777777" w:rsidR="001F5496" w:rsidRPr="001F5496" w:rsidRDefault="001F5496" w:rsidP="001F5496">
      <w:r w:rsidRPr="001F5496">
        <w:rPr>
          <w:b/>
          <w:bCs/>
        </w:rPr>
        <w:t>### 8.7.2 OSY Goes Dark</w:t>
      </w:r>
    </w:p>
    <w:p w14:paraId="555A3661" w14:textId="77777777" w:rsidR="001F5496" w:rsidRPr="001F5496" w:rsidRDefault="001F5496" w:rsidP="001F5496">
      <w:r w:rsidRPr="001F5496">
        <w:t>- PRIME-B unreachable.  </w:t>
      </w:r>
    </w:p>
    <w:p w14:paraId="00E4FCD0" w14:textId="77777777" w:rsidR="001F5496" w:rsidRPr="001F5496" w:rsidRDefault="001F5496" w:rsidP="001F5496">
      <w:r w:rsidRPr="001F5496">
        <w:t>- PRIME-A remains active.  </w:t>
      </w:r>
    </w:p>
    <w:p w14:paraId="6BC3554F" w14:textId="77777777" w:rsidR="001F5496" w:rsidRPr="001F5496" w:rsidRDefault="001F5496" w:rsidP="001F5496">
      <w:r w:rsidRPr="001F5496">
        <w:t>- Docking is frozen.  </w:t>
      </w:r>
    </w:p>
    <w:p w14:paraId="3FAC95D0" w14:textId="77777777" w:rsidR="001F5496" w:rsidRPr="001F5496" w:rsidRDefault="001F5496" w:rsidP="001F5496">
      <w:r w:rsidRPr="001F5496">
        <w:t>- All OSY operations controlled by local autonomy.</w:t>
      </w:r>
    </w:p>
    <w:p w14:paraId="5AFC10F9" w14:textId="77777777" w:rsidR="001F5496" w:rsidRPr="001F5496" w:rsidRDefault="001F5496" w:rsidP="001F5496"/>
    <w:p w14:paraId="1323F414" w14:textId="77777777" w:rsidR="001F5496" w:rsidRPr="001F5496" w:rsidRDefault="001F5496" w:rsidP="001F5496">
      <w:r w:rsidRPr="001F5496">
        <w:rPr>
          <w:b/>
          <w:bCs/>
        </w:rPr>
        <w:t>### 8.7.3 SDC Isolation Event</w:t>
      </w:r>
    </w:p>
    <w:p w14:paraId="65577203" w14:textId="77777777" w:rsidR="001F5496" w:rsidRPr="001F5496" w:rsidRDefault="001F5496" w:rsidP="001F5496">
      <w:r w:rsidRPr="001F5496">
        <w:t>- PRIME-C unreachable, racks isolated.  </w:t>
      </w:r>
    </w:p>
    <w:p w14:paraId="66BDD99E" w14:textId="77777777" w:rsidR="001F5496" w:rsidRPr="001F5496" w:rsidRDefault="001F5496" w:rsidP="001F5496">
      <w:r w:rsidRPr="001F5496">
        <w:t>- PRIME-A and PRIME-B continue normal operations.  </w:t>
      </w:r>
    </w:p>
    <w:p w14:paraId="1C527E42" w14:textId="77777777" w:rsidR="001F5496" w:rsidRPr="001F5496" w:rsidRDefault="001F5496" w:rsidP="001F5496">
      <w:r w:rsidRPr="001F5496">
        <w:t>- SDC stores logs for later resync.</w:t>
      </w:r>
    </w:p>
    <w:p w14:paraId="23C2671F" w14:textId="77777777" w:rsidR="001F5496" w:rsidRPr="001F5496" w:rsidRDefault="001F5496" w:rsidP="001F5496"/>
    <w:p w14:paraId="73FACC20" w14:textId="77777777" w:rsidR="001F5496" w:rsidRPr="001F5496" w:rsidRDefault="001F5496" w:rsidP="001F5496">
      <w:r w:rsidRPr="001F5496">
        <w:t>---</w:t>
      </w:r>
    </w:p>
    <w:p w14:paraId="7775ECD8" w14:textId="77777777" w:rsidR="001F5496" w:rsidRPr="001F5496" w:rsidRDefault="001F5496" w:rsidP="001F5496"/>
    <w:p w14:paraId="020C192D" w14:textId="77777777" w:rsidR="001F5496" w:rsidRPr="001F5496" w:rsidRDefault="001F5496" w:rsidP="001F5496">
      <w:r w:rsidRPr="001F5496">
        <w:rPr>
          <w:b/>
          <w:bCs/>
        </w:rPr>
        <w:t>## 8.8 Rejoin &amp; State Reconciliation</w:t>
      </w:r>
    </w:p>
    <w:p w14:paraId="252E8CD2" w14:textId="77777777" w:rsidR="001F5496" w:rsidRPr="001F5496" w:rsidRDefault="001F5496" w:rsidP="001F5496"/>
    <w:p w14:paraId="05DD13FC" w14:textId="77777777" w:rsidR="001F5496" w:rsidRPr="001F5496" w:rsidRDefault="001F5496" w:rsidP="001F5496">
      <w:r w:rsidRPr="001F5496">
        <w:t>When a failed node returns online:</w:t>
      </w:r>
    </w:p>
    <w:p w14:paraId="0D545DCD" w14:textId="77777777" w:rsidR="001F5496" w:rsidRPr="001F5496" w:rsidRDefault="001F5496" w:rsidP="001F5496">
      <w:r w:rsidRPr="001F5496">
        <w:t>1. Pulls state digests from active PRIME.</w:t>
      </w:r>
    </w:p>
    <w:p w14:paraId="789F3E3D" w14:textId="77777777" w:rsidR="001F5496" w:rsidRPr="001F5496" w:rsidRDefault="001F5496" w:rsidP="001F5496">
      <w:r w:rsidRPr="001F5496">
        <w:t>2. Compares mission queues.</w:t>
      </w:r>
    </w:p>
    <w:p w14:paraId="10238FEB" w14:textId="77777777" w:rsidR="001F5496" w:rsidRPr="001F5496" w:rsidRDefault="001F5496" w:rsidP="001F5496">
      <w:r w:rsidRPr="001F5496">
        <w:t>3. Resolves divergent logs.</w:t>
      </w:r>
    </w:p>
    <w:p w14:paraId="3F54D142" w14:textId="77777777" w:rsidR="001F5496" w:rsidRPr="001F5496" w:rsidRDefault="001F5496" w:rsidP="001F5496">
      <w:r w:rsidRPr="001F5496">
        <w:t>4. Rejoins replication consensus.</w:t>
      </w:r>
    </w:p>
    <w:p w14:paraId="33ECB53B" w14:textId="77777777" w:rsidR="001F5496" w:rsidRPr="001F5496" w:rsidRDefault="001F5496" w:rsidP="001F5496">
      <w:r w:rsidRPr="001F5496">
        <w:t>5. Confirms deactivation of any stale authority bits.</w:t>
      </w:r>
    </w:p>
    <w:p w14:paraId="1AF173A0" w14:textId="77777777" w:rsidR="001F5496" w:rsidRPr="001F5496" w:rsidRDefault="001F5496" w:rsidP="001F5496"/>
    <w:p w14:paraId="3BED76C6" w14:textId="77777777" w:rsidR="001F5496" w:rsidRPr="001F5496" w:rsidRDefault="001F5496" w:rsidP="001F5496">
      <w:r w:rsidRPr="001F5496">
        <w:t>PRIME verifies:</w:t>
      </w:r>
    </w:p>
    <w:p w14:paraId="1FF265DE" w14:textId="77777777" w:rsidR="001F5496" w:rsidRPr="001F5496" w:rsidRDefault="001F5496" w:rsidP="001F5496">
      <w:r w:rsidRPr="001F5496">
        <w:lastRenderedPageBreak/>
        <w:t>- No unsafe commands are pending.</w:t>
      </w:r>
    </w:p>
    <w:p w14:paraId="313ACA9E" w14:textId="77777777" w:rsidR="001F5496" w:rsidRPr="001F5496" w:rsidRDefault="001F5496" w:rsidP="001F5496">
      <w:r w:rsidRPr="001F5496">
        <w:t>- No conflicting mission timelines exist.</w:t>
      </w:r>
    </w:p>
    <w:p w14:paraId="377BE87D" w14:textId="77777777" w:rsidR="001F5496" w:rsidRPr="001F5496" w:rsidRDefault="001F5496" w:rsidP="001F5496"/>
    <w:p w14:paraId="2792DC21" w14:textId="77777777" w:rsidR="001F5496" w:rsidRPr="001F5496" w:rsidRDefault="001F5496" w:rsidP="001F5496">
      <w:r w:rsidRPr="001F5496">
        <w:t>---</w:t>
      </w:r>
    </w:p>
    <w:p w14:paraId="481393DD" w14:textId="77777777" w:rsidR="001F5496" w:rsidRPr="001F5496" w:rsidRDefault="001F5496" w:rsidP="001F5496"/>
    <w:p w14:paraId="321C4FC4" w14:textId="77777777" w:rsidR="001F5496" w:rsidRPr="001F5496" w:rsidRDefault="001F5496" w:rsidP="001F5496">
      <w:r w:rsidRPr="001F5496">
        <w:rPr>
          <w:b/>
          <w:bCs/>
        </w:rPr>
        <w:t>## 8.9 Summary</w:t>
      </w:r>
    </w:p>
    <w:p w14:paraId="032CDAD0" w14:textId="77777777" w:rsidR="001F5496" w:rsidRPr="001F5496" w:rsidRDefault="001F5496" w:rsidP="001F5496"/>
    <w:p w14:paraId="6AD31169" w14:textId="77777777" w:rsidR="001F5496" w:rsidRPr="001F5496" w:rsidRDefault="001F5496" w:rsidP="001F5496">
      <w:r w:rsidRPr="001F5496">
        <w:t>The Failover &amp; Promotion Doctrine ensures MECSAI remains:</w:t>
      </w:r>
    </w:p>
    <w:p w14:paraId="3E4FDDA9" w14:textId="77777777" w:rsidR="001F5496" w:rsidRPr="001F5496" w:rsidRDefault="001F5496" w:rsidP="001F5496">
      <w:r w:rsidRPr="001F5496">
        <w:t>- Globally resilient  </w:t>
      </w:r>
    </w:p>
    <w:p w14:paraId="18F7782F" w14:textId="77777777" w:rsidR="001F5496" w:rsidRPr="001F5496" w:rsidRDefault="001F5496" w:rsidP="001F5496">
      <w:r w:rsidRPr="001F5496">
        <w:t>- Non-blocking  </w:t>
      </w:r>
    </w:p>
    <w:p w14:paraId="68CA6A1B" w14:textId="77777777" w:rsidR="001F5496" w:rsidRPr="001F5496" w:rsidRDefault="001F5496" w:rsidP="001F5496">
      <w:r w:rsidRPr="001F5496">
        <w:t xml:space="preserve">- Safe under </w:t>
      </w:r>
      <w:proofErr w:type="gramStart"/>
      <w:r w:rsidRPr="001F5496">
        <w:t>catastrophic asset</w:t>
      </w:r>
      <w:proofErr w:type="gramEnd"/>
      <w:r w:rsidRPr="001F5496">
        <w:t xml:space="preserve"> loss  </w:t>
      </w:r>
    </w:p>
    <w:p w14:paraId="38556F24" w14:textId="77777777" w:rsidR="001F5496" w:rsidRPr="001F5496" w:rsidRDefault="001F5496" w:rsidP="001F5496">
      <w:r w:rsidRPr="001F5496">
        <w:t>- Free from split-brain conditions  </w:t>
      </w:r>
    </w:p>
    <w:p w14:paraId="4095900B" w14:textId="77777777" w:rsidR="001F5496" w:rsidRPr="001F5496" w:rsidRDefault="001F5496" w:rsidP="001F5496">
      <w:r w:rsidRPr="001F5496">
        <w:t>- Fully autonomous across all environments  </w:t>
      </w:r>
    </w:p>
    <w:p w14:paraId="44C3D947" w14:textId="77777777" w:rsidR="001F5496" w:rsidRPr="001F5496" w:rsidRDefault="001F5496" w:rsidP="001F5496"/>
    <w:p w14:paraId="2873461F" w14:textId="77777777" w:rsidR="001F5496" w:rsidRPr="001F5496" w:rsidRDefault="001F5496" w:rsidP="001F5496">
      <w:r w:rsidRPr="001F5496">
        <w:t>Even in worst-case scenarios, MECSAI guarantees:</w:t>
      </w:r>
    </w:p>
    <w:p w14:paraId="6955D81E" w14:textId="77777777" w:rsidR="001F5496" w:rsidRPr="001F5496" w:rsidRDefault="001F5496" w:rsidP="001F5496">
      <w:r w:rsidRPr="001F5496">
        <w:t>- No unsafe actions  </w:t>
      </w:r>
    </w:p>
    <w:p w14:paraId="1D50F455" w14:textId="77777777" w:rsidR="001F5496" w:rsidRPr="001F5496" w:rsidRDefault="001F5496" w:rsidP="001F5496">
      <w:r w:rsidRPr="001F5496">
        <w:t xml:space="preserve">- No </w:t>
      </w:r>
      <w:proofErr w:type="gramStart"/>
      <w:r w:rsidRPr="001F5496">
        <w:t>dual-command</w:t>
      </w:r>
      <w:proofErr w:type="gramEnd"/>
      <w:r w:rsidRPr="001F5496">
        <w:t xml:space="preserve">  </w:t>
      </w:r>
    </w:p>
    <w:p w14:paraId="45BA16E7" w14:textId="77777777" w:rsidR="001F5496" w:rsidRPr="001F5496" w:rsidRDefault="001F5496" w:rsidP="001F5496">
      <w:r w:rsidRPr="001F5496">
        <w:t>- No mission freeze  </w:t>
      </w:r>
    </w:p>
    <w:p w14:paraId="0F0D7456" w14:textId="77777777" w:rsidR="001F5496" w:rsidRPr="001F5496" w:rsidRDefault="001F5496" w:rsidP="001F5496">
      <w:r w:rsidRPr="001F5496">
        <w:t>- No single point of failure  </w:t>
      </w:r>
    </w:p>
    <w:p w14:paraId="1234C79C" w14:textId="77777777" w:rsidR="001F5496" w:rsidRPr="001F5496" w:rsidRDefault="001F5496" w:rsidP="001F5496">
      <w:r w:rsidRPr="001F5496">
        <w:br/>
      </w:r>
    </w:p>
    <w:p w14:paraId="0DDA6046" w14:textId="77777777" w:rsidR="001F5496" w:rsidRPr="001F5496" w:rsidRDefault="001F5496" w:rsidP="001F5496">
      <w:r w:rsidRPr="001F5496">
        <w:rPr>
          <w:b/>
          <w:bCs/>
        </w:rPr>
        <w:t>## 9. Asset Autonomy Boundaries &amp; Cross-Domain Arbitration</w:t>
      </w:r>
    </w:p>
    <w:p w14:paraId="0DAC248A" w14:textId="77777777" w:rsidR="001F5496" w:rsidRPr="001F5496" w:rsidRDefault="001F5496" w:rsidP="001F5496"/>
    <w:p w14:paraId="20028412" w14:textId="77777777" w:rsidR="001F5496" w:rsidRPr="001F5496" w:rsidRDefault="001F5496" w:rsidP="001F5496">
      <w:r w:rsidRPr="001F5496">
        <w:rPr>
          <w:b/>
          <w:bCs/>
        </w:rPr>
        <w:t>### 9.1 Purpose</w:t>
      </w:r>
    </w:p>
    <w:p w14:paraId="1B917A63" w14:textId="77777777" w:rsidR="001F5496" w:rsidRPr="001F5496" w:rsidRDefault="001F5496" w:rsidP="001F5496">
      <w:r w:rsidRPr="001F5496">
        <w:t xml:space="preserve">This section defines what each autonomous asset under MECSAI may </w:t>
      </w:r>
      <w:r w:rsidRPr="001F5496">
        <w:rPr>
          <w:b/>
          <w:bCs/>
        </w:rPr>
        <w:t>**always**</w:t>
      </w:r>
      <w:r w:rsidRPr="001F5496">
        <w:t xml:space="preserve">, </w:t>
      </w:r>
      <w:r w:rsidRPr="001F5496">
        <w:rPr>
          <w:b/>
          <w:bCs/>
        </w:rPr>
        <w:t>**sometimes**</w:t>
      </w:r>
      <w:r w:rsidRPr="001F5496">
        <w:t xml:space="preserve">, or </w:t>
      </w:r>
      <w:r w:rsidRPr="001F5496">
        <w:rPr>
          <w:b/>
          <w:bCs/>
        </w:rPr>
        <w:t>**never**</w:t>
      </w:r>
      <w:r w:rsidRPr="001F5496">
        <w:t xml:space="preserve"> do without supervision. It also defines how conflicts between domains are resolved, ensuring zero ambiguity in multi-node coordination.</w:t>
      </w:r>
    </w:p>
    <w:p w14:paraId="3710E542" w14:textId="77777777" w:rsidR="001F5496" w:rsidRPr="001F5496" w:rsidRDefault="001F5496" w:rsidP="001F5496"/>
    <w:p w14:paraId="1E37DEC9" w14:textId="77777777" w:rsidR="001F5496" w:rsidRPr="001F5496" w:rsidRDefault="001F5496" w:rsidP="001F5496">
      <w:r w:rsidRPr="001F5496">
        <w:t>---</w:t>
      </w:r>
    </w:p>
    <w:p w14:paraId="606A7546" w14:textId="77777777" w:rsidR="001F5496" w:rsidRPr="001F5496" w:rsidRDefault="001F5496" w:rsidP="001F5496"/>
    <w:p w14:paraId="6F21D75E" w14:textId="77777777" w:rsidR="001F5496" w:rsidRPr="001F5496" w:rsidRDefault="001F5496" w:rsidP="001F5496">
      <w:r w:rsidRPr="001F5496">
        <w:rPr>
          <w:b/>
          <w:bCs/>
        </w:rPr>
        <w:t>## 9.2 Asset Autonomy Boundaries</w:t>
      </w:r>
    </w:p>
    <w:p w14:paraId="0050224B" w14:textId="77777777" w:rsidR="001F5496" w:rsidRPr="001F5496" w:rsidRDefault="001F5496" w:rsidP="001F5496"/>
    <w:p w14:paraId="1D405584" w14:textId="77777777" w:rsidR="001F5496" w:rsidRPr="001F5496" w:rsidRDefault="001F5496" w:rsidP="001F5496">
      <w:r w:rsidRPr="001F5496">
        <w:rPr>
          <w:b/>
          <w:bCs/>
        </w:rPr>
        <w:t>### 9.2.1 Actions Allowed Autonomously (Always Legal)</w:t>
      </w:r>
    </w:p>
    <w:p w14:paraId="481D5A42" w14:textId="77777777" w:rsidR="001F5496" w:rsidRPr="001F5496" w:rsidRDefault="001F5496" w:rsidP="001F5496">
      <w:r w:rsidRPr="001F5496">
        <w:t>All assets—including tugs, OSY modules, Heber systems, and SDC clusters—may always:</w:t>
      </w:r>
    </w:p>
    <w:p w14:paraId="291C6BC5" w14:textId="77777777" w:rsidR="001F5496" w:rsidRPr="001F5496" w:rsidRDefault="001F5496" w:rsidP="001F5496">
      <w:r w:rsidRPr="001F5496">
        <w:t>- Enter Safe Mode.</w:t>
      </w:r>
    </w:p>
    <w:p w14:paraId="425F3D95" w14:textId="77777777" w:rsidR="001F5496" w:rsidRPr="001F5496" w:rsidRDefault="001F5496" w:rsidP="001F5496">
      <w:r w:rsidRPr="001F5496">
        <w:t>- Abort dangerous maneuvers.</w:t>
      </w:r>
    </w:p>
    <w:p w14:paraId="5ACA4EE0" w14:textId="77777777" w:rsidR="001F5496" w:rsidRPr="001F5496" w:rsidRDefault="001F5496" w:rsidP="001F5496">
      <w:r w:rsidRPr="001F5496">
        <w:t>- Maintain thermal and power stability.</w:t>
      </w:r>
    </w:p>
    <w:p w14:paraId="1E40C7BC" w14:textId="77777777" w:rsidR="001F5496" w:rsidRPr="001F5496" w:rsidRDefault="001F5496" w:rsidP="001F5496">
      <w:r w:rsidRPr="001F5496">
        <w:t>- Hold current trajectory (tugs/orbiters).</w:t>
      </w:r>
    </w:p>
    <w:p w14:paraId="363B4167" w14:textId="77777777" w:rsidR="001F5496" w:rsidRPr="001F5496" w:rsidRDefault="001F5496" w:rsidP="001F5496">
      <w:r w:rsidRPr="001F5496">
        <w:t>- Move to safe orbital boxes if required.</w:t>
      </w:r>
    </w:p>
    <w:p w14:paraId="1A48D88C" w14:textId="77777777" w:rsidR="001F5496" w:rsidRPr="001F5496" w:rsidRDefault="001F5496" w:rsidP="001F5496">
      <w:r w:rsidRPr="001F5496">
        <w:t>- Ensure life-support stability (OSY modules).</w:t>
      </w:r>
    </w:p>
    <w:p w14:paraId="77A83B50" w14:textId="77777777" w:rsidR="001F5496" w:rsidRPr="001F5496" w:rsidRDefault="001F5496" w:rsidP="001F5496">
      <w:r w:rsidRPr="001F5496">
        <w:t>- Protect structural integrity.</w:t>
      </w:r>
    </w:p>
    <w:p w14:paraId="0BF85EB5" w14:textId="77777777" w:rsidR="001F5496" w:rsidRPr="001F5496" w:rsidRDefault="001F5496" w:rsidP="001F5496">
      <w:r w:rsidRPr="001F5496">
        <w:t>- Maintain minimal logging functions.</w:t>
      </w:r>
    </w:p>
    <w:p w14:paraId="5255F5EF" w14:textId="77777777" w:rsidR="001F5496" w:rsidRPr="001F5496" w:rsidRDefault="001F5496" w:rsidP="001F5496">
      <w:r w:rsidRPr="001F5496">
        <w:t>- Operate safety actuators (vents, purges, isolation valves).</w:t>
      </w:r>
    </w:p>
    <w:p w14:paraId="46C8A3CC" w14:textId="77777777" w:rsidR="001F5496" w:rsidRPr="001F5496" w:rsidRDefault="001F5496" w:rsidP="001F5496">
      <w:r w:rsidRPr="001F5496">
        <w:t>- Perform essential station-keeping.</w:t>
      </w:r>
    </w:p>
    <w:p w14:paraId="1A409803" w14:textId="77777777" w:rsidR="001F5496" w:rsidRPr="001F5496" w:rsidRDefault="001F5496" w:rsidP="001F5496"/>
    <w:p w14:paraId="3B1468D5" w14:textId="77777777" w:rsidR="001F5496" w:rsidRPr="001F5496" w:rsidRDefault="001F5496" w:rsidP="001F5496">
      <w:r w:rsidRPr="001F5496">
        <w:t>These actions never require authorization from PRIME or domain MECSAI.</w:t>
      </w:r>
    </w:p>
    <w:p w14:paraId="190680A2" w14:textId="77777777" w:rsidR="001F5496" w:rsidRPr="001F5496" w:rsidRDefault="001F5496" w:rsidP="001F5496"/>
    <w:p w14:paraId="298184BE" w14:textId="77777777" w:rsidR="001F5496" w:rsidRPr="001F5496" w:rsidRDefault="001F5496" w:rsidP="001F5496">
      <w:r w:rsidRPr="001F5496">
        <w:t>---</w:t>
      </w:r>
    </w:p>
    <w:p w14:paraId="68CE4836" w14:textId="77777777" w:rsidR="001F5496" w:rsidRPr="001F5496" w:rsidRDefault="001F5496" w:rsidP="001F5496"/>
    <w:p w14:paraId="4CB51BA1" w14:textId="77777777" w:rsidR="001F5496" w:rsidRPr="001F5496" w:rsidRDefault="001F5496" w:rsidP="001F5496">
      <w:proofErr w:type="gramStart"/>
      <w:r w:rsidRPr="001F5496">
        <w:rPr>
          <w:b/>
          <w:bCs/>
        </w:rPr>
        <w:t>### 9.2.2 Actions</w:t>
      </w:r>
      <w:proofErr w:type="gramEnd"/>
      <w:r w:rsidRPr="001F5496">
        <w:rPr>
          <w:b/>
          <w:bCs/>
        </w:rPr>
        <w:t xml:space="preserve"> Allowed Autonomously </w:t>
      </w:r>
      <w:r w:rsidRPr="001F5496">
        <w:rPr>
          <w:i/>
          <w:iCs/>
        </w:rPr>
        <w:t>*Only Under Degraded Supervision*</w:t>
      </w:r>
    </w:p>
    <w:p w14:paraId="5AF1CB6D" w14:textId="77777777" w:rsidR="001F5496" w:rsidRPr="001F5496" w:rsidRDefault="001F5496" w:rsidP="001F5496">
      <w:r w:rsidRPr="001F5496">
        <w:t>Assets may take the following actions only when supervision is degraded (T1 or T2):</w:t>
      </w:r>
    </w:p>
    <w:p w14:paraId="0915E992" w14:textId="77777777" w:rsidR="001F5496" w:rsidRPr="001F5496" w:rsidRDefault="001F5496" w:rsidP="001F5496">
      <w:r w:rsidRPr="001F5496">
        <w:t>- Adjust attitude for thermal balancing.</w:t>
      </w:r>
    </w:p>
    <w:p w14:paraId="28AE38C4" w14:textId="77777777" w:rsidR="001F5496" w:rsidRPr="001F5496" w:rsidRDefault="001F5496" w:rsidP="001F5496">
      <w:r w:rsidRPr="001F5496">
        <w:t>- Rotate solar/battery orientation.</w:t>
      </w:r>
    </w:p>
    <w:p w14:paraId="3EC48FEB" w14:textId="77777777" w:rsidR="001F5496" w:rsidRPr="001F5496" w:rsidRDefault="001F5496" w:rsidP="001F5496">
      <w:r w:rsidRPr="001F5496">
        <w:lastRenderedPageBreak/>
        <w:t>- Reposition within a safe workspace (OSY robotics).</w:t>
      </w:r>
    </w:p>
    <w:p w14:paraId="15D2069C" w14:textId="77777777" w:rsidR="001F5496" w:rsidRPr="001F5496" w:rsidRDefault="001F5496" w:rsidP="001F5496">
      <w:r w:rsidRPr="001F5496">
        <w:t>- Reduce production throughput (Heber systems).</w:t>
      </w:r>
    </w:p>
    <w:p w14:paraId="35545927" w14:textId="77777777" w:rsidR="001F5496" w:rsidRPr="001F5496" w:rsidRDefault="001F5496" w:rsidP="001F5496">
      <w:r w:rsidRPr="001F5496">
        <w:t>- Switch to low-power or emergency routing modes (SDC nodes).</w:t>
      </w:r>
    </w:p>
    <w:p w14:paraId="7FECF5C5" w14:textId="77777777" w:rsidR="001F5496" w:rsidRPr="001F5496" w:rsidRDefault="001F5496" w:rsidP="001F5496"/>
    <w:p w14:paraId="409D8725" w14:textId="77777777" w:rsidR="001F5496" w:rsidRPr="001F5496" w:rsidRDefault="001F5496" w:rsidP="001F5496">
      <w:r w:rsidRPr="001F5496">
        <w:t>These actions are controlled by the Local Autonomy layer and follow predefined policy.</w:t>
      </w:r>
    </w:p>
    <w:p w14:paraId="76566497" w14:textId="77777777" w:rsidR="001F5496" w:rsidRPr="001F5496" w:rsidRDefault="001F5496" w:rsidP="001F5496"/>
    <w:p w14:paraId="6B5DE000" w14:textId="77777777" w:rsidR="001F5496" w:rsidRPr="001F5496" w:rsidRDefault="001F5496" w:rsidP="001F5496">
      <w:r w:rsidRPr="001F5496">
        <w:t>---</w:t>
      </w:r>
    </w:p>
    <w:p w14:paraId="0B67569D" w14:textId="77777777" w:rsidR="001F5496" w:rsidRPr="001F5496" w:rsidRDefault="001F5496" w:rsidP="001F5496"/>
    <w:p w14:paraId="16728D32" w14:textId="77777777" w:rsidR="001F5496" w:rsidRPr="001F5496" w:rsidRDefault="001F5496" w:rsidP="001F5496">
      <w:r w:rsidRPr="001F5496">
        <w:rPr>
          <w:b/>
          <w:bCs/>
        </w:rPr>
        <w:t>### 9.2.3 Actions Prohibited Without Active Supervisor</w:t>
      </w:r>
    </w:p>
    <w:p w14:paraId="439F6791" w14:textId="77777777" w:rsidR="001F5496" w:rsidRPr="001F5496" w:rsidRDefault="001F5496" w:rsidP="001F5496">
      <w:r w:rsidRPr="001F5496">
        <w:t>No asset may:</w:t>
      </w:r>
    </w:p>
    <w:p w14:paraId="55550C8D" w14:textId="77777777" w:rsidR="001F5496" w:rsidRPr="001F5496" w:rsidRDefault="001F5496" w:rsidP="001F5496">
      <w:r w:rsidRPr="001F5496">
        <w:t>- Initiate major burns or trajectory changes.</w:t>
      </w:r>
    </w:p>
    <w:p w14:paraId="3ACF661F" w14:textId="77777777" w:rsidR="001F5496" w:rsidRPr="001F5496" w:rsidRDefault="001F5496" w:rsidP="001F5496">
      <w:r w:rsidRPr="001F5496">
        <w:t>- Engage docking or undocking maneuvers.</w:t>
      </w:r>
    </w:p>
    <w:p w14:paraId="418D987D" w14:textId="77777777" w:rsidR="001F5496" w:rsidRPr="001F5496" w:rsidRDefault="001F5496" w:rsidP="001F5496">
      <w:r w:rsidRPr="001F5496">
        <w:t>- Perform new fabrication tasks.</w:t>
      </w:r>
    </w:p>
    <w:p w14:paraId="701FDC75" w14:textId="77777777" w:rsidR="001F5496" w:rsidRPr="001F5496" w:rsidRDefault="001F5496" w:rsidP="001F5496">
      <w:r w:rsidRPr="001F5496">
        <w:t>- Issue power-routing commands to other systems.</w:t>
      </w:r>
    </w:p>
    <w:p w14:paraId="115967AC" w14:textId="77777777" w:rsidR="001F5496" w:rsidRPr="001F5496" w:rsidRDefault="001F5496" w:rsidP="001F5496">
      <w:r w:rsidRPr="001F5496">
        <w:t>- Overwrite mission objectives.</w:t>
      </w:r>
    </w:p>
    <w:p w14:paraId="2DEAEC01" w14:textId="77777777" w:rsidR="001F5496" w:rsidRPr="001F5496" w:rsidRDefault="001F5496" w:rsidP="001F5496">
      <w:r w:rsidRPr="001F5496">
        <w:t>- Adjust global constraints.</w:t>
      </w:r>
    </w:p>
    <w:p w14:paraId="286CB6E2" w14:textId="77777777" w:rsidR="001F5496" w:rsidRPr="001F5496" w:rsidRDefault="001F5496" w:rsidP="001F5496">
      <w:r w:rsidRPr="001F5496">
        <w:t>- Accept mission packets from non-authoritative nodes.</w:t>
      </w:r>
    </w:p>
    <w:p w14:paraId="6DB0D1BE" w14:textId="77777777" w:rsidR="001F5496" w:rsidRPr="001F5496" w:rsidRDefault="001F5496" w:rsidP="001F5496"/>
    <w:p w14:paraId="336B5777" w14:textId="77777777" w:rsidR="001F5496" w:rsidRPr="001F5496" w:rsidRDefault="001F5496" w:rsidP="001F5496">
      <w:r w:rsidRPr="001F5496">
        <w:t>These actions require:</w:t>
      </w:r>
    </w:p>
    <w:p w14:paraId="38074A5F" w14:textId="77777777" w:rsidR="001F5496" w:rsidRPr="001F5496" w:rsidRDefault="001F5496" w:rsidP="001F5496">
      <w:r w:rsidRPr="001F5496">
        <w:t>1. A valid supervisor lease.</w:t>
      </w:r>
    </w:p>
    <w:p w14:paraId="0ABCE5B2" w14:textId="77777777" w:rsidR="001F5496" w:rsidRPr="001F5496" w:rsidRDefault="001F5496" w:rsidP="001F5496">
      <w:r w:rsidRPr="001F5496">
        <w:t>2. A signed directive.</w:t>
      </w:r>
    </w:p>
    <w:p w14:paraId="0BC4A693" w14:textId="77777777" w:rsidR="001F5496" w:rsidRPr="001F5496" w:rsidRDefault="001F5496" w:rsidP="001F5496">
      <w:r w:rsidRPr="001F5496">
        <w:t>3. Active mission context.</w:t>
      </w:r>
    </w:p>
    <w:p w14:paraId="1236FEC4" w14:textId="77777777" w:rsidR="001F5496" w:rsidRPr="001F5496" w:rsidRDefault="001F5496" w:rsidP="001F5496"/>
    <w:p w14:paraId="62D862DE" w14:textId="77777777" w:rsidR="001F5496" w:rsidRPr="001F5496" w:rsidRDefault="001F5496" w:rsidP="001F5496">
      <w:r w:rsidRPr="001F5496">
        <w:t>---</w:t>
      </w:r>
    </w:p>
    <w:p w14:paraId="2255CB4C" w14:textId="77777777" w:rsidR="001F5496" w:rsidRPr="001F5496" w:rsidRDefault="001F5496" w:rsidP="001F5496"/>
    <w:p w14:paraId="5064E49F" w14:textId="77777777" w:rsidR="001F5496" w:rsidRPr="001F5496" w:rsidRDefault="001F5496" w:rsidP="001F5496">
      <w:r w:rsidRPr="001F5496">
        <w:rPr>
          <w:b/>
          <w:bCs/>
        </w:rPr>
        <w:t>## 9.3 Cross-Domain Arbitration Doctrine</w:t>
      </w:r>
    </w:p>
    <w:p w14:paraId="49A38293" w14:textId="77777777" w:rsidR="001F5496" w:rsidRPr="001F5496" w:rsidRDefault="001F5496" w:rsidP="001F5496"/>
    <w:p w14:paraId="20D520F0" w14:textId="77777777" w:rsidR="001F5496" w:rsidRPr="001F5496" w:rsidRDefault="001F5496" w:rsidP="001F5496">
      <w:r w:rsidRPr="001F5496">
        <w:rPr>
          <w:b/>
          <w:bCs/>
        </w:rPr>
        <w:t>### 9.3.1 Arbitration Hierarchy</w:t>
      </w:r>
    </w:p>
    <w:p w14:paraId="2B5D615E" w14:textId="77777777" w:rsidR="001F5496" w:rsidRPr="001F5496" w:rsidRDefault="001F5496" w:rsidP="001F5496">
      <w:r w:rsidRPr="001F5496">
        <w:t>When conflict exists, the following order determines precedence:</w:t>
      </w:r>
    </w:p>
    <w:p w14:paraId="386D263F" w14:textId="77777777" w:rsidR="001F5496" w:rsidRPr="001F5496" w:rsidRDefault="001F5496" w:rsidP="001F5496"/>
    <w:p w14:paraId="4E610339" w14:textId="77777777" w:rsidR="001F5496" w:rsidRPr="001F5496" w:rsidRDefault="001F5496" w:rsidP="001F5496">
      <w:r w:rsidRPr="001F5496">
        <w:t xml:space="preserve">1. </w:t>
      </w:r>
      <w:r w:rsidRPr="001F5496">
        <w:rPr>
          <w:b/>
          <w:bCs/>
        </w:rPr>
        <w:t>**Safety Layer**</w:t>
      </w:r>
      <w:r w:rsidRPr="001F5496">
        <w:t xml:space="preserve"> — hard limits always win.  </w:t>
      </w:r>
    </w:p>
    <w:p w14:paraId="7AC56E5B" w14:textId="77777777" w:rsidR="001F5496" w:rsidRPr="001F5496" w:rsidRDefault="001F5496" w:rsidP="001F5496">
      <w:r w:rsidRPr="001F5496">
        <w:t xml:space="preserve">2. </w:t>
      </w:r>
      <w:r w:rsidRPr="001F5496">
        <w:rPr>
          <w:b/>
          <w:bCs/>
        </w:rPr>
        <w:t>**Local Autonomy</w:t>
      </w:r>
      <w:proofErr w:type="gramStart"/>
      <w:r w:rsidRPr="001F5496">
        <w:rPr>
          <w:b/>
          <w:bCs/>
        </w:rPr>
        <w:t>**</w:t>
      </w:r>
      <w:r w:rsidRPr="001F5496">
        <w:t xml:space="preserve"> —</w:t>
      </w:r>
      <w:proofErr w:type="gramEnd"/>
      <w:r w:rsidRPr="001F5496">
        <w:t xml:space="preserve"> asset preserves itself.  </w:t>
      </w:r>
    </w:p>
    <w:p w14:paraId="0327924C" w14:textId="77777777" w:rsidR="001F5496" w:rsidRPr="001F5496" w:rsidRDefault="001F5496" w:rsidP="001F5496">
      <w:r w:rsidRPr="001F5496">
        <w:t xml:space="preserve">3. </w:t>
      </w:r>
      <w:r w:rsidRPr="001F5496">
        <w:rPr>
          <w:b/>
          <w:bCs/>
        </w:rPr>
        <w:t>**Domain MECSAI</w:t>
      </w:r>
      <w:proofErr w:type="gramStart"/>
      <w:r w:rsidRPr="001F5496">
        <w:rPr>
          <w:b/>
          <w:bCs/>
        </w:rPr>
        <w:t>**</w:t>
      </w:r>
      <w:r w:rsidRPr="001F5496">
        <w:t xml:space="preserve"> —</w:t>
      </w:r>
      <w:proofErr w:type="gramEnd"/>
      <w:r w:rsidRPr="001F5496">
        <w:t xml:space="preserve"> resolves domain-level conflicts.  </w:t>
      </w:r>
    </w:p>
    <w:p w14:paraId="20241D31" w14:textId="77777777" w:rsidR="001F5496" w:rsidRPr="001F5496" w:rsidRDefault="001F5496" w:rsidP="001F5496">
      <w:r w:rsidRPr="001F5496">
        <w:t xml:space="preserve">4. </w:t>
      </w:r>
      <w:r w:rsidRPr="001F5496">
        <w:rPr>
          <w:b/>
          <w:bCs/>
        </w:rPr>
        <w:t>**PRIME</w:t>
      </w:r>
      <w:proofErr w:type="gramStart"/>
      <w:r w:rsidRPr="001F5496">
        <w:rPr>
          <w:b/>
          <w:bCs/>
        </w:rPr>
        <w:t>**</w:t>
      </w:r>
      <w:r w:rsidRPr="001F5496">
        <w:t xml:space="preserve"> —</w:t>
      </w:r>
      <w:proofErr w:type="gramEnd"/>
      <w:r w:rsidRPr="001F5496">
        <w:t xml:space="preserve"> resolves inter-domain conflicts.  </w:t>
      </w:r>
    </w:p>
    <w:p w14:paraId="2480A165" w14:textId="77777777" w:rsidR="001F5496" w:rsidRPr="001F5496" w:rsidRDefault="001F5496" w:rsidP="001F5496">
      <w:r w:rsidRPr="001F5496">
        <w:t xml:space="preserve">5. </w:t>
      </w:r>
      <w:r w:rsidRPr="001F5496">
        <w:rPr>
          <w:b/>
          <w:bCs/>
        </w:rPr>
        <w:t>**ATB / Command Authority</w:t>
      </w:r>
      <w:proofErr w:type="gramStart"/>
      <w:r w:rsidRPr="001F5496">
        <w:rPr>
          <w:b/>
          <w:bCs/>
        </w:rPr>
        <w:t>**</w:t>
      </w:r>
      <w:r w:rsidRPr="001F5496">
        <w:t xml:space="preserve"> —</w:t>
      </w:r>
      <w:proofErr w:type="gramEnd"/>
      <w:r w:rsidRPr="001F5496">
        <w:t xml:space="preserve"> ultimate override.</w:t>
      </w:r>
    </w:p>
    <w:p w14:paraId="75BC59D5" w14:textId="77777777" w:rsidR="001F5496" w:rsidRPr="001F5496" w:rsidRDefault="001F5496" w:rsidP="001F5496"/>
    <w:p w14:paraId="55CF3EC8" w14:textId="77777777" w:rsidR="001F5496" w:rsidRPr="001F5496" w:rsidRDefault="001F5496" w:rsidP="001F5496">
      <w:r w:rsidRPr="001F5496">
        <w:t xml:space="preserve">No layer below may override </w:t>
      </w:r>
      <w:proofErr w:type="gramStart"/>
      <w:r w:rsidRPr="001F5496">
        <w:t>a layer</w:t>
      </w:r>
      <w:proofErr w:type="gramEnd"/>
      <w:r w:rsidRPr="001F5496">
        <w:t xml:space="preserve"> above.</w:t>
      </w:r>
    </w:p>
    <w:p w14:paraId="0AA868FC" w14:textId="77777777" w:rsidR="001F5496" w:rsidRPr="001F5496" w:rsidRDefault="001F5496" w:rsidP="001F5496"/>
    <w:p w14:paraId="79D0355B" w14:textId="77777777" w:rsidR="001F5496" w:rsidRPr="001F5496" w:rsidRDefault="001F5496" w:rsidP="001F5496">
      <w:r w:rsidRPr="001F5496">
        <w:t>---</w:t>
      </w:r>
    </w:p>
    <w:p w14:paraId="439BCB89" w14:textId="77777777" w:rsidR="001F5496" w:rsidRPr="001F5496" w:rsidRDefault="001F5496" w:rsidP="001F5496"/>
    <w:p w14:paraId="4ADC1AC4" w14:textId="77777777" w:rsidR="001F5496" w:rsidRPr="001F5496" w:rsidRDefault="001F5496" w:rsidP="001F5496">
      <w:r w:rsidRPr="001F5496">
        <w:rPr>
          <w:b/>
          <w:bCs/>
        </w:rPr>
        <w:t>### 9.3.2 Inter-Domain Conflict Examples</w:t>
      </w:r>
    </w:p>
    <w:p w14:paraId="78FB9C6E" w14:textId="77777777" w:rsidR="001F5496" w:rsidRPr="001F5496" w:rsidRDefault="001F5496" w:rsidP="001F5496"/>
    <w:p w14:paraId="67AD0FE2" w14:textId="77777777" w:rsidR="001F5496" w:rsidRPr="001F5496" w:rsidRDefault="001F5496" w:rsidP="001F5496">
      <w:r w:rsidRPr="001F5496">
        <w:rPr>
          <w:b/>
          <w:bCs/>
        </w:rPr>
        <w:t>#### Example 1 — Tug Arrival vs OSY Structural Load  </w:t>
      </w:r>
    </w:p>
    <w:p w14:paraId="75474EE7" w14:textId="77777777" w:rsidR="001F5496" w:rsidRPr="001F5496" w:rsidRDefault="001F5496" w:rsidP="001F5496">
      <w:r w:rsidRPr="001F5496">
        <w:t>- Tug requests docking.</w:t>
      </w:r>
    </w:p>
    <w:p w14:paraId="4BAAF325" w14:textId="77777777" w:rsidR="001F5496" w:rsidRPr="001F5496" w:rsidRDefault="001F5496" w:rsidP="001F5496">
      <w:r w:rsidRPr="001F5496">
        <w:t>- OSY structural load is too high (thermal or spin anomaly).</w:t>
      </w:r>
    </w:p>
    <w:p w14:paraId="783EBCC3" w14:textId="77777777" w:rsidR="001F5496" w:rsidRPr="001F5496" w:rsidRDefault="001F5496" w:rsidP="001F5496">
      <w:r w:rsidRPr="001F5496">
        <w:t>- Safety Layer → denies docking.</w:t>
      </w:r>
    </w:p>
    <w:p w14:paraId="19DC7B61" w14:textId="77777777" w:rsidR="001F5496" w:rsidRPr="001F5496" w:rsidRDefault="001F5496" w:rsidP="001F5496">
      <w:r w:rsidRPr="001F5496">
        <w:t>- OSY → freezes docking queue.</w:t>
      </w:r>
    </w:p>
    <w:p w14:paraId="3A75F980" w14:textId="77777777" w:rsidR="001F5496" w:rsidRPr="001F5496" w:rsidRDefault="001F5496" w:rsidP="001F5496">
      <w:r w:rsidRPr="001F5496">
        <w:t>- Tug → enters holding orbit.</w:t>
      </w:r>
    </w:p>
    <w:p w14:paraId="5AF1855B" w14:textId="77777777" w:rsidR="001F5496" w:rsidRPr="001F5496" w:rsidRDefault="001F5496" w:rsidP="001F5496">
      <w:r w:rsidRPr="001F5496">
        <w:t>- PRIME → reschedules tug arrival.</w:t>
      </w:r>
    </w:p>
    <w:p w14:paraId="7E95D670" w14:textId="77777777" w:rsidR="001F5496" w:rsidRPr="001F5496" w:rsidRDefault="001F5496" w:rsidP="001F5496"/>
    <w:p w14:paraId="5550737B" w14:textId="77777777" w:rsidR="001F5496" w:rsidRPr="001F5496" w:rsidRDefault="001F5496" w:rsidP="001F5496">
      <w:r w:rsidRPr="001F5496">
        <w:rPr>
          <w:b/>
          <w:bCs/>
        </w:rPr>
        <w:t>#### Example 2 — Heber Power Shortfall vs OSY Fabrication  </w:t>
      </w:r>
    </w:p>
    <w:p w14:paraId="0A6B2C00" w14:textId="77777777" w:rsidR="001F5496" w:rsidRPr="001F5496" w:rsidRDefault="001F5496" w:rsidP="001F5496">
      <w:r w:rsidRPr="001F5496">
        <w:t>- Heber microgrid reduces hydrogen output.</w:t>
      </w:r>
    </w:p>
    <w:p w14:paraId="4C83A835" w14:textId="77777777" w:rsidR="001F5496" w:rsidRPr="001F5496" w:rsidRDefault="001F5496" w:rsidP="001F5496">
      <w:r w:rsidRPr="001F5496">
        <w:lastRenderedPageBreak/>
        <w:t>- PRIME recalculates global energy budget.</w:t>
      </w:r>
    </w:p>
    <w:p w14:paraId="71D8D989" w14:textId="77777777" w:rsidR="001F5496" w:rsidRPr="001F5496" w:rsidRDefault="001F5496" w:rsidP="001F5496">
      <w:r w:rsidRPr="001F5496">
        <w:t>- OSY fabrication throttles throughput.</w:t>
      </w:r>
    </w:p>
    <w:p w14:paraId="271E4645" w14:textId="77777777" w:rsidR="001F5496" w:rsidRPr="001F5496" w:rsidRDefault="001F5496" w:rsidP="001F5496">
      <w:r w:rsidRPr="001F5496">
        <w:t>- SDC recomputes mission schedules.</w:t>
      </w:r>
    </w:p>
    <w:p w14:paraId="4F7A9550" w14:textId="77777777" w:rsidR="001F5496" w:rsidRPr="001F5496" w:rsidRDefault="001F5496" w:rsidP="001F5496"/>
    <w:p w14:paraId="2CBF0C82" w14:textId="77777777" w:rsidR="001F5496" w:rsidRPr="001F5496" w:rsidRDefault="001F5496" w:rsidP="001F5496">
      <w:r w:rsidRPr="001F5496">
        <w:rPr>
          <w:b/>
          <w:bCs/>
        </w:rPr>
        <w:t>#### Example 3 — Tug Fleet Conflict  </w:t>
      </w:r>
    </w:p>
    <w:p w14:paraId="384FA707" w14:textId="77777777" w:rsidR="001F5496" w:rsidRPr="001F5496" w:rsidRDefault="001F5496" w:rsidP="001F5496">
      <w:r w:rsidRPr="001F5496">
        <w:t>- Two tugs require the same OSY dock.</w:t>
      </w:r>
    </w:p>
    <w:p w14:paraId="62C77C2D" w14:textId="77777777" w:rsidR="001F5496" w:rsidRPr="001F5496" w:rsidRDefault="001F5496" w:rsidP="001F5496">
      <w:r w:rsidRPr="001F5496">
        <w:t>- OSY → determines local docking limits.</w:t>
      </w:r>
    </w:p>
    <w:p w14:paraId="19F3B2E0" w14:textId="77777777" w:rsidR="001F5496" w:rsidRPr="001F5496" w:rsidRDefault="001F5496" w:rsidP="001F5496">
      <w:r w:rsidRPr="001F5496">
        <w:t>- PRIME → assigns tug with higher priority mission.</w:t>
      </w:r>
    </w:p>
    <w:p w14:paraId="3521FDC3" w14:textId="77777777" w:rsidR="001F5496" w:rsidRPr="001F5496" w:rsidRDefault="001F5496" w:rsidP="001F5496"/>
    <w:p w14:paraId="7410F921" w14:textId="77777777" w:rsidR="001F5496" w:rsidRPr="001F5496" w:rsidRDefault="001F5496" w:rsidP="001F5496">
      <w:r w:rsidRPr="001F5496">
        <w:t>---</w:t>
      </w:r>
    </w:p>
    <w:p w14:paraId="4A325848" w14:textId="77777777" w:rsidR="001F5496" w:rsidRPr="001F5496" w:rsidRDefault="001F5496" w:rsidP="001F5496"/>
    <w:p w14:paraId="08718E36" w14:textId="77777777" w:rsidR="001F5496" w:rsidRPr="001F5496" w:rsidRDefault="001F5496" w:rsidP="001F5496">
      <w:r w:rsidRPr="001F5496">
        <w:rPr>
          <w:b/>
          <w:bCs/>
        </w:rPr>
        <w:t>## 9.4 Arbitration Logic</w:t>
      </w:r>
    </w:p>
    <w:p w14:paraId="07696F1C" w14:textId="77777777" w:rsidR="001F5496" w:rsidRPr="001F5496" w:rsidRDefault="001F5496" w:rsidP="001F5496"/>
    <w:p w14:paraId="72D82F34" w14:textId="77777777" w:rsidR="001F5496" w:rsidRPr="001F5496" w:rsidRDefault="001F5496" w:rsidP="001F5496">
      <w:r w:rsidRPr="001F5496">
        <w:rPr>
          <w:b/>
          <w:bCs/>
        </w:rPr>
        <w:t>### 9.4.1 Resource Arbitration</w:t>
      </w:r>
    </w:p>
    <w:p w14:paraId="6A97DA45" w14:textId="77777777" w:rsidR="001F5496" w:rsidRPr="001F5496" w:rsidRDefault="001F5496" w:rsidP="001F5496">
      <w:r w:rsidRPr="001F5496">
        <w:t>If:</w:t>
      </w:r>
    </w:p>
    <w:p w14:paraId="5E9D76FC" w14:textId="77777777" w:rsidR="001F5496" w:rsidRPr="001F5496" w:rsidRDefault="001F5496" w:rsidP="001F5496">
      <w:r w:rsidRPr="001F5496">
        <w:t>- OSY needs power for fabrication  </w:t>
      </w:r>
    </w:p>
    <w:p w14:paraId="59EA8D4B" w14:textId="77777777" w:rsidR="001F5496" w:rsidRPr="001F5496" w:rsidRDefault="001F5496" w:rsidP="001F5496">
      <w:r w:rsidRPr="001F5496">
        <w:t>- Heber needs power for hydrogen  </w:t>
      </w:r>
    </w:p>
    <w:p w14:paraId="163B57BB" w14:textId="77777777" w:rsidR="001F5496" w:rsidRPr="001F5496" w:rsidRDefault="001F5496" w:rsidP="001F5496">
      <w:r w:rsidRPr="001F5496">
        <w:t xml:space="preserve">- Tug fleet needs power for </w:t>
      </w:r>
      <w:proofErr w:type="spellStart"/>
      <w:r w:rsidRPr="001F5496">
        <w:t>reboost</w:t>
      </w:r>
      <w:proofErr w:type="spellEnd"/>
      <w:r w:rsidRPr="001F5496">
        <w:t xml:space="preserve">  </w:t>
      </w:r>
    </w:p>
    <w:p w14:paraId="7DA16078" w14:textId="77777777" w:rsidR="001F5496" w:rsidRPr="001F5496" w:rsidRDefault="001F5496" w:rsidP="001F5496"/>
    <w:p w14:paraId="32FEDCFF" w14:textId="77777777" w:rsidR="001F5496" w:rsidRPr="001F5496" w:rsidRDefault="001F5496" w:rsidP="001F5496">
      <w:r w:rsidRPr="001F5496">
        <w:t>PRIME decides resource distribution based on:</w:t>
      </w:r>
    </w:p>
    <w:p w14:paraId="7670F0C9" w14:textId="77777777" w:rsidR="001F5496" w:rsidRPr="001F5496" w:rsidRDefault="001F5496" w:rsidP="001F5496">
      <w:r w:rsidRPr="001F5496">
        <w:t>- Mission priority</w:t>
      </w:r>
    </w:p>
    <w:p w14:paraId="65D23A2A" w14:textId="77777777" w:rsidR="001F5496" w:rsidRPr="001F5496" w:rsidRDefault="001F5496" w:rsidP="001F5496">
      <w:r w:rsidRPr="001F5496">
        <w:t>- Safety thresholds</w:t>
      </w:r>
    </w:p>
    <w:p w14:paraId="4D0E53DE" w14:textId="77777777" w:rsidR="001F5496" w:rsidRPr="001F5496" w:rsidRDefault="001F5496" w:rsidP="001F5496">
      <w:r w:rsidRPr="001F5496">
        <w:t>- Energy quotas</w:t>
      </w:r>
    </w:p>
    <w:p w14:paraId="39B45A18" w14:textId="77777777" w:rsidR="001F5496" w:rsidRPr="001F5496" w:rsidRDefault="001F5496" w:rsidP="001F5496">
      <w:r w:rsidRPr="001F5496">
        <w:t>- Time constraints</w:t>
      </w:r>
    </w:p>
    <w:p w14:paraId="56F11A84" w14:textId="77777777" w:rsidR="001F5496" w:rsidRPr="001F5496" w:rsidRDefault="001F5496" w:rsidP="001F5496"/>
    <w:p w14:paraId="7A9324F3" w14:textId="77777777" w:rsidR="001F5496" w:rsidRPr="001F5496" w:rsidRDefault="001F5496" w:rsidP="001F5496">
      <w:r w:rsidRPr="001F5496">
        <w:t>---</w:t>
      </w:r>
    </w:p>
    <w:p w14:paraId="79FD66CD" w14:textId="77777777" w:rsidR="001F5496" w:rsidRPr="001F5496" w:rsidRDefault="001F5496" w:rsidP="001F5496"/>
    <w:p w14:paraId="095DAF4D" w14:textId="77777777" w:rsidR="001F5496" w:rsidRPr="001F5496" w:rsidRDefault="001F5496" w:rsidP="001F5496">
      <w:r w:rsidRPr="001F5496">
        <w:rPr>
          <w:b/>
          <w:bCs/>
        </w:rPr>
        <w:t>### 9.4.2 Scheduling Arbitration</w:t>
      </w:r>
    </w:p>
    <w:p w14:paraId="6A1AD4F1" w14:textId="77777777" w:rsidR="001F5496" w:rsidRPr="001F5496" w:rsidRDefault="001F5496" w:rsidP="001F5496">
      <w:r w:rsidRPr="001F5496">
        <w:t>Scheduling conflicts solved by:</w:t>
      </w:r>
    </w:p>
    <w:p w14:paraId="226815B1" w14:textId="77777777" w:rsidR="001F5496" w:rsidRPr="001F5496" w:rsidRDefault="001F5496" w:rsidP="001F5496">
      <w:r w:rsidRPr="001F5496">
        <w:t>- Calculating earliest safe insertion windows (tugs)</w:t>
      </w:r>
    </w:p>
    <w:p w14:paraId="0E14EF9C" w14:textId="77777777" w:rsidR="001F5496" w:rsidRPr="001F5496" w:rsidRDefault="001F5496" w:rsidP="001F5496">
      <w:r w:rsidRPr="001F5496">
        <w:t>- Checking fabrication queue (OSY)</w:t>
      </w:r>
    </w:p>
    <w:p w14:paraId="5438F203" w14:textId="77777777" w:rsidR="001F5496" w:rsidRPr="001F5496" w:rsidRDefault="001F5496" w:rsidP="001F5496">
      <w:r w:rsidRPr="001F5496">
        <w:t>- Checking hydrogen availability windows (Heber)</w:t>
      </w:r>
    </w:p>
    <w:p w14:paraId="27A93BBA" w14:textId="77777777" w:rsidR="001F5496" w:rsidRPr="001F5496" w:rsidRDefault="001F5496" w:rsidP="001F5496">
      <w:r w:rsidRPr="001F5496">
        <w:t>- Ensuring communication bandwidth (SDC)</w:t>
      </w:r>
    </w:p>
    <w:p w14:paraId="226511DC" w14:textId="77777777" w:rsidR="001F5496" w:rsidRPr="001F5496" w:rsidRDefault="001F5496" w:rsidP="001F5496"/>
    <w:p w14:paraId="1A6ADCBF" w14:textId="77777777" w:rsidR="001F5496" w:rsidRPr="001F5496" w:rsidRDefault="001F5496" w:rsidP="001F5496">
      <w:r w:rsidRPr="001F5496">
        <w:t>PRIME generates a global resolution.</w:t>
      </w:r>
    </w:p>
    <w:p w14:paraId="10A34B3B" w14:textId="77777777" w:rsidR="001F5496" w:rsidRPr="001F5496" w:rsidRDefault="001F5496" w:rsidP="001F5496"/>
    <w:p w14:paraId="6389C09E" w14:textId="77777777" w:rsidR="001F5496" w:rsidRPr="001F5496" w:rsidRDefault="001F5496" w:rsidP="001F5496">
      <w:r w:rsidRPr="001F5496">
        <w:t>---</w:t>
      </w:r>
    </w:p>
    <w:p w14:paraId="36AF515B" w14:textId="77777777" w:rsidR="001F5496" w:rsidRPr="001F5496" w:rsidRDefault="001F5496" w:rsidP="001F5496"/>
    <w:p w14:paraId="7ED0CF5F" w14:textId="77777777" w:rsidR="001F5496" w:rsidRPr="001F5496" w:rsidRDefault="001F5496" w:rsidP="001F5496">
      <w:r w:rsidRPr="001F5496">
        <w:rPr>
          <w:b/>
          <w:bCs/>
        </w:rPr>
        <w:t>### 9.4.3 Safety Arbitration</w:t>
      </w:r>
    </w:p>
    <w:p w14:paraId="2BB05C02" w14:textId="77777777" w:rsidR="001F5496" w:rsidRPr="001F5496" w:rsidRDefault="001F5496" w:rsidP="001F5496">
      <w:r w:rsidRPr="001F5496">
        <w:t>Safety outranks all mission concerns.</w:t>
      </w:r>
    </w:p>
    <w:p w14:paraId="27C6932B" w14:textId="77777777" w:rsidR="001F5496" w:rsidRPr="001F5496" w:rsidRDefault="001F5496" w:rsidP="001F5496"/>
    <w:p w14:paraId="08089551" w14:textId="77777777" w:rsidR="001F5496" w:rsidRPr="001F5496" w:rsidRDefault="001F5496" w:rsidP="001F5496">
      <w:r w:rsidRPr="001F5496">
        <w:t>Examples:</w:t>
      </w:r>
    </w:p>
    <w:p w14:paraId="4C54FCD9" w14:textId="77777777" w:rsidR="001F5496" w:rsidRPr="001F5496" w:rsidRDefault="001F5496" w:rsidP="001F5496">
      <w:r w:rsidRPr="001F5496">
        <w:t>- Attempted burn with low thermal margin → automatically denied.</w:t>
      </w:r>
    </w:p>
    <w:p w14:paraId="7374E20D" w14:textId="77777777" w:rsidR="001F5496" w:rsidRPr="001F5496" w:rsidRDefault="001F5496" w:rsidP="001F5496">
      <w:r w:rsidRPr="001F5496">
        <w:t>- Dock approach during OSY radiation alert → denied.</w:t>
      </w:r>
    </w:p>
    <w:p w14:paraId="66110907" w14:textId="77777777" w:rsidR="001F5496" w:rsidRPr="001F5496" w:rsidRDefault="001F5496" w:rsidP="001F5496">
      <w:r w:rsidRPr="001F5496">
        <w:t xml:space="preserve">- </w:t>
      </w:r>
      <w:proofErr w:type="spellStart"/>
      <w:r w:rsidRPr="001F5496">
        <w:t>Electrolyzer</w:t>
      </w:r>
      <w:proofErr w:type="spellEnd"/>
      <w:r w:rsidRPr="001F5496">
        <w:t xml:space="preserve"> overheating → immediate throttle independent of PRIME orders.</w:t>
      </w:r>
    </w:p>
    <w:p w14:paraId="36943892" w14:textId="77777777" w:rsidR="001F5496" w:rsidRPr="001F5496" w:rsidRDefault="001F5496" w:rsidP="001F5496"/>
    <w:p w14:paraId="6F4B0982" w14:textId="77777777" w:rsidR="001F5496" w:rsidRPr="001F5496" w:rsidRDefault="001F5496" w:rsidP="001F5496">
      <w:r w:rsidRPr="001F5496">
        <w:t>---</w:t>
      </w:r>
    </w:p>
    <w:p w14:paraId="2CB8C394" w14:textId="77777777" w:rsidR="001F5496" w:rsidRPr="001F5496" w:rsidRDefault="001F5496" w:rsidP="001F5496"/>
    <w:p w14:paraId="4733C847" w14:textId="77777777" w:rsidR="001F5496" w:rsidRPr="001F5496" w:rsidRDefault="001F5496" w:rsidP="001F5496">
      <w:r w:rsidRPr="001F5496">
        <w:rPr>
          <w:b/>
          <w:bCs/>
        </w:rPr>
        <w:t>## 9.5 Domain MECSAI Arbitration</w:t>
      </w:r>
    </w:p>
    <w:p w14:paraId="28971885" w14:textId="77777777" w:rsidR="001F5496" w:rsidRPr="001F5496" w:rsidRDefault="001F5496" w:rsidP="001F5496"/>
    <w:p w14:paraId="47948028" w14:textId="77777777" w:rsidR="001F5496" w:rsidRPr="001F5496" w:rsidRDefault="001F5496" w:rsidP="001F5496">
      <w:r w:rsidRPr="001F5496">
        <w:rPr>
          <w:b/>
          <w:bCs/>
        </w:rPr>
        <w:t>### 9.5.1 MECSAI-HEBER</w:t>
      </w:r>
    </w:p>
    <w:p w14:paraId="27055034" w14:textId="77777777" w:rsidR="001F5496" w:rsidRPr="001F5496" w:rsidRDefault="001F5496" w:rsidP="001F5496">
      <w:r w:rsidRPr="001F5496">
        <w:t>Arbitrates:</w:t>
      </w:r>
    </w:p>
    <w:p w14:paraId="11E2B449" w14:textId="77777777" w:rsidR="001F5496" w:rsidRPr="001F5496" w:rsidRDefault="001F5496" w:rsidP="001F5496">
      <w:r w:rsidRPr="001F5496">
        <w:lastRenderedPageBreak/>
        <w:t>- Energy draw</w:t>
      </w:r>
    </w:p>
    <w:p w14:paraId="412AFC62" w14:textId="77777777" w:rsidR="001F5496" w:rsidRPr="001F5496" w:rsidRDefault="001F5496" w:rsidP="001F5496">
      <w:r w:rsidRPr="001F5496">
        <w:t>- Hydrogen production limits</w:t>
      </w:r>
    </w:p>
    <w:p w14:paraId="2921075B" w14:textId="77777777" w:rsidR="001F5496" w:rsidRPr="001F5496" w:rsidRDefault="001F5496" w:rsidP="001F5496">
      <w:r w:rsidRPr="001F5496">
        <w:t>- Local microgrid conflicts</w:t>
      </w:r>
    </w:p>
    <w:p w14:paraId="7323FA08" w14:textId="77777777" w:rsidR="001F5496" w:rsidRPr="001F5496" w:rsidRDefault="001F5496" w:rsidP="001F5496"/>
    <w:p w14:paraId="463C0C27" w14:textId="77777777" w:rsidR="001F5496" w:rsidRPr="001F5496" w:rsidRDefault="001F5496" w:rsidP="001F5496">
      <w:r w:rsidRPr="001F5496">
        <w:rPr>
          <w:b/>
          <w:bCs/>
        </w:rPr>
        <w:t>### 9.5.2 MECSAI-OSY</w:t>
      </w:r>
    </w:p>
    <w:p w14:paraId="08AB08C4" w14:textId="77777777" w:rsidR="001F5496" w:rsidRPr="001F5496" w:rsidRDefault="001F5496" w:rsidP="001F5496">
      <w:r w:rsidRPr="001F5496">
        <w:t>Arbitrates:</w:t>
      </w:r>
    </w:p>
    <w:p w14:paraId="247BFD74" w14:textId="77777777" w:rsidR="001F5496" w:rsidRPr="001F5496" w:rsidRDefault="001F5496" w:rsidP="001F5496">
      <w:r w:rsidRPr="001F5496">
        <w:t>- Docking lanes</w:t>
      </w:r>
    </w:p>
    <w:p w14:paraId="43B71219" w14:textId="77777777" w:rsidR="001F5496" w:rsidRPr="001F5496" w:rsidRDefault="001F5496" w:rsidP="001F5496">
      <w:r w:rsidRPr="001F5496">
        <w:t>- Fabrication priority</w:t>
      </w:r>
    </w:p>
    <w:p w14:paraId="613E2372" w14:textId="77777777" w:rsidR="001F5496" w:rsidRPr="001F5496" w:rsidRDefault="001F5496" w:rsidP="001F5496">
      <w:r w:rsidRPr="001F5496">
        <w:t>- Robotic traffic</w:t>
      </w:r>
    </w:p>
    <w:p w14:paraId="27E2A881" w14:textId="77777777" w:rsidR="001F5496" w:rsidRPr="001F5496" w:rsidRDefault="001F5496" w:rsidP="001F5496"/>
    <w:p w14:paraId="3D671968" w14:textId="77777777" w:rsidR="001F5496" w:rsidRPr="001F5496" w:rsidRDefault="001F5496" w:rsidP="001F5496">
      <w:r w:rsidRPr="001F5496">
        <w:rPr>
          <w:b/>
          <w:bCs/>
        </w:rPr>
        <w:t>### 9.5.3 MECSAI-SDC</w:t>
      </w:r>
    </w:p>
    <w:p w14:paraId="37467BA1" w14:textId="77777777" w:rsidR="001F5496" w:rsidRPr="001F5496" w:rsidRDefault="001F5496" w:rsidP="001F5496">
      <w:r w:rsidRPr="001F5496">
        <w:t>Arbitrates:</w:t>
      </w:r>
    </w:p>
    <w:p w14:paraId="2601A8F4" w14:textId="77777777" w:rsidR="001F5496" w:rsidRPr="001F5496" w:rsidRDefault="001F5496" w:rsidP="001F5496">
      <w:r w:rsidRPr="001F5496">
        <w:t>- Compute stress loads</w:t>
      </w:r>
    </w:p>
    <w:p w14:paraId="28BB6DD6" w14:textId="77777777" w:rsidR="001F5496" w:rsidRPr="001F5496" w:rsidRDefault="001F5496" w:rsidP="001F5496">
      <w:r w:rsidRPr="001F5496">
        <w:t>- Storage tier access</w:t>
      </w:r>
    </w:p>
    <w:p w14:paraId="39717260" w14:textId="77777777" w:rsidR="001F5496" w:rsidRPr="001F5496" w:rsidRDefault="001F5496" w:rsidP="001F5496">
      <w:r w:rsidRPr="001F5496">
        <w:t>- Replication priority</w:t>
      </w:r>
    </w:p>
    <w:p w14:paraId="503D993A" w14:textId="77777777" w:rsidR="001F5496" w:rsidRPr="001F5496" w:rsidRDefault="001F5496" w:rsidP="001F5496"/>
    <w:p w14:paraId="662C236E" w14:textId="77777777" w:rsidR="001F5496" w:rsidRPr="001F5496" w:rsidRDefault="001F5496" w:rsidP="001F5496">
      <w:r w:rsidRPr="001F5496">
        <w:t>---</w:t>
      </w:r>
    </w:p>
    <w:p w14:paraId="4658193D" w14:textId="77777777" w:rsidR="001F5496" w:rsidRPr="001F5496" w:rsidRDefault="001F5496" w:rsidP="001F5496"/>
    <w:p w14:paraId="3CCD10AD" w14:textId="77777777" w:rsidR="001F5496" w:rsidRPr="001F5496" w:rsidRDefault="001F5496" w:rsidP="001F5496">
      <w:r w:rsidRPr="001F5496">
        <w:rPr>
          <w:b/>
          <w:bCs/>
        </w:rPr>
        <w:t>## 9.6 PRIME Arbitration</w:t>
      </w:r>
    </w:p>
    <w:p w14:paraId="22059CAF" w14:textId="77777777" w:rsidR="001F5496" w:rsidRPr="001F5496" w:rsidRDefault="001F5496" w:rsidP="001F5496"/>
    <w:p w14:paraId="4C58A543" w14:textId="77777777" w:rsidR="001F5496" w:rsidRPr="001F5496" w:rsidRDefault="001F5496" w:rsidP="001F5496">
      <w:r w:rsidRPr="001F5496">
        <w:t>PRIME handles:</w:t>
      </w:r>
    </w:p>
    <w:p w14:paraId="7FC8E450" w14:textId="77777777" w:rsidR="001F5496" w:rsidRPr="001F5496" w:rsidRDefault="001F5496" w:rsidP="001F5496">
      <w:r w:rsidRPr="001F5496">
        <w:t>- Inter-domain resource trades</w:t>
      </w:r>
    </w:p>
    <w:p w14:paraId="58EBBD42" w14:textId="77777777" w:rsidR="001F5496" w:rsidRPr="001F5496" w:rsidRDefault="001F5496" w:rsidP="001F5496">
      <w:r w:rsidRPr="001F5496">
        <w:t>- Multi-system scheduling</w:t>
      </w:r>
    </w:p>
    <w:p w14:paraId="66C871E7" w14:textId="77777777" w:rsidR="001F5496" w:rsidRPr="001F5496" w:rsidRDefault="001F5496" w:rsidP="001F5496">
      <w:r w:rsidRPr="001F5496">
        <w:t>- Fleet-level movement</w:t>
      </w:r>
    </w:p>
    <w:p w14:paraId="32C69E75" w14:textId="77777777" w:rsidR="001F5496" w:rsidRPr="001F5496" w:rsidRDefault="001F5496" w:rsidP="001F5496">
      <w:r w:rsidRPr="001F5496">
        <w:t>- Large-scale constraints</w:t>
      </w:r>
    </w:p>
    <w:p w14:paraId="08B9CBCB" w14:textId="77777777" w:rsidR="001F5496" w:rsidRPr="001F5496" w:rsidRDefault="001F5496" w:rsidP="001F5496">
      <w:r w:rsidRPr="001F5496">
        <w:t>- Global energy quotas</w:t>
      </w:r>
    </w:p>
    <w:p w14:paraId="5ACBE3B1" w14:textId="77777777" w:rsidR="001F5496" w:rsidRPr="001F5496" w:rsidRDefault="001F5496" w:rsidP="001F5496">
      <w:r w:rsidRPr="001F5496">
        <w:lastRenderedPageBreak/>
        <w:t>- Priority mission allocation</w:t>
      </w:r>
    </w:p>
    <w:p w14:paraId="5AEAD8F0" w14:textId="77777777" w:rsidR="001F5496" w:rsidRPr="001F5496" w:rsidRDefault="001F5496" w:rsidP="001F5496"/>
    <w:p w14:paraId="7E914EA5" w14:textId="77777777" w:rsidR="001F5496" w:rsidRPr="001F5496" w:rsidRDefault="001F5496" w:rsidP="001F5496">
      <w:r w:rsidRPr="001F5496">
        <w:t>---</w:t>
      </w:r>
    </w:p>
    <w:p w14:paraId="2782F984" w14:textId="77777777" w:rsidR="001F5496" w:rsidRPr="001F5496" w:rsidRDefault="001F5496" w:rsidP="001F5496"/>
    <w:p w14:paraId="66AB143E" w14:textId="77777777" w:rsidR="001F5496" w:rsidRPr="001F5496" w:rsidRDefault="001F5496" w:rsidP="001F5496">
      <w:r w:rsidRPr="001F5496">
        <w:rPr>
          <w:b/>
          <w:bCs/>
        </w:rPr>
        <w:t>## 9.7 Arbitration Enforcement</w:t>
      </w:r>
    </w:p>
    <w:p w14:paraId="4C347FD1" w14:textId="77777777" w:rsidR="001F5496" w:rsidRPr="001F5496" w:rsidRDefault="001F5496" w:rsidP="001F5496">
      <w:r w:rsidRPr="001F5496">
        <w:t>All arbitration decisions must be:</w:t>
      </w:r>
    </w:p>
    <w:p w14:paraId="151840FB" w14:textId="77777777" w:rsidR="001F5496" w:rsidRPr="001F5496" w:rsidRDefault="001F5496" w:rsidP="001F5496">
      <w:r w:rsidRPr="001F5496">
        <w:t>- Digitally signed</w:t>
      </w:r>
    </w:p>
    <w:p w14:paraId="5E819EAB" w14:textId="77777777" w:rsidR="001F5496" w:rsidRPr="001F5496" w:rsidRDefault="001F5496" w:rsidP="001F5496">
      <w:r w:rsidRPr="001F5496">
        <w:t>- Logged</w:t>
      </w:r>
    </w:p>
    <w:p w14:paraId="2DB0FCE2" w14:textId="77777777" w:rsidR="001F5496" w:rsidRPr="001F5496" w:rsidRDefault="001F5496" w:rsidP="001F5496">
      <w:r w:rsidRPr="001F5496">
        <w:t>- Routed to SDC for permanent storage</w:t>
      </w:r>
    </w:p>
    <w:p w14:paraId="79E2401E" w14:textId="77777777" w:rsidR="001F5496" w:rsidRPr="001F5496" w:rsidRDefault="001F5496" w:rsidP="001F5496">
      <w:r w:rsidRPr="001F5496">
        <w:t>- Traceable for ATB review</w:t>
      </w:r>
    </w:p>
    <w:p w14:paraId="77C2ACD1" w14:textId="77777777" w:rsidR="001F5496" w:rsidRPr="001F5496" w:rsidRDefault="001F5496" w:rsidP="001F5496"/>
    <w:p w14:paraId="026CB9C0" w14:textId="77777777" w:rsidR="001F5496" w:rsidRPr="001F5496" w:rsidRDefault="001F5496" w:rsidP="001F5496">
      <w:r w:rsidRPr="001F5496">
        <w:t>Unauthorized arbitration is rejected at the domain level.</w:t>
      </w:r>
    </w:p>
    <w:p w14:paraId="201EBCEA" w14:textId="77777777" w:rsidR="001F5496" w:rsidRPr="001F5496" w:rsidRDefault="001F5496" w:rsidP="001F5496"/>
    <w:p w14:paraId="56421F65" w14:textId="77777777" w:rsidR="001F5496" w:rsidRPr="001F5496" w:rsidRDefault="001F5496" w:rsidP="001F5496">
      <w:r w:rsidRPr="001F5496">
        <w:t>---</w:t>
      </w:r>
    </w:p>
    <w:p w14:paraId="41BB53FC" w14:textId="77777777" w:rsidR="001F5496" w:rsidRPr="001F5496" w:rsidRDefault="001F5496" w:rsidP="001F5496"/>
    <w:p w14:paraId="4A91D2C6" w14:textId="77777777" w:rsidR="001F5496" w:rsidRPr="001F5496" w:rsidRDefault="001F5496" w:rsidP="001F5496">
      <w:r w:rsidRPr="001F5496">
        <w:rPr>
          <w:b/>
          <w:bCs/>
        </w:rPr>
        <w:t>## 9.8 Summary</w:t>
      </w:r>
    </w:p>
    <w:p w14:paraId="574FC2CE" w14:textId="77777777" w:rsidR="001F5496" w:rsidRPr="001F5496" w:rsidRDefault="001F5496" w:rsidP="001F5496">
      <w:r w:rsidRPr="001F5496">
        <w:t>This section ensures:</w:t>
      </w:r>
    </w:p>
    <w:p w14:paraId="29F1409D" w14:textId="77777777" w:rsidR="001F5496" w:rsidRPr="001F5496" w:rsidRDefault="001F5496" w:rsidP="001F5496">
      <w:r w:rsidRPr="001F5496">
        <w:t>- No conflicts stall operations  </w:t>
      </w:r>
    </w:p>
    <w:p w14:paraId="27489077" w14:textId="77777777" w:rsidR="001F5496" w:rsidRPr="001F5496" w:rsidRDefault="001F5496" w:rsidP="001F5496">
      <w:r w:rsidRPr="001F5496">
        <w:t>- All autonomous activity respects safety boundaries  </w:t>
      </w:r>
    </w:p>
    <w:p w14:paraId="25DAFF5F" w14:textId="77777777" w:rsidR="001F5496" w:rsidRPr="001F5496" w:rsidRDefault="001F5496" w:rsidP="001F5496">
      <w:r w:rsidRPr="001F5496">
        <w:t>- Arbitration flows logically upward  </w:t>
      </w:r>
    </w:p>
    <w:p w14:paraId="5D83A6B1" w14:textId="77777777" w:rsidR="001F5496" w:rsidRPr="001F5496" w:rsidRDefault="001F5496" w:rsidP="001F5496">
      <w:r w:rsidRPr="001F5496">
        <w:t>- PRIME has final algorithmic authority  </w:t>
      </w:r>
    </w:p>
    <w:p w14:paraId="1E9EC392" w14:textId="77777777" w:rsidR="001F5496" w:rsidRPr="001F5496" w:rsidRDefault="001F5496" w:rsidP="001F5496">
      <w:r w:rsidRPr="001F5496">
        <w:t>- ATB retains ultimate command authority  </w:t>
      </w:r>
    </w:p>
    <w:p w14:paraId="4BC187C3" w14:textId="77777777" w:rsidR="001F5496" w:rsidRPr="001F5496" w:rsidRDefault="001F5496" w:rsidP="001F5496"/>
    <w:p w14:paraId="5A8227DE" w14:textId="77777777" w:rsidR="001F5496" w:rsidRPr="001F5496" w:rsidRDefault="001F5496" w:rsidP="001F5496">
      <w:r w:rsidRPr="001F5496">
        <w:t>The system is unambiguous, safe, and resilient at every operational boundary.</w:t>
      </w:r>
    </w:p>
    <w:p w14:paraId="4E405C4B" w14:textId="77777777" w:rsidR="001F5496" w:rsidRPr="001F5496" w:rsidRDefault="001F5496" w:rsidP="001F5496">
      <w:r w:rsidRPr="001F5496">
        <w:br/>
      </w:r>
    </w:p>
    <w:p w14:paraId="162191A0" w14:textId="77777777" w:rsidR="001F5496" w:rsidRPr="001F5496" w:rsidRDefault="001F5496" w:rsidP="001F5496">
      <w:r w:rsidRPr="001F5496">
        <w:rPr>
          <w:b/>
          <w:bCs/>
        </w:rPr>
        <w:lastRenderedPageBreak/>
        <w:t>## 10. Appendices</w:t>
      </w:r>
    </w:p>
    <w:p w14:paraId="20DC5B94" w14:textId="77777777" w:rsidR="001F5496" w:rsidRPr="001F5496" w:rsidRDefault="001F5496" w:rsidP="001F5496"/>
    <w:p w14:paraId="40B1F5F0" w14:textId="77777777" w:rsidR="001F5496" w:rsidRPr="001F5496" w:rsidRDefault="001F5496" w:rsidP="001F5496">
      <w:r w:rsidRPr="001F5496">
        <w:t>---</w:t>
      </w:r>
    </w:p>
    <w:p w14:paraId="0634C25F" w14:textId="77777777" w:rsidR="001F5496" w:rsidRPr="001F5496" w:rsidRDefault="001F5496" w:rsidP="001F5496"/>
    <w:p w14:paraId="3111633F" w14:textId="77777777" w:rsidR="001F5496" w:rsidRPr="001F5496" w:rsidRDefault="001F5496" w:rsidP="001F5496">
      <w:r w:rsidRPr="001F5496">
        <w:rPr>
          <w:b/>
          <w:bCs/>
        </w:rPr>
        <w:t># Appendix A — Supervisor Loss State Machine (Full Detail)</w:t>
      </w:r>
    </w:p>
    <w:p w14:paraId="03192C3A" w14:textId="77777777" w:rsidR="001F5496" w:rsidRPr="001F5496" w:rsidRDefault="001F5496" w:rsidP="001F5496"/>
    <w:p w14:paraId="77C2535B" w14:textId="77777777" w:rsidR="001F5496" w:rsidRPr="001F5496" w:rsidRDefault="001F5496" w:rsidP="001F5496">
      <w:r w:rsidRPr="001F5496">
        <w:rPr>
          <w:b/>
          <w:bCs/>
        </w:rPr>
        <w:t>### A.1 Overview</w:t>
      </w:r>
    </w:p>
    <w:p w14:paraId="7504C34B" w14:textId="77777777" w:rsidR="001F5496" w:rsidRPr="001F5496" w:rsidRDefault="001F5496" w:rsidP="001F5496">
      <w:r w:rsidRPr="001F5496">
        <w:t>All autonomous assets (tugs, OSY modules, Heber systems, SDC nodes) follow a unified state machine when supervisor control is lost.</w:t>
      </w:r>
    </w:p>
    <w:p w14:paraId="52C5011E" w14:textId="77777777" w:rsidR="001F5496" w:rsidRPr="001F5496" w:rsidRDefault="001F5496" w:rsidP="001F5496"/>
    <w:p w14:paraId="6AC8B2E3" w14:textId="77777777" w:rsidR="001F5496" w:rsidRPr="001F5496" w:rsidRDefault="001F5496" w:rsidP="001F5496">
      <w:r w:rsidRPr="001F5496">
        <w:rPr>
          <w:b/>
          <w:bCs/>
        </w:rPr>
        <w:t>### A.2 Detailed State Machine</w:t>
      </w:r>
    </w:p>
    <w:p w14:paraId="3083AA3F" w14:textId="77777777" w:rsidR="001F5496" w:rsidRPr="001F5496" w:rsidRDefault="001F5496" w:rsidP="001F5496"/>
    <w:p w14:paraId="46270F6C" w14:textId="77777777" w:rsidR="001F5496" w:rsidRPr="001F5496" w:rsidRDefault="001F5496" w:rsidP="001F5496">
      <w:r w:rsidRPr="001F5496">
        <w:t>```</w:t>
      </w:r>
    </w:p>
    <w:p w14:paraId="63878896" w14:textId="77777777" w:rsidR="001F5496" w:rsidRPr="001F5496" w:rsidRDefault="001F5496" w:rsidP="001F5496">
      <w:r w:rsidRPr="001F5496">
        <w:t>                ┌───────────────────────────────┐</w:t>
      </w:r>
    </w:p>
    <w:p w14:paraId="618FC0FA" w14:textId="77777777" w:rsidR="001F5496" w:rsidRPr="001F5496" w:rsidRDefault="001F5496" w:rsidP="001F5496">
      <w:r w:rsidRPr="001F5496">
        <w:t>                │         Nominal-Remote        │</w:t>
      </w:r>
    </w:p>
    <w:p w14:paraId="62EB1288" w14:textId="77777777" w:rsidR="001F5496" w:rsidRPr="001F5496" w:rsidRDefault="001F5496" w:rsidP="001F5496">
      <w:r w:rsidRPr="001F5496">
        <w:t>                │ (Full Supervision &amp; Commands) │</w:t>
      </w:r>
    </w:p>
    <w:p w14:paraId="6F32D1D5" w14:textId="77777777" w:rsidR="001F5496" w:rsidRPr="001F5496" w:rsidRDefault="001F5496" w:rsidP="001F5496">
      <w:r w:rsidRPr="001F5496">
        <w:t>                └──────────────</w:t>
      </w:r>
      <w:r w:rsidRPr="001F5496">
        <w:rPr>
          <w:rFonts w:ascii="MS Gothic" w:eastAsia="MS Gothic" w:hAnsi="MS Gothic" w:cs="MS Gothic" w:hint="eastAsia"/>
        </w:rPr>
        <w:t>┬</w:t>
      </w:r>
      <w:r w:rsidRPr="001F5496">
        <w:rPr>
          <w:rFonts w:ascii="Aptos" w:hAnsi="Aptos" w:cs="Aptos"/>
        </w:rPr>
        <w:t>────────────────┘</w:t>
      </w:r>
    </w:p>
    <w:p w14:paraId="0BA8BDD6" w14:textId="77777777" w:rsidR="001F5496" w:rsidRPr="001F5496" w:rsidRDefault="001F5496" w:rsidP="001F5496">
      <w:r w:rsidRPr="001F5496">
        <w:t>                               │ Heartbeat Degraded</w:t>
      </w:r>
    </w:p>
    <w:p w14:paraId="63876C1E" w14:textId="77777777" w:rsidR="001F5496" w:rsidRPr="001F5496" w:rsidRDefault="001F5496" w:rsidP="001F5496">
      <w:r w:rsidRPr="001F5496">
        <w:t>                               v</w:t>
      </w:r>
    </w:p>
    <w:p w14:paraId="5D4BAFA3" w14:textId="77777777" w:rsidR="001F5496" w:rsidRPr="001F5496" w:rsidRDefault="001F5496" w:rsidP="001F5496">
      <w:r w:rsidRPr="001F5496">
        <w:t>                ┌───────────────────────────────┐</w:t>
      </w:r>
    </w:p>
    <w:p w14:paraId="3B9DD9E8" w14:textId="77777777" w:rsidR="001F5496" w:rsidRPr="001F5496" w:rsidRDefault="001F5496" w:rsidP="001F5496">
      <w:r w:rsidRPr="001F5496">
        <w:t>                │         Nominal-Local         │</w:t>
      </w:r>
    </w:p>
    <w:p w14:paraId="31BD5D05" w14:textId="77777777" w:rsidR="001F5496" w:rsidRPr="001F5496" w:rsidRDefault="001F5496" w:rsidP="001F5496">
      <w:r w:rsidRPr="001F5496">
        <w:t>                │ (Supervisor slow but present) │</w:t>
      </w:r>
    </w:p>
    <w:p w14:paraId="48A64416" w14:textId="77777777" w:rsidR="001F5496" w:rsidRPr="001F5496" w:rsidRDefault="001F5496" w:rsidP="001F5496">
      <w:r w:rsidRPr="001F5496">
        <w:t>                └──────────────</w:t>
      </w:r>
      <w:r w:rsidRPr="001F5496">
        <w:rPr>
          <w:rFonts w:ascii="MS Gothic" w:eastAsia="MS Gothic" w:hAnsi="MS Gothic" w:cs="MS Gothic" w:hint="eastAsia"/>
        </w:rPr>
        <w:t>┬</w:t>
      </w:r>
      <w:r w:rsidRPr="001F5496">
        <w:rPr>
          <w:rFonts w:ascii="Aptos" w:hAnsi="Aptos" w:cs="Aptos"/>
        </w:rPr>
        <w:t>────────────────┘</w:t>
      </w:r>
    </w:p>
    <w:p w14:paraId="2D8ECD78" w14:textId="77777777" w:rsidR="001F5496" w:rsidRPr="001F5496" w:rsidRDefault="001F5496" w:rsidP="001F5496">
      <w:r w:rsidRPr="001F5496">
        <w:t>                    Lease Exp   │</w:t>
      </w:r>
    </w:p>
    <w:p w14:paraId="5A6D4763" w14:textId="77777777" w:rsidR="001F5496" w:rsidRPr="001F5496" w:rsidRDefault="001F5496" w:rsidP="001F5496">
      <w:r w:rsidRPr="001F5496">
        <w:t>                               v</w:t>
      </w:r>
    </w:p>
    <w:p w14:paraId="2D589627" w14:textId="77777777" w:rsidR="001F5496" w:rsidRPr="001F5496" w:rsidRDefault="001F5496" w:rsidP="001F5496">
      <w:r w:rsidRPr="001F5496">
        <w:t>                ┌───────────────────────────────┐</w:t>
      </w:r>
    </w:p>
    <w:p w14:paraId="3A85334E" w14:textId="77777777" w:rsidR="001F5496" w:rsidRPr="001F5496" w:rsidRDefault="001F5496" w:rsidP="001F5496">
      <w:r w:rsidRPr="001F5496">
        <w:lastRenderedPageBreak/>
        <w:t>                │     Supervisor-Lost: T1       │</w:t>
      </w:r>
    </w:p>
    <w:p w14:paraId="230E08B6" w14:textId="77777777" w:rsidR="001F5496" w:rsidRPr="001F5496" w:rsidRDefault="001F5496" w:rsidP="001F5496">
      <w:r w:rsidRPr="001F5496">
        <w:t xml:space="preserve">                │ (Abort unsafe, finish </w:t>
      </w:r>
      <w:proofErr w:type="gramStart"/>
      <w:r w:rsidRPr="001F5496">
        <w:t>micro)  │</w:t>
      </w:r>
      <w:proofErr w:type="gramEnd"/>
    </w:p>
    <w:p w14:paraId="6C70EBA2" w14:textId="77777777" w:rsidR="001F5496" w:rsidRPr="001F5496" w:rsidRDefault="001F5496" w:rsidP="001F5496">
      <w:r w:rsidRPr="001F5496">
        <w:t>                └──────────────</w:t>
      </w:r>
      <w:r w:rsidRPr="001F5496">
        <w:rPr>
          <w:rFonts w:ascii="MS Gothic" w:eastAsia="MS Gothic" w:hAnsi="MS Gothic" w:cs="MS Gothic" w:hint="eastAsia"/>
        </w:rPr>
        <w:t>┬</w:t>
      </w:r>
      <w:r w:rsidRPr="001F5496">
        <w:rPr>
          <w:rFonts w:ascii="Aptos" w:hAnsi="Aptos" w:cs="Aptos"/>
        </w:rPr>
        <w:t>────────────────┘</w:t>
      </w:r>
    </w:p>
    <w:p w14:paraId="430C8490" w14:textId="77777777" w:rsidR="001F5496" w:rsidRPr="001F5496" w:rsidRDefault="001F5496" w:rsidP="001F5496">
      <w:r w:rsidRPr="001F5496">
        <w:t>                       Time &gt; T1│</w:t>
      </w:r>
    </w:p>
    <w:p w14:paraId="52465291" w14:textId="77777777" w:rsidR="001F5496" w:rsidRPr="001F5496" w:rsidRDefault="001F5496" w:rsidP="001F5496">
      <w:r w:rsidRPr="001F5496">
        <w:t>                               v</w:t>
      </w:r>
    </w:p>
    <w:p w14:paraId="6EDA5EBD" w14:textId="77777777" w:rsidR="001F5496" w:rsidRPr="001F5496" w:rsidRDefault="001F5496" w:rsidP="001F5496">
      <w:r w:rsidRPr="001F5496">
        <w:t>                ┌───────────────────────────────┐</w:t>
      </w:r>
    </w:p>
    <w:p w14:paraId="4A715F3D" w14:textId="77777777" w:rsidR="001F5496" w:rsidRPr="001F5496" w:rsidRDefault="001F5496" w:rsidP="001F5496">
      <w:r w:rsidRPr="001F5496">
        <w:t>                │     Supervisor-Lost: T2       │</w:t>
      </w:r>
    </w:p>
    <w:p w14:paraId="7A5F7442" w14:textId="77777777" w:rsidR="001F5496" w:rsidRPr="001F5496" w:rsidRDefault="001F5496" w:rsidP="001F5496">
      <w:r w:rsidRPr="001F5496">
        <w:t>                │ (Move to safe orbit/</w:t>
      </w:r>
      <w:proofErr w:type="gramStart"/>
      <w:r w:rsidRPr="001F5496">
        <w:t xml:space="preserve">state)   </w:t>
      </w:r>
      <w:proofErr w:type="gramEnd"/>
      <w:r w:rsidRPr="001F5496">
        <w:t> │</w:t>
      </w:r>
    </w:p>
    <w:p w14:paraId="3AFC04A8" w14:textId="77777777" w:rsidR="001F5496" w:rsidRPr="001F5496" w:rsidRDefault="001F5496" w:rsidP="001F5496">
      <w:r w:rsidRPr="001F5496">
        <w:t>                └──────────────</w:t>
      </w:r>
      <w:r w:rsidRPr="001F5496">
        <w:rPr>
          <w:rFonts w:ascii="MS Gothic" w:eastAsia="MS Gothic" w:hAnsi="MS Gothic" w:cs="MS Gothic" w:hint="eastAsia"/>
        </w:rPr>
        <w:t>┬</w:t>
      </w:r>
      <w:r w:rsidRPr="001F5496">
        <w:rPr>
          <w:rFonts w:ascii="Aptos" w:hAnsi="Aptos" w:cs="Aptos"/>
        </w:rPr>
        <w:t>────────────────┘</w:t>
      </w:r>
    </w:p>
    <w:p w14:paraId="714B8475" w14:textId="77777777" w:rsidR="001F5496" w:rsidRPr="001F5496" w:rsidRDefault="001F5496" w:rsidP="001F5496">
      <w:r w:rsidRPr="001F5496">
        <w:t>                       Time &gt; T2│</w:t>
      </w:r>
    </w:p>
    <w:p w14:paraId="79257E20" w14:textId="77777777" w:rsidR="001F5496" w:rsidRPr="001F5496" w:rsidRDefault="001F5496" w:rsidP="001F5496">
      <w:r w:rsidRPr="001F5496">
        <w:t>                               v</w:t>
      </w:r>
    </w:p>
    <w:p w14:paraId="2E649B1F" w14:textId="77777777" w:rsidR="001F5496" w:rsidRPr="001F5496" w:rsidRDefault="001F5496" w:rsidP="001F5496">
      <w:r w:rsidRPr="001F5496">
        <w:t>                ┌───────────────────────────────┐</w:t>
      </w:r>
    </w:p>
    <w:p w14:paraId="649FB3B9" w14:textId="77777777" w:rsidR="001F5496" w:rsidRPr="001F5496" w:rsidRDefault="001F5496" w:rsidP="001F5496">
      <w:r w:rsidRPr="001F5496">
        <w:t>                │     Supervisor-Lost: T3       │</w:t>
      </w:r>
    </w:p>
    <w:p w14:paraId="5DBEBAA3" w14:textId="77777777" w:rsidR="001F5496" w:rsidRPr="001F5496" w:rsidRDefault="001F5496" w:rsidP="001F5496">
      <w:r w:rsidRPr="001F5496">
        <w:t>                │      </w:t>
      </w:r>
      <w:proofErr w:type="gramStart"/>
      <w:r w:rsidRPr="001F5496">
        <w:t xml:space="preserve">   (</w:t>
      </w:r>
      <w:proofErr w:type="gramEnd"/>
      <w:r w:rsidRPr="001F5496">
        <w:t xml:space="preserve">Safe </w:t>
      </w:r>
      <w:proofErr w:type="gramStart"/>
      <w:r w:rsidRPr="001F5496">
        <w:t xml:space="preserve">Mode)   </w:t>
      </w:r>
      <w:proofErr w:type="gramEnd"/>
      <w:r w:rsidRPr="001F5496">
        <w:t>        │</w:t>
      </w:r>
    </w:p>
    <w:p w14:paraId="790AF7C5" w14:textId="77777777" w:rsidR="001F5496" w:rsidRPr="001F5496" w:rsidRDefault="001F5496" w:rsidP="001F5496">
      <w:r w:rsidRPr="001F5496">
        <w:t>                └───────────────────────────────┘</w:t>
      </w:r>
    </w:p>
    <w:p w14:paraId="34D04ABC" w14:textId="77777777" w:rsidR="001F5496" w:rsidRPr="001F5496" w:rsidRDefault="001F5496" w:rsidP="001F5496">
      <w:r w:rsidRPr="001F5496">
        <w:t>```</w:t>
      </w:r>
    </w:p>
    <w:p w14:paraId="35CFE60A" w14:textId="77777777" w:rsidR="001F5496" w:rsidRPr="001F5496" w:rsidRDefault="001F5496" w:rsidP="001F5496"/>
    <w:p w14:paraId="03B8DC03" w14:textId="77777777" w:rsidR="001F5496" w:rsidRPr="001F5496" w:rsidRDefault="001F5496" w:rsidP="001F5496">
      <w:r w:rsidRPr="001F5496">
        <w:rPr>
          <w:b/>
          <w:bCs/>
        </w:rPr>
        <w:t>### A.3 Entry/Exit Conditions</w:t>
      </w:r>
    </w:p>
    <w:p w14:paraId="65DD126A" w14:textId="77777777" w:rsidR="001F5496" w:rsidRPr="001F5496" w:rsidRDefault="001F5496" w:rsidP="001F5496">
      <w:r w:rsidRPr="001F5496">
        <w:t xml:space="preserve">- </w:t>
      </w:r>
      <w:r w:rsidRPr="001F5496">
        <w:rPr>
          <w:b/>
          <w:bCs/>
        </w:rPr>
        <w:t>**Nominal-Remote → Nominal-Local**</w:t>
      </w:r>
      <w:r w:rsidRPr="001F5496">
        <w:t>: packet latency &gt; threshold.</w:t>
      </w:r>
    </w:p>
    <w:p w14:paraId="6D18569B" w14:textId="77777777" w:rsidR="001F5496" w:rsidRPr="001F5496" w:rsidRDefault="001F5496" w:rsidP="001F5496">
      <w:r w:rsidRPr="001F5496">
        <w:t xml:space="preserve">- </w:t>
      </w:r>
      <w:r w:rsidRPr="001F5496">
        <w:rPr>
          <w:b/>
          <w:bCs/>
        </w:rPr>
        <w:t>**Nominal-Local → T1**</w:t>
      </w:r>
      <w:r w:rsidRPr="001F5496">
        <w:t>: lease expired.</w:t>
      </w:r>
    </w:p>
    <w:p w14:paraId="59BF59F0" w14:textId="77777777" w:rsidR="001F5496" w:rsidRPr="001F5496" w:rsidRDefault="001F5496" w:rsidP="001F5496">
      <w:r w:rsidRPr="001F5496">
        <w:t xml:space="preserve">- </w:t>
      </w:r>
      <w:r w:rsidRPr="001F5496">
        <w:rPr>
          <w:b/>
          <w:bCs/>
        </w:rPr>
        <w:t>**T1 → T2**</w:t>
      </w:r>
      <w:r w:rsidRPr="001F5496">
        <w:t xml:space="preserve">: </w:t>
      </w:r>
      <w:proofErr w:type="gramStart"/>
      <w:r w:rsidRPr="001F5496">
        <w:t>no</w:t>
      </w:r>
      <w:proofErr w:type="gramEnd"/>
      <w:r w:rsidRPr="001F5496">
        <w:t xml:space="preserve"> supervisor found, time exceeded.</w:t>
      </w:r>
    </w:p>
    <w:p w14:paraId="1CEA401B" w14:textId="77777777" w:rsidR="001F5496" w:rsidRPr="001F5496" w:rsidRDefault="001F5496" w:rsidP="001F5496">
      <w:r w:rsidRPr="001F5496">
        <w:t xml:space="preserve">- </w:t>
      </w:r>
      <w:r w:rsidRPr="001F5496">
        <w:rPr>
          <w:b/>
          <w:bCs/>
        </w:rPr>
        <w:t>**T2 → T3**</w:t>
      </w:r>
      <w:r w:rsidRPr="001F5496">
        <w:t>: asset switches to Safe Mode.</w:t>
      </w:r>
    </w:p>
    <w:p w14:paraId="61A9FF35" w14:textId="77777777" w:rsidR="001F5496" w:rsidRPr="001F5496" w:rsidRDefault="001F5496" w:rsidP="001F5496">
      <w:r w:rsidRPr="001F5496">
        <w:t xml:space="preserve">- </w:t>
      </w:r>
      <w:r w:rsidRPr="001F5496">
        <w:rPr>
          <w:b/>
          <w:bCs/>
        </w:rPr>
        <w:t>**Any state → Nominal-Remote**</w:t>
      </w:r>
      <w:r w:rsidRPr="001F5496">
        <w:t>: valid supervisor lease + command received.</w:t>
      </w:r>
    </w:p>
    <w:p w14:paraId="51B08552" w14:textId="77777777" w:rsidR="001F5496" w:rsidRPr="001F5496" w:rsidRDefault="001F5496" w:rsidP="001F5496"/>
    <w:p w14:paraId="7BF7784C" w14:textId="77777777" w:rsidR="001F5496" w:rsidRPr="001F5496" w:rsidRDefault="001F5496" w:rsidP="001F5496">
      <w:r w:rsidRPr="001F5496">
        <w:rPr>
          <w:b/>
          <w:bCs/>
        </w:rPr>
        <w:t>### A.4 Tug-Specific Behavior</w:t>
      </w:r>
    </w:p>
    <w:p w14:paraId="5FCEEFD2" w14:textId="77777777" w:rsidR="001F5496" w:rsidRPr="001F5496" w:rsidRDefault="001F5496" w:rsidP="001F5496">
      <w:r w:rsidRPr="001F5496">
        <w:t>- Abort burns in T1.</w:t>
      </w:r>
    </w:p>
    <w:p w14:paraId="20D34101" w14:textId="77777777" w:rsidR="001F5496" w:rsidRPr="001F5496" w:rsidRDefault="001F5496" w:rsidP="001F5496">
      <w:r w:rsidRPr="001F5496">
        <w:lastRenderedPageBreak/>
        <w:t>- No new burns in T2.</w:t>
      </w:r>
    </w:p>
    <w:p w14:paraId="6371848D" w14:textId="77777777" w:rsidR="001F5496" w:rsidRPr="001F5496" w:rsidRDefault="001F5496" w:rsidP="001F5496">
      <w:r w:rsidRPr="001F5496">
        <w:t>- Thruster cold-lock in T3.</w:t>
      </w:r>
    </w:p>
    <w:p w14:paraId="14F6F01D" w14:textId="77777777" w:rsidR="001F5496" w:rsidRPr="001F5496" w:rsidRDefault="001F5496" w:rsidP="001F5496">
      <w:r w:rsidRPr="001F5496">
        <w:t>- Beaconing at interval.</w:t>
      </w:r>
    </w:p>
    <w:p w14:paraId="606648AC" w14:textId="77777777" w:rsidR="001F5496" w:rsidRPr="001F5496" w:rsidRDefault="001F5496" w:rsidP="001F5496"/>
    <w:p w14:paraId="4EFEDAE8" w14:textId="77777777" w:rsidR="001F5496" w:rsidRPr="001F5496" w:rsidRDefault="001F5496" w:rsidP="001F5496">
      <w:r w:rsidRPr="001F5496">
        <w:rPr>
          <w:b/>
          <w:bCs/>
        </w:rPr>
        <w:t>### A.5 OSY Module Behavior</w:t>
      </w:r>
    </w:p>
    <w:p w14:paraId="2220C9C1" w14:textId="77777777" w:rsidR="001F5496" w:rsidRPr="001F5496" w:rsidRDefault="001F5496" w:rsidP="001F5496">
      <w:r w:rsidRPr="001F5496">
        <w:t>- Freeze fabrication queues.</w:t>
      </w:r>
    </w:p>
    <w:p w14:paraId="5EE8B1ED" w14:textId="77777777" w:rsidR="001F5496" w:rsidRPr="001F5496" w:rsidRDefault="001F5496" w:rsidP="001F5496">
      <w:r w:rsidRPr="001F5496">
        <w:t>- Lock docking interfaces.</w:t>
      </w:r>
    </w:p>
    <w:p w14:paraId="1FFEAF82" w14:textId="77777777" w:rsidR="001F5496" w:rsidRPr="001F5496" w:rsidRDefault="001F5496" w:rsidP="001F5496">
      <w:r w:rsidRPr="001F5496">
        <w:t>- Restrict robotic movement.</w:t>
      </w:r>
    </w:p>
    <w:p w14:paraId="089FE2F9" w14:textId="77777777" w:rsidR="001F5496" w:rsidRPr="001F5496" w:rsidRDefault="001F5496" w:rsidP="001F5496"/>
    <w:p w14:paraId="78D32EA3" w14:textId="77777777" w:rsidR="001F5496" w:rsidRPr="001F5496" w:rsidRDefault="001F5496" w:rsidP="001F5496">
      <w:r w:rsidRPr="001F5496">
        <w:rPr>
          <w:b/>
          <w:bCs/>
        </w:rPr>
        <w:t>### A.6 Heber System Behavior</w:t>
      </w:r>
    </w:p>
    <w:p w14:paraId="58B12EA8" w14:textId="77777777" w:rsidR="001F5496" w:rsidRPr="001F5496" w:rsidRDefault="001F5496" w:rsidP="001F5496">
      <w:r w:rsidRPr="001F5496">
        <w:t>- Fuel cells maintain critical load.</w:t>
      </w:r>
    </w:p>
    <w:p w14:paraId="2057BE39" w14:textId="77777777" w:rsidR="001F5496" w:rsidRPr="001F5496" w:rsidRDefault="001F5496" w:rsidP="001F5496">
      <w:r w:rsidRPr="001F5496">
        <w:t xml:space="preserve">- </w:t>
      </w:r>
      <w:proofErr w:type="spellStart"/>
      <w:r w:rsidRPr="001F5496">
        <w:t>Electrolyzers</w:t>
      </w:r>
      <w:proofErr w:type="spellEnd"/>
      <w:r w:rsidRPr="001F5496">
        <w:t xml:space="preserve"> throttle to minimum.</w:t>
      </w:r>
    </w:p>
    <w:p w14:paraId="6129465B" w14:textId="77777777" w:rsidR="001F5496" w:rsidRPr="001F5496" w:rsidRDefault="001F5496" w:rsidP="001F5496">
      <w:r w:rsidRPr="001F5496">
        <w:t>- EV charging disabled.</w:t>
      </w:r>
    </w:p>
    <w:p w14:paraId="077CED00" w14:textId="77777777" w:rsidR="001F5496" w:rsidRPr="001F5496" w:rsidRDefault="001F5496" w:rsidP="001F5496"/>
    <w:p w14:paraId="5E9CC79B" w14:textId="77777777" w:rsidR="001F5496" w:rsidRPr="001F5496" w:rsidRDefault="001F5496" w:rsidP="001F5496">
      <w:r w:rsidRPr="001F5496">
        <w:rPr>
          <w:b/>
          <w:bCs/>
        </w:rPr>
        <w:t>### A.7 SDC Node Behavior</w:t>
      </w:r>
    </w:p>
    <w:p w14:paraId="3FA25E66" w14:textId="77777777" w:rsidR="001F5496" w:rsidRPr="001F5496" w:rsidRDefault="001F5496" w:rsidP="001F5496">
      <w:r w:rsidRPr="001F5496">
        <w:t>- Switch to minimal compute mode.</w:t>
      </w:r>
    </w:p>
    <w:p w14:paraId="530C47C5" w14:textId="77777777" w:rsidR="001F5496" w:rsidRPr="001F5496" w:rsidRDefault="001F5496" w:rsidP="001F5496">
      <w:r w:rsidRPr="001F5496">
        <w:t>- Maintain replication where possible.</w:t>
      </w:r>
    </w:p>
    <w:p w14:paraId="192A2CCE" w14:textId="77777777" w:rsidR="001F5496" w:rsidRPr="001F5496" w:rsidRDefault="001F5496" w:rsidP="001F5496">
      <w:r w:rsidRPr="001F5496">
        <w:t>- Delay analytics until reconnect.</w:t>
      </w:r>
    </w:p>
    <w:p w14:paraId="0205A552" w14:textId="77777777" w:rsidR="001F5496" w:rsidRPr="001F5496" w:rsidRDefault="001F5496" w:rsidP="001F5496"/>
    <w:p w14:paraId="2DA3DD08" w14:textId="77777777" w:rsidR="001F5496" w:rsidRPr="001F5496" w:rsidRDefault="001F5496" w:rsidP="001F5496">
      <w:r w:rsidRPr="001F5496">
        <w:t>---</w:t>
      </w:r>
    </w:p>
    <w:p w14:paraId="02635620" w14:textId="77777777" w:rsidR="001F5496" w:rsidRPr="001F5496" w:rsidRDefault="001F5496" w:rsidP="001F5496"/>
    <w:p w14:paraId="37EBC86A" w14:textId="77777777" w:rsidR="001F5496" w:rsidRPr="001F5496" w:rsidRDefault="001F5496" w:rsidP="001F5496">
      <w:r w:rsidRPr="001F5496">
        <w:rPr>
          <w:b/>
          <w:bCs/>
        </w:rPr>
        <w:t># Appendix B — Safe Mode Definitions</w:t>
      </w:r>
    </w:p>
    <w:p w14:paraId="6B746C97" w14:textId="77777777" w:rsidR="001F5496" w:rsidRPr="001F5496" w:rsidRDefault="001F5496" w:rsidP="001F5496"/>
    <w:p w14:paraId="6C76C4C7" w14:textId="77777777" w:rsidR="001F5496" w:rsidRPr="001F5496" w:rsidRDefault="001F5496" w:rsidP="001F5496">
      <w:r w:rsidRPr="001F5496">
        <w:rPr>
          <w:b/>
          <w:bCs/>
        </w:rPr>
        <w:t>### B.1 Tug Safe Mode</w:t>
      </w:r>
    </w:p>
    <w:p w14:paraId="2368041A" w14:textId="77777777" w:rsidR="001F5496" w:rsidRPr="001F5496" w:rsidRDefault="001F5496" w:rsidP="001F5496">
      <w:r w:rsidRPr="001F5496">
        <w:t>- Maintain attitude stability.</w:t>
      </w:r>
    </w:p>
    <w:p w14:paraId="68720C05" w14:textId="77777777" w:rsidR="001F5496" w:rsidRPr="001F5496" w:rsidRDefault="001F5496" w:rsidP="001F5496">
      <w:r w:rsidRPr="001F5496">
        <w:t>- Solar orientation optimized.</w:t>
      </w:r>
    </w:p>
    <w:p w14:paraId="7A440CF4" w14:textId="77777777" w:rsidR="001F5496" w:rsidRPr="001F5496" w:rsidRDefault="001F5496" w:rsidP="001F5496">
      <w:r w:rsidRPr="001F5496">
        <w:lastRenderedPageBreak/>
        <w:t>- Reduce power draw.</w:t>
      </w:r>
    </w:p>
    <w:p w14:paraId="1FB1F77C" w14:textId="77777777" w:rsidR="001F5496" w:rsidRPr="001F5496" w:rsidRDefault="001F5496" w:rsidP="001F5496">
      <w:r w:rsidRPr="001F5496">
        <w:t>- Orbit kept inside “safe box”.</w:t>
      </w:r>
    </w:p>
    <w:p w14:paraId="097019DB" w14:textId="77777777" w:rsidR="001F5496" w:rsidRPr="001F5496" w:rsidRDefault="001F5496" w:rsidP="001F5496"/>
    <w:p w14:paraId="2C9C96D0" w14:textId="77777777" w:rsidR="001F5496" w:rsidRPr="001F5496" w:rsidRDefault="001F5496" w:rsidP="001F5496">
      <w:r w:rsidRPr="001F5496">
        <w:rPr>
          <w:b/>
          <w:bCs/>
        </w:rPr>
        <w:t>### B.2 OSY Safe Mode</w:t>
      </w:r>
    </w:p>
    <w:p w14:paraId="0E528281" w14:textId="77777777" w:rsidR="001F5496" w:rsidRPr="001F5496" w:rsidRDefault="001F5496" w:rsidP="001F5496">
      <w:r w:rsidRPr="001F5496">
        <w:t>- Habitat zones sealed.</w:t>
      </w:r>
    </w:p>
    <w:p w14:paraId="0E6559A5" w14:textId="77777777" w:rsidR="001F5496" w:rsidRPr="001F5496" w:rsidRDefault="001F5496" w:rsidP="001F5496">
      <w:r w:rsidRPr="001F5496">
        <w:t>- Rotation stabilized.</w:t>
      </w:r>
    </w:p>
    <w:p w14:paraId="612CCD0E" w14:textId="77777777" w:rsidR="001F5496" w:rsidRPr="001F5496" w:rsidRDefault="001F5496" w:rsidP="001F5496">
      <w:r w:rsidRPr="001F5496">
        <w:t>- Life-support redundancy enabled.</w:t>
      </w:r>
    </w:p>
    <w:p w14:paraId="0EC3822F" w14:textId="77777777" w:rsidR="001F5496" w:rsidRPr="001F5496" w:rsidRDefault="001F5496" w:rsidP="001F5496">
      <w:r w:rsidRPr="001F5496">
        <w:t>- Docking disabled.</w:t>
      </w:r>
    </w:p>
    <w:p w14:paraId="7D65EE5B" w14:textId="77777777" w:rsidR="001F5496" w:rsidRPr="001F5496" w:rsidRDefault="001F5496" w:rsidP="001F5496"/>
    <w:p w14:paraId="4A761C7C" w14:textId="77777777" w:rsidR="001F5496" w:rsidRPr="001F5496" w:rsidRDefault="001F5496" w:rsidP="001F5496">
      <w:r w:rsidRPr="001F5496">
        <w:rPr>
          <w:b/>
          <w:bCs/>
        </w:rPr>
        <w:t>### B.3 Heber Safe Mode</w:t>
      </w:r>
    </w:p>
    <w:p w14:paraId="302F8B9A" w14:textId="77777777" w:rsidR="001F5496" w:rsidRPr="001F5496" w:rsidRDefault="001F5496" w:rsidP="001F5496">
      <w:r w:rsidRPr="001F5496">
        <w:t>- Microgrid conserves power.</w:t>
      </w:r>
    </w:p>
    <w:p w14:paraId="2B0B6285" w14:textId="77777777" w:rsidR="001F5496" w:rsidRPr="001F5496" w:rsidRDefault="001F5496" w:rsidP="001F5496">
      <w:r w:rsidRPr="001F5496">
        <w:t>- Hydrogen system isolated except minimal purge cycles.</w:t>
      </w:r>
    </w:p>
    <w:p w14:paraId="6ECF5E68" w14:textId="77777777" w:rsidR="001F5496" w:rsidRPr="001F5496" w:rsidRDefault="001F5496" w:rsidP="001F5496">
      <w:r w:rsidRPr="001F5496">
        <w:t>- EV and non-critical loads shed.</w:t>
      </w:r>
    </w:p>
    <w:p w14:paraId="2465B0AC" w14:textId="77777777" w:rsidR="001F5496" w:rsidRPr="001F5496" w:rsidRDefault="001F5496" w:rsidP="001F5496">
      <w:r w:rsidRPr="001F5496">
        <w:t>- Communications maintained.</w:t>
      </w:r>
    </w:p>
    <w:p w14:paraId="6C3777BF" w14:textId="77777777" w:rsidR="001F5496" w:rsidRPr="001F5496" w:rsidRDefault="001F5496" w:rsidP="001F5496"/>
    <w:p w14:paraId="26F9BC3F" w14:textId="77777777" w:rsidR="001F5496" w:rsidRPr="001F5496" w:rsidRDefault="001F5496" w:rsidP="001F5496">
      <w:r w:rsidRPr="001F5496">
        <w:rPr>
          <w:b/>
          <w:bCs/>
        </w:rPr>
        <w:t>### B.4 SDC Safe Mode</w:t>
      </w:r>
    </w:p>
    <w:p w14:paraId="55B7790E" w14:textId="77777777" w:rsidR="001F5496" w:rsidRPr="001F5496" w:rsidRDefault="001F5496" w:rsidP="001F5496">
      <w:r w:rsidRPr="001F5496">
        <w:t>- Racks throttled.</w:t>
      </w:r>
    </w:p>
    <w:p w14:paraId="7AABE274" w14:textId="77777777" w:rsidR="001F5496" w:rsidRPr="001F5496" w:rsidRDefault="001F5496" w:rsidP="001F5496">
      <w:r w:rsidRPr="001F5496">
        <w:t xml:space="preserve">- Cooling loops </w:t>
      </w:r>
      <w:proofErr w:type="gramStart"/>
      <w:r w:rsidRPr="001F5496">
        <w:t>minimized</w:t>
      </w:r>
      <w:proofErr w:type="gramEnd"/>
      <w:r w:rsidRPr="001F5496">
        <w:t xml:space="preserve"> but safe.</w:t>
      </w:r>
    </w:p>
    <w:p w14:paraId="2F1B6A36" w14:textId="77777777" w:rsidR="001F5496" w:rsidRPr="001F5496" w:rsidRDefault="001F5496" w:rsidP="001F5496">
      <w:r w:rsidRPr="001F5496">
        <w:t>- Data replication preserved.</w:t>
      </w:r>
    </w:p>
    <w:p w14:paraId="49C66D03" w14:textId="77777777" w:rsidR="001F5496" w:rsidRPr="001F5496" w:rsidRDefault="001F5496" w:rsidP="001F5496">
      <w:r w:rsidRPr="001F5496">
        <w:t>- PRIME-C kept alive if possible.</w:t>
      </w:r>
    </w:p>
    <w:p w14:paraId="5C50EC4C" w14:textId="77777777" w:rsidR="001F5496" w:rsidRPr="001F5496" w:rsidRDefault="001F5496" w:rsidP="001F5496"/>
    <w:p w14:paraId="27860224" w14:textId="77777777" w:rsidR="001F5496" w:rsidRPr="001F5496" w:rsidRDefault="001F5496" w:rsidP="001F5496">
      <w:r w:rsidRPr="001F5496">
        <w:t>---</w:t>
      </w:r>
    </w:p>
    <w:p w14:paraId="5B0CF372" w14:textId="77777777" w:rsidR="001F5496" w:rsidRPr="001F5496" w:rsidRDefault="001F5496" w:rsidP="001F5496"/>
    <w:p w14:paraId="1AE44A7C" w14:textId="77777777" w:rsidR="001F5496" w:rsidRPr="001F5496" w:rsidRDefault="001F5496" w:rsidP="001F5496">
      <w:r w:rsidRPr="001F5496">
        <w:rPr>
          <w:b/>
          <w:bCs/>
        </w:rPr>
        <w:t># Appendix C — Promotion Fencing &amp; Quorum Rules</w:t>
      </w:r>
    </w:p>
    <w:p w14:paraId="430A4A5E" w14:textId="77777777" w:rsidR="001F5496" w:rsidRPr="001F5496" w:rsidRDefault="001F5496" w:rsidP="001F5496"/>
    <w:p w14:paraId="7CD3D162" w14:textId="77777777" w:rsidR="001F5496" w:rsidRPr="001F5496" w:rsidRDefault="001F5496" w:rsidP="001F5496">
      <w:r w:rsidRPr="001F5496">
        <w:rPr>
          <w:b/>
          <w:bCs/>
        </w:rPr>
        <w:t>### C.1 Quorum Requirements</w:t>
      </w:r>
    </w:p>
    <w:p w14:paraId="6514A99D" w14:textId="77777777" w:rsidR="001F5496" w:rsidRPr="001F5496" w:rsidRDefault="001F5496" w:rsidP="001F5496">
      <w:r w:rsidRPr="001F5496">
        <w:lastRenderedPageBreak/>
        <w:t>Promotion requires:</w:t>
      </w:r>
    </w:p>
    <w:p w14:paraId="64BBE68A" w14:textId="77777777" w:rsidR="001F5496" w:rsidRPr="001F5496" w:rsidRDefault="001F5496" w:rsidP="001F5496">
      <w:r w:rsidRPr="001F5496">
        <w:t>- 2-of-3 PRIME nodes responding.</w:t>
      </w:r>
    </w:p>
    <w:p w14:paraId="17883BAA" w14:textId="77777777" w:rsidR="001F5496" w:rsidRPr="001F5496" w:rsidRDefault="001F5496" w:rsidP="001F5496">
      <w:r w:rsidRPr="001F5496">
        <w:t>- Valid fencing token.</w:t>
      </w:r>
    </w:p>
    <w:p w14:paraId="6065A214" w14:textId="77777777" w:rsidR="001F5496" w:rsidRPr="001F5496" w:rsidRDefault="001F5496" w:rsidP="001F5496">
      <w:r w:rsidRPr="001F5496">
        <w:t>- Synchronized state replicates.</w:t>
      </w:r>
    </w:p>
    <w:p w14:paraId="3607B162" w14:textId="77777777" w:rsidR="001F5496" w:rsidRPr="001F5496" w:rsidRDefault="001F5496" w:rsidP="001F5496"/>
    <w:p w14:paraId="602CC774" w14:textId="77777777" w:rsidR="001F5496" w:rsidRPr="001F5496" w:rsidRDefault="001F5496" w:rsidP="001F5496">
      <w:r w:rsidRPr="001F5496">
        <w:rPr>
          <w:b/>
          <w:bCs/>
        </w:rPr>
        <w:t>### C.2 Fencing Logic</w:t>
      </w:r>
    </w:p>
    <w:p w14:paraId="30EC9897" w14:textId="77777777" w:rsidR="001F5496" w:rsidRPr="001F5496" w:rsidRDefault="001F5496" w:rsidP="001F5496">
      <w:r w:rsidRPr="001F5496">
        <w:t>The fencing token:</w:t>
      </w:r>
    </w:p>
    <w:p w14:paraId="7FA69E76" w14:textId="77777777" w:rsidR="001F5496" w:rsidRPr="001F5496" w:rsidRDefault="001F5496" w:rsidP="001F5496">
      <w:r w:rsidRPr="001F5496">
        <w:t>- Prevents split-brain.</w:t>
      </w:r>
    </w:p>
    <w:p w14:paraId="361A0B41" w14:textId="77777777" w:rsidR="001F5496" w:rsidRPr="001F5496" w:rsidRDefault="001F5496" w:rsidP="001F5496">
      <w:r w:rsidRPr="001F5496">
        <w:t>- Ensures only one PRIME node can command.</w:t>
      </w:r>
    </w:p>
    <w:p w14:paraId="202E9628" w14:textId="77777777" w:rsidR="001F5496" w:rsidRPr="001F5496" w:rsidRDefault="001F5496" w:rsidP="001F5496">
      <w:r w:rsidRPr="001F5496">
        <w:t>- Ensures no stale authority persists.</w:t>
      </w:r>
    </w:p>
    <w:p w14:paraId="36433255" w14:textId="77777777" w:rsidR="001F5496" w:rsidRPr="001F5496" w:rsidRDefault="001F5496" w:rsidP="001F5496"/>
    <w:p w14:paraId="4AEEAA64" w14:textId="77777777" w:rsidR="001F5496" w:rsidRPr="001F5496" w:rsidRDefault="001F5496" w:rsidP="001F5496">
      <w:r w:rsidRPr="001F5496">
        <w:rPr>
          <w:b/>
          <w:bCs/>
        </w:rPr>
        <w:t>### C.3 Promotion Steps</w:t>
      </w:r>
    </w:p>
    <w:p w14:paraId="410B8B0E" w14:textId="77777777" w:rsidR="001F5496" w:rsidRPr="001F5496" w:rsidRDefault="001F5496" w:rsidP="001F5496">
      <w:r w:rsidRPr="001F5496">
        <w:t>1. Confirm leader loss.</w:t>
      </w:r>
    </w:p>
    <w:p w14:paraId="72E271EC" w14:textId="77777777" w:rsidR="001F5496" w:rsidRPr="001F5496" w:rsidRDefault="001F5496" w:rsidP="001F5496">
      <w:r w:rsidRPr="001F5496">
        <w:t>2. Acquire fencing token.</w:t>
      </w:r>
    </w:p>
    <w:p w14:paraId="743962C4" w14:textId="77777777" w:rsidR="001F5496" w:rsidRPr="001F5496" w:rsidRDefault="001F5496" w:rsidP="001F5496">
      <w:r w:rsidRPr="001F5496">
        <w:t>3. Validate state.</w:t>
      </w:r>
    </w:p>
    <w:p w14:paraId="588EF91B" w14:textId="77777777" w:rsidR="001F5496" w:rsidRPr="001F5496" w:rsidRDefault="001F5496" w:rsidP="001F5496">
      <w:r w:rsidRPr="001F5496">
        <w:t>4. Announce new PRIME.</w:t>
      </w:r>
    </w:p>
    <w:p w14:paraId="7FF75D0B" w14:textId="77777777" w:rsidR="001F5496" w:rsidRPr="001F5496" w:rsidRDefault="001F5496" w:rsidP="001F5496">
      <w:r w:rsidRPr="001F5496">
        <w:t>5. Notify domains.</w:t>
      </w:r>
    </w:p>
    <w:p w14:paraId="4FB95FD6" w14:textId="77777777" w:rsidR="001F5496" w:rsidRPr="001F5496" w:rsidRDefault="001F5496" w:rsidP="001F5496"/>
    <w:p w14:paraId="159E83DD" w14:textId="77777777" w:rsidR="001F5496" w:rsidRPr="001F5496" w:rsidRDefault="001F5496" w:rsidP="001F5496">
      <w:r w:rsidRPr="001F5496">
        <w:rPr>
          <w:b/>
          <w:bCs/>
        </w:rPr>
        <w:t>### C.4 Conflict Prevention</w:t>
      </w:r>
    </w:p>
    <w:p w14:paraId="7D357712" w14:textId="77777777" w:rsidR="001F5496" w:rsidRPr="001F5496" w:rsidRDefault="001F5496" w:rsidP="001F5496">
      <w:r w:rsidRPr="001F5496">
        <w:t>If conflicting PRIME claims appear:</w:t>
      </w:r>
    </w:p>
    <w:p w14:paraId="0725D9D0" w14:textId="77777777" w:rsidR="001F5496" w:rsidRPr="001F5496" w:rsidRDefault="001F5496" w:rsidP="001F5496">
      <w:r w:rsidRPr="001F5496">
        <w:t>- SDC arbitration resolves via:</w:t>
      </w:r>
    </w:p>
    <w:p w14:paraId="5221C62C" w14:textId="77777777" w:rsidR="001F5496" w:rsidRPr="001F5496" w:rsidRDefault="001F5496" w:rsidP="001F5496">
      <w:r w:rsidRPr="001F5496">
        <w:t>  - Signature validation</w:t>
      </w:r>
    </w:p>
    <w:p w14:paraId="74BC5601" w14:textId="77777777" w:rsidR="001F5496" w:rsidRPr="001F5496" w:rsidRDefault="001F5496" w:rsidP="001F5496">
      <w:r w:rsidRPr="001F5496">
        <w:t>  - Latest state digest</w:t>
      </w:r>
    </w:p>
    <w:p w14:paraId="783C6443" w14:textId="77777777" w:rsidR="001F5496" w:rsidRPr="001F5496" w:rsidRDefault="001F5496" w:rsidP="001F5496">
      <w:r w:rsidRPr="001F5496">
        <w:t>  - Fencing token master list</w:t>
      </w:r>
    </w:p>
    <w:p w14:paraId="3FDF60F1" w14:textId="77777777" w:rsidR="001F5496" w:rsidRPr="001F5496" w:rsidRDefault="001F5496" w:rsidP="001F5496"/>
    <w:p w14:paraId="7796C81A" w14:textId="77777777" w:rsidR="001F5496" w:rsidRPr="001F5496" w:rsidRDefault="001F5496" w:rsidP="001F5496">
      <w:r w:rsidRPr="001F5496">
        <w:t>---</w:t>
      </w:r>
    </w:p>
    <w:p w14:paraId="6E878361" w14:textId="77777777" w:rsidR="001F5496" w:rsidRPr="001F5496" w:rsidRDefault="001F5496" w:rsidP="001F5496"/>
    <w:p w14:paraId="5FC81CD8" w14:textId="77777777" w:rsidR="001F5496" w:rsidRPr="001F5496" w:rsidRDefault="001F5496" w:rsidP="001F5496">
      <w:r w:rsidRPr="001F5496">
        <w:rPr>
          <w:b/>
          <w:bCs/>
        </w:rPr>
        <w:t># Appendix D — Command Contract Model</w:t>
      </w:r>
    </w:p>
    <w:p w14:paraId="1B076702" w14:textId="77777777" w:rsidR="001F5496" w:rsidRPr="001F5496" w:rsidRDefault="001F5496" w:rsidP="001F5496"/>
    <w:p w14:paraId="060777B8" w14:textId="77777777" w:rsidR="001F5496" w:rsidRPr="001F5496" w:rsidRDefault="001F5496" w:rsidP="001F5496">
      <w:r w:rsidRPr="001F5496">
        <w:rPr>
          <w:b/>
          <w:bCs/>
        </w:rPr>
        <w:t>### D.1 Packet Contents</w:t>
      </w:r>
    </w:p>
    <w:p w14:paraId="678885F7" w14:textId="77777777" w:rsidR="001F5496" w:rsidRPr="001F5496" w:rsidRDefault="001F5496" w:rsidP="001F5496">
      <w:r w:rsidRPr="001F5496">
        <w:t>Each directive includes:</w:t>
      </w:r>
    </w:p>
    <w:p w14:paraId="7B883070" w14:textId="77777777" w:rsidR="001F5496" w:rsidRPr="001F5496" w:rsidRDefault="001F5496" w:rsidP="001F5496">
      <w:r w:rsidRPr="001F5496">
        <w:t>- Node ID</w:t>
      </w:r>
    </w:p>
    <w:p w14:paraId="32B7457B" w14:textId="77777777" w:rsidR="001F5496" w:rsidRPr="001F5496" w:rsidRDefault="001F5496" w:rsidP="001F5496">
      <w:r w:rsidRPr="001F5496">
        <w:t>- Mission ID</w:t>
      </w:r>
    </w:p>
    <w:p w14:paraId="3BF13ED9" w14:textId="77777777" w:rsidR="001F5496" w:rsidRPr="001F5496" w:rsidRDefault="001F5496" w:rsidP="001F5496">
      <w:r w:rsidRPr="001F5496">
        <w:t>- Authority bits</w:t>
      </w:r>
    </w:p>
    <w:p w14:paraId="3104E965" w14:textId="77777777" w:rsidR="001F5496" w:rsidRPr="001F5496" w:rsidRDefault="001F5496" w:rsidP="001F5496">
      <w:r w:rsidRPr="001F5496">
        <w:t>- Timecode</w:t>
      </w:r>
    </w:p>
    <w:p w14:paraId="247A8403" w14:textId="77777777" w:rsidR="001F5496" w:rsidRPr="001F5496" w:rsidRDefault="001F5496" w:rsidP="001F5496">
      <w:r w:rsidRPr="001F5496">
        <w:t>- Lease renewal token</w:t>
      </w:r>
    </w:p>
    <w:p w14:paraId="0B272309" w14:textId="77777777" w:rsidR="001F5496" w:rsidRPr="001F5496" w:rsidRDefault="001F5496" w:rsidP="001F5496">
      <w:r w:rsidRPr="001F5496">
        <w:t>- Nonce</w:t>
      </w:r>
    </w:p>
    <w:p w14:paraId="7777CFBB" w14:textId="77777777" w:rsidR="001F5496" w:rsidRPr="001F5496" w:rsidRDefault="001F5496" w:rsidP="001F5496">
      <w:r w:rsidRPr="001F5496">
        <w:t>- Digital signature</w:t>
      </w:r>
    </w:p>
    <w:p w14:paraId="4A69335E" w14:textId="77777777" w:rsidR="001F5496" w:rsidRPr="001F5496" w:rsidRDefault="001F5496" w:rsidP="001F5496"/>
    <w:p w14:paraId="40E46F7F" w14:textId="77777777" w:rsidR="001F5496" w:rsidRPr="001F5496" w:rsidRDefault="001F5496" w:rsidP="001F5496">
      <w:r w:rsidRPr="001F5496">
        <w:rPr>
          <w:b/>
          <w:bCs/>
        </w:rPr>
        <w:t>### D.2 Command Types</w:t>
      </w:r>
    </w:p>
    <w:p w14:paraId="16962684" w14:textId="77777777" w:rsidR="001F5496" w:rsidRPr="001F5496" w:rsidRDefault="001F5496" w:rsidP="001F5496">
      <w:r w:rsidRPr="001F5496">
        <w:t>- Mission assignment</w:t>
      </w:r>
    </w:p>
    <w:p w14:paraId="19506574" w14:textId="77777777" w:rsidR="001F5496" w:rsidRPr="001F5496" w:rsidRDefault="001F5496" w:rsidP="001F5496">
      <w:r w:rsidRPr="001F5496">
        <w:t>- Mission update</w:t>
      </w:r>
    </w:p>
    <w:p w14:paraId="3C50E244" w14:textId="77777777" w:rsidR="001F5496" w:rsidRPr="001F5496" w:rsidRDefault="001F5496" w:rsidP="001F5496">
      <w:r w:rsidRPr="001F5496">
        <w:t>- Abort directive</w:t>
      </w:r>
    </w:p>
    <w:p w14:paraId="06051D5A" w14:textId="77777777" w:rsidR="001F5496" w:rsidRPr="001F5496" w:rsidRDefault="001F5496" w:rsidP="001F5496">
      <w:r w:rsidRPr="001F5496">
        <w:t>- Status query</w:t>
      </w:r>
    </w:p>
    <w:p w14:paraId="0D43C696" w14:textId="77777777" w:rsidR="001F5496" w:rsidRPr="001F5496" w:rsidRDefault="001F5496" w:rsidP="001F5496">
      <w:r w:rsidRPr="001F5496">
        <w:t>- Resource allocation</w:t>
      </w:r>
    </w:p>
    <w:p w14:paraId="7C262781" w14:textId="77777777" w:rsidR="001F5496" w:rsidRPr="001F5496" w:rsidRDefault="001F5496" w:rsidP="001F5496">
      <w:r w:rsidRPr="001F5496">
        <w:t>- Docking/approach clearance</w:t>
      </w:r>
    </w:p>
    <w:p w14:paraId="5EC676D9" w14:textId="77777777" w:rsidR="001F5496" w:rsidRPr="001F5496" w:rsidRDefault="001F5496" w:rsidP="001F5496">
      <w:r w:rsidRPr="001F5496">
        <w:t>- Energy quota update</w:t>
      </w:r>
    </w:p>
    <w:p w14:paraId="7ECA4DC0" w14:textId="77777777" w:rsidR="001F5496" w:rsidRPr="001F5496" w:rsidRDefault="001F5496" w:rsidP="001F5496"/>
    <w:p w14:paraId="3215C6AC" w14:textId="77777777" w:rsidR="001F5496" w:rsidRPr="001F5496" w:rsidRDefault="001F5496" w:rsidP="001F5496">
      <w:r w:rsidRPr="001F5496">
        <w:rPr>
          <w:b/>
          <w:bCs/>
        </w:rPr>
        <w:t>### D.3 Validation Rules</w:t>
      </w:r>
    </w:p>
    <w:p w14:paraId="08737B25" w14:textId="77777777" w:rsidR="001F5496" w:rsidRPr="001F5496" w:rsidRDefault="001F5496" w:rsidP="001F5496">
      <w:r w:rsidRPr="001F5496">
        <w:t>Assets must:</w:t>
      </w:r>
    </w:p>
    <w:p w14:paraId="5147F8EE" w14:textId="77777777" w:rsidR="001F5496" w:rsidRPr="001F5496" w:rsidRDefault="001F5496" w:rsidP="001F5496">
      <w:r w:rsidRPr="001F5496">
        <w:t>- Verify signature.</w:t>
      </w:r>
    </w:p>
    <w:p w14:paraId="5125AF08" w14:textId="77777777" w:rsidR="001F5496" w:rsidRPr="001F5496" w:rsidRDefault="001F5496" w:rsidP="001F5496">
      <w:r w:rsidRPr="001F5496">
        <w:t>- Verify timestamp freshness.</w:t>
      </w:r>
    </w:p>
    <w:p w14:paraId="2DB8A751" w14:textId="77777777" w:rsidR="001F5496" w:rsidRPr="001F5496" w:rsidRDefault="001F5496" w:rsidP="001F5496">
      <w:r w:rsidRPr="001F5496">
        <w:lastRenderedPageBreak/>
        <w:t>- Verify authority bits.</w:t>
      </w:r>
    </w:p>
    <w:p w14:paraId="1FF78700" w14:textId="77777777" w:rsidR="001F5496" w:rsidRPr="001F5496" w:rsidRDefault="001F5496" w:rsidP="001F5496">
      <w:r w:rsidRPr="001F5496">
        <w:t>- Reject stale or replayed packets.</w:t>
      </w:r>
    </w:p>
    <w:p w14:paraId="7602C3CB" w14:textId="77777777" w:rsidR="001F5496" w:rsidRPr="001F5496" w:rsidRDefault="001F5496" w:rsidP="001F5496"/>
    <w:p w14:paraId="631E36CF" w14:textId="77777777" w:rsidR="001F5496" w:rsidRPr="001F5496" w:rsidRDefault="001F5496" w:rsidP="001F5496">
      <w:r w:rsidRPr="001F5496">
        <w:rPr>
          <w:b/>
          <w:bCs/>
        </w:rPr>
        <w:t>### D.4 Failure Handling</w:t>
      </w:r>
    </w:p>
    <w:p w14:paraId="19298AFA" w14:textId="77777777" w:rsidR="001F5496" w:rsidRPr="001F5496" w:rsidRDefault="001F5496" w:rsidP="001F5496">
      <w:r w:rsidRPr="001F5496">
        <w:t>If packet fails validation:</w:t>
      </w:r>
    </w:p>
    <w:p w14:paraId="69C5623F" w14:textId="77777777" w:rsidR="001F5496" w:rsidRPr="001F5496" w:rsidRDefault="001F5496" w:rsidP="001F5496">
      <w:r w:rsidRPr="001F5496">
        <w:t>- Asset rejects it.</w:t>
      </w:r>
    </w:p>
    <w:p w14:paraId="54570B63" w14:textId="77777777" w:rsidR="001F5496" w:rsidRPr="001F5496" w:rsidRDefault="001F5496" w:rsidP="001F5496">
      <w:r w:rsidRPr="001F5496">
        <w:t>- Logs event to SDC.</w:t>
      </w:r>
    </w:p>
    <w:p w14:paraId="2A5CC283" w14:textId="77777777" w:rsidR="001F5496" w:rsidRPr="001F5496" w:rsidRDefault="001F5496" w:rsidP="001F5496">
      <w:r w:rsidRPr="001F5496">
        <w:t>- Maintains current mission state.</w:t>
      </w:r>
    </w:p>
    <w:p w14:paraId="439EE47F" w14:textId="77777777" w:rsidR="001F5496" w:rsidRPr="001F5496" w:rsidRDefault="001F5496" w:rsidP="001F5496"/>
    <w:p w14:paraId="41B0ABDC" w14:textId="77777777" w:rsidR="001F5496" w:rsidRPr="001F5496" w:rsidRDefault="001F5496" w:rsidP="001F5496">
      <w:r w:rsidRPr="001F5496">
        <w:t>---</w:t>
      </w:r>
    </w:p>
    <w:p w14:paraId="31BDFAF4" w14:textId="77777777" w:rsidR="001F5496" w:rsidRPr="001F5496" w:rsidRDefault="001F5496" w:rsidP="001F5496"/>
    <w:p w14:paraId="605128EC" w14:textId="77777777" w:rsidR="001F5496" w:rsidRPr="001F5496" w:rsidRDefault="001F5496" w:rsidP="001F5496">
      <w:r w:rsidRPr="001F5496">
        <w:rPr>
          <w:b/>
          <w:bCs/>
        </w:rPr>
        <w:t># 11. Document Finalization</w:t>
      </w:r>
    </w:p>
    <w:p w14:paraId="249BCE1D" w14:textId="77777777" w:rsidR="001F5496" w:rsidRPr="001F5496" w:rsidRDefault="001F5496" w:rsidP="001F5496"/>
    <w:p w14:paraId="083EE2FD" w14:textId="77777777" w:rsidR="001F5496" w:rsidRPr="001F5496" w:rsidRDefault="001F5496" w:rsidP="001F5496">
      <w:r w:rsidRPr="001F5496">
        <w:rPr>
          <w:b/>
          <w:bCs/>
        </w:rPr>
        <w:t>### 11.1 ATB Routing</w:t>
      </w:r>
    </w:p>
    <w:p w14:paraId="6F96BD14" w14:textId="77777777" w:rsidR="001F5496" w:rsidRPr="001F5496" w:rsidRDefault="001F5496" w:rsidP="001F5496">
      <w:r w:rsidRPr="001F5496">
        <w:t>This document is prepared for submission to the Agent Technical Board (ATB).  </w:t>
      </w:r>
    </w:p>
    <w:p w14:paraId="04E098D0" w14:textId="77777777" w:rsidR="001F5496" w:rsidRPr="001F5496" w:rsidRDefault="001F5496" w:rsidP="001F5496">
      <w:r w:rsidRPr="001F5496">
        <w:t>Upon approval:</w:t>
      </w:r>
    </w:p>
    <w:p w14:paraId="37531072" w14:textId="77777777" w:rsidR="001F5496" w:rsidRPr="001F5496" w:rsidRDefault="001F5496" w:rsidP="001F5496">
      <w:r w:rsidRPr="001F5496">
        <w:t>- Revision B will be created.</w:t>
      </w:r>
    </w:p>
    <w:p w14:paraId="08AAB7B0" w14:textId="77777777" w:rsidR="001F5496" w:rsidRPr="001F5496" w:rsidRDefault="001F5496" w:rsidP="001F5496">
      <w:r w:rsidRPr="001F5496">
        <w:t>- All MECSAI domain nodes will receive updated charters.</w:t>
      </w:r>
    </w:p>
    <w:p w14:paraId="18559F5A" w14:textId="77777777" w:rsidR="001F5496" w:rsidRPr="001F5496" w:rsidRDefault="001F5496" w:rsidP="001F5496">
      <w:r w:rsidRPr="001F5496">
        <w:t>- PRIME will integrate new arbitration and safety rules.</w:t>
      </w:r>
    </w:p>
    <w:p w14:paraId="27CEECF4" w14:textId="77777777" w:rsidR="001F5496" w:rsidRPr="001F5496" w:rsidRDefault="001F5496" w:rsidP="001F5496"/>
    <w:p w14:paraId="48651B64" w14:textId="77777777" w:rsidR="001F5496" w:rsidRPr="001F5496" w:rsidRDefault="001F5496" w:rsidP="001F5496">
      <w:r w:rsidRPr="001F5496">
        <w:rPr>
          <w:b/>
          <w:bCs/>
        </w:rPr>
        <w:t>### 11.2 Compliance</w:t>
      </w:r>
    </w:p>
    <w:p w14:paraId="69D8A17E" w14:textId="77777777" w:rsidR="001F5496" w:rsidRPr="001F5496" w:rsidRDefault="001F5496" w:rsidP="001F5496">
      <w:r w:rsidRPr="001F5496">
        <w:t>All MECSAI nodes must:</w:t>
      </w:r>
    </w:p>
    <w:p w14:paraId="36B85AA1" w14:textId="77777777" w:rsidR="001F5496" w:rsidRPr="001F5496" w:rsidRDefault="001F5496" w:rsidP="001F5496">
      <w:r w:rsidRPr="001F5496">
        <w:t>- Implement updates within patch cycle.</w:t>
      </w:r>
    </w:p>
    <w:p w14:paraId="5979B5FE" w14:textId="77777777" w:rsidR="001F5496" w:rsidRPr="001F5496" w:rsidRDefault="001F5496" w:rsidP="001F5496">
      <w:r w:rsidRPr="001F5496">
        <w:t>- Report compliance state.</w:t>
      </w:r>
    </w:p>
    <w:p w14:paraId="2D47B382" w14:textId="77777777" w:rsidR="001F5496" w:rsidRPr="001F5496" w:rsidRDefault="001F5496" w:rsidP="001F5496">
      <w:r w:rsidRPr="001F5496">
        <w:t>- Store audit logs for ATB.</w:t>
      </w:r>
    </w:p>
    <w:p w14:paraId="32BE3AB9" w14:textId="77777777" w:rsidR="001F5496" w:rsidRPr="001F5496" w:rsidRDefault="001F5496" w:rsidP="001F5496"/>
    <w:p w14:paraId="46DFA366" w14:textId="77777777" w:rsidR="001F5496" w:rsidRPr="001F5496" w:rsidRDefault="001F5496" w:rsidP="001F5496">
      <w:r w:rsidRPr="001F5496">
        <w:rPr>
          <w:b/>
          <w:bCs/>
        </w:rPr>
        <w:lastRenderedPageBreak/>
        <w:t>### 11.3 Closing Summary</w:t>
      </w:r>
    </w:p>
    <w:p w14:paraId="0C8C51E1" w14:textId="77777777" w:rsidR="001F5496" w:rsidRPr="001F5496" w:rsidRDefault="001F5496" w:rsidP="001F5496">
      <w:r w:rsidRPr="001F5496">
        <w:t>This unified governance specification defines:</w:t>
      </w:r>
    </w:p>
    <w:p w14:paraId="7E2DE5B3" w14:textId="77777777" w:rsidR="001F5496" w:rsidRPr="001F5496" w:rsidRDefault="001F5496" w:rsidP="001F5496">
      <w:r w:rsidRPr="001F5496">
        <w:t>- The MECSAI federation structure  </w:t>
      </w:r>
    </w:p>
    <w:p w14:paraId="41D1F060" w14:textId="77777777" w:rsidR="001F5496" w:rsidRPr="001F5496" w:rsidRDefault="001F5496" w:rsidP="001F5496">
      <w:r w:rsidRPr="001F5496">
        <w:t>- PRIME, HEBER, OSY, and SDC authorities  </w:t>
      </w:r>
    </w:p>
    <w:p w14:paraId="2DFF5F87" w14:textId="77777777" w:rsidR="001F5496" w:rsidRPr="001F5496" w:rsidRDefault="001F5496" w:rsidP="001F5496">
      <w:r w:rsidRPr="001F5496">
        <w:t>- Safety hierarchy  </w:t>
      </w:r>
    </w:p>
    <w:p w14:paraId="390090EA" w14:textId="77777777" w:rsidR="001F5496" w:rsidRPr="001F5496" w:rsidRDefault="001F5496" w:rsidP="001F5496">
      <w:r w:rsidRPr="001F5496">
        <w:t>- Supervisor Lease Protocol  </w:t>
      </w:r>
    </w:p>
    <w:p w14:paraId="65C436CC" w14:textId="77777777" w:rsidR="001F5496" w:rsidRPr="001F5496" w:rsidRDefault="001F5496" w:rsidP="001F5496">
      <w:r w:rsidRPr="001F5496">
        <w:t>- Failover &amp; Promotion Doctrine  </w:t>
      </w:r>
    </w:p>
    <w:p w14:paraId="33772F7D" w14:textId="77777777" w:rsidR="001F5496" w:rsidRPr="001F5496" w:rsidRDefault="001F5496" w:rsidP="001F5496">
      <w:r w:rsidRPr="001F5496">
        <w:t>- Arbitration logic  </w:t>
      </w:r>
    </w:p>
    <w:p w14:paraId="7E65A027" w14:textId="77777777" w:rsidR="001F5496" w:rsidRPr="001F5496" w:rsidRDefault="001F5496" w:rsidP="001F5496">
      <w:r w:rsidRPr="001F5496">
        <w:t>- Asset autonomy boundaries  </w:t>
      </w:r>
    </w:p>
    <w:p w14:paraId="1BBDFEE4" w14:textId="77777777" w:rsidR="001F5496" w:rsidRPr="001F5496" w:rsidRDefault="001F5496" w:rsidP="001F5496">
      <w:r w:rsidRPr="001F5496">
        <w:t>- Complete appendices (A–D)</w:t>
      </w:r>
    </w:p>
    <w:p w14:paraId="62E83B15" w14:textId="77777777" w:rsidR="001F5496" w:rsidRPr="001F5496" w:rsidRDefault="001F5496" w:rsidP="001F5496"/>
    <w:p w14:paraId="022F6EB2" w14:textId="77777777" w:rsidR="001F5496" w:rsidRPr="001F5496" w:rsidRDefault="001F5496" w:rsidP="001F5496">
      <w:r w:rsidRPr="001F5496">
        <w:t xml:space="preserve">MECSAI is now formally defined as a </w:t>
      </w:r>
      <w:r w:rsidRPr="001F5496">
        <w:rPr>
          <w:b/>
          <w:bCs/>
        </w:rPr>
        <w:t>**distributed, fault-tolerant, safety-driven autonomous command ecosystem**</w:t>
      </w:r>
      <w:r w:rsidRPr="001F5496">
        <w:t xml:space="preserve"> capable of sustaining Earth, orbital, and deep-space infrastructure indefinitely—even under catastrophic conditions.</w:t>
      </w:r>
    </w:p>
    <w:p w14:paraId="70B662E0" w14:textId="77777777" w:rsidR="001F5496" w:rsidRPr="001F5496" w:rsidRDefault="001F5496" w:rsidP="001F5496"/>
    <w:p w14:paraId="1FFC1EC5" w14:textId="77777777" w:rsidR="001F5496" w:rsidRPr="001F5496" w:rsidRDefault="001F5496" w:rsidP="001F5496">
      <w:r w:rsidRPr="001F5496">
        <w:rPr>
          <w:b/>
          <w:bCs/>
        </w:rPr>
        <w:t># END OF DOCUMENT — REV A</w:t>
      </w:r>
    </w:p>
    <w:p w14:paraId="26352BA2" w14:textId="77777777" w:rsidR="001F5496" w:rsidRPr="001F5496" w:rsidRDefault="001F5496" w:rsidP="001F5496"/>
    <w:p w14:paraId="66A4AA4D" w14:textId="7C95F34E" w:rsidR="00B34612" w:rsidRPr="001B0501" w:rsidRDefault="00B34612" w:rsidP="001B0501"/>
    <w:sectPr w:rsidR="00B34612" w:rsidRPr="001B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A69"/>
    <w:multiLevelType w:val="multilevel"/>
    <w:tmpl w:val="9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5C6"/>
    <w:multiLevelType w:val="multilevel"/>
    <w:tmpl w:val="2F6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255"/>
    <w:multiLevelType w:val="multilevel"/>
    <w:tmpl w:val="D1C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B09FB"/>
    <w:multiLevelType w:val="multilevel"/>
    <w:tmpl w:val="108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5A3"/>
    <w:multiLevelType w:val="multilevel"/>
    <w:tmpl w:val="A88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C501A"/>
    <w:multiLevelType w:val="multilevel"/>
    <w:tmpl w:val="68F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E1D1B"/>
    <w:multiLevelType w:val="multilevel"/>
    <w:tmpl w:val="AC3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85983"/>
    <w:multiLevelType w:val="multilevel"/>
    <w:tmpl w:val="84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4107C"/>
    <w:multiLevelType w:val="multilevel"/>
    <w:tmpl w:val="0C3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A08E6"/>
    <w:multiLevelType w:val="multilevel"/>
    <w:tmpl w:val="079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947E9"/>
    <w:multiLevelType w:val="multilevel"/>
    <w:tmpl w:val="0D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F505A"/>
    <w:multiLevelType w:val="multilevel"/>
    <w:tmpl w:val="9A9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A64E9"/>
    <w:multiLevelType w:val="multilevel"/>
    <w:tmpl w:val="F65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C00BB"/>
    <w:multiLevelType w:val="multilevel"/>
    <w:tmpl w:val="4B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33E3F"/>
    <w:multiLevelType w:val="multilevel"/>
    <w:tmpl w:val="8F8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C6EE7"/>
    <w:multiLevelType w:val="multilevel"/>
    <w:tmpl w:val="A48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426B9"/>
    <w:multiLevelType w:val="multilevel"/>
    <w:tmpl w:val="626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A4343F"/>
    <w:multiLevelType w:val="multilevel"/>
    <w:tmpl w:val="27E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10460A"/>
    <w:multiLevelType w:val="multilevel"/>
    <w:tmpl w:val="7B2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A3B4A"/>
    <w:multiLevelType w:val="multilevel"/>
    <w:tmpl w:val="8CE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63556"/>
    <w:multiLevelType w:val="multilevel"/>
    <w:tmpl w:val="E7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A67C1"/>
    <w:multiLevelType w:val="multilevel"/>
    <w:tmpl w:val="5D34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680E35"/>
    <w:multiLevelType w:val="multilevel"/>
    <w:tmpl w:val="97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C732D9"/>
    <w:multiLevelType w:val="multilevel"/>
    <w:tmpl w:val="D89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C5A74"/>
    <w:multiLevelType w:val="multilevel"/>
    <w:tmpl w:val="A20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573F11"/>
    <w:multiLevelType w:val="multilevel"/>
    <w:tmpl w:val="79F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46FFD"/>
    <w:multiLevelType w:val="multilevel"/>
    <w:tmpl w:val="2E4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D5CF7"/>
    <w:multiLevelType w:val="multilevel"/>
    <w:tmpl w:val="7D7C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6D4EA6"/>
    <w:multiLevelType w:val="multilevel"/>
    <w:tmpl w:val="118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B2193A"/>
    <w:multiLevelType w:val="multilevel"/>
    <w:tmpl w:val="F2E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C1316"/>
    <w:multiLevelType w:val="multilevel"/>
    <w:tmpl w:val="DD9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A32CB"/>
    <w:multiLevelType w:val="multilevel"/>
    <w:tmpl w:val="C48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6364A"/>
    <w:multiLevelType w:val="multilevel"/>
    <w:tmpl w:val="CD6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5F50A2"/>
    <w:multiLevelType w:val="multilevel"/>
    <w:tmpl w:val="509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70365B"/>
    <w:multiLevelType w:val="multilevel"/>
    <w:tmpl w:val="D9E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936B38"/>
    <w:multiLevelType w:val="multilevel"/>
    <w:tmpl w:val="0C6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6241E"/>
    <w:multiLevelType w:val="multilevel"/>
    <w:tmpl w:val="811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55256"/>
    <w:multiLevelType w:val="multilevel"/>
    <w:tmpl w:val="DBC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DC17C2"/>
    <w:multiLevelType w:val="multilevel"/>
    <w:tmpl w:val="3C4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EA2D6A"/>
    <w:multiLevelType w:val="multilevel"/>
    <w:tmpl w:val="FA1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EE5EBB"/>
    <w:multiLevelType w:val="multilevel"/>
    <w:tmpl w:val="F4F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C0137"/>
    <w:multiLevelType w:val="multilevel"/>
    <w:tmpl w:val="83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E4D56"/>
    <w:multiLevelType w:val="multilevel"/>
    <w:tmpl w:val="423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9A2540"/>
    <w:multiLevelType w:val="multilevel"/>
    <w:tmpl w:val="A14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157FB"/>
    <w:multiLevelType w:val="multilevel"/>
    <w:tmpl w:val="0C9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7910BE"/>
    <w:multiLevelType w:val="multilevel"/>
    <w:tmpl w:val="E38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64218F"/>
    <w:multiLevelType w:val="multilevel"/>
    <w:tmpl w:val="437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76305"/>
    <w:multiLevelType w:val="multilevel"/>
    <w:tmpl w:val="1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CF2BE8"/>
    <w:multiLevelType w:val="multilevel"/>
    <w:tmpl w:val="1A8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552A56"/>
    <w:multiLevelType w:val="multilevel"/>
    <w:tmpl w:val="C6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8F3B21"/>
    <w:multiLevelType w:val="multilevel"/>
    <w:tmpl w:val="47D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876B78"/>
    <w:multiLevelType w:val="multilevel"/>
    <w:tmpl w:val="64E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D43B8"/>
    <w:multiLevelType w:val="multilevel"/>
    <w:tmpl w:val="489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164A20"/>
    <w:multiLevelType w:val="multilevel"/>
    <w:tmpl w:val="DA3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C97D73"/>
    <w:multiLevelType w:val="multilevel"/>
    <w:tmpl w:val="E10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E045D2"/>
    <w:multiLevelType w:val="multilevel"/>
    <w:tmpl w:val="72D6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8743F8"/>
    <w:multiLevelType w:val="multilevel"/>
    <w:tmpl w:val="86C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5517DD"/>
    <w:multiLevelType w:val="multilevel"/>
    <w:tmpl w:val="482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C0765B"/>
    <w:multiLevelType w:val="multilevel"/>
    <w:tmpl w:val="8C9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875705"/>
    <w:multiLevelType w:val="multilevel"/>
    <w:tmpl w:val="30D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547870"/>
    <w:multiLevelType w:val="multilevel"/>
    <w:tmpl w:val="7C6A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8556DC"/>
    <w:multiLevelType w:val="multilevel"/>
    <w:tmpl w:val="F18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C87CF9"/>
    <w:multiLevelType w:val="multilevel"/>
    <w:tmpl w:val="640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D55D6D"/>
    <w:multiLevelType w:val="multilevel"/>
    <w:tmpl w:val="EDF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133872"/>
    <w:multiLevelType w:val="multilevel"/>
    <w:tmpl w:val="7A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1C00C1"/>
    <w:multiLevelType w:val="multilevel"/>
    <w:tmpl w:val="3C4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324811"/>
    <w:multiLevelType w:val="multilevel"/>
    <w:tmpl w:val="FD9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614275"/>
    <w:multiLevelType w:val="multilevel"/>
    <w:tmpl w:val="98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0D0DD8"/>
    <w:multiLevelType w:val="multilevel"/>
    <w:tmpl w:val="758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537F7E"/>
    <w:multiLevelType w:val="multilevel"/>
    <w:tmpl w:val="919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F06FB6"/>
    <w:multiLevelType w:val="multilevel"/>
    <w:tmpl w:val="DC0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420EE9"/>
    <w:multiLevelType w:val="multilevel"/>
    <w:tmpl w:val="77E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572E15"/>
    <w:multiLevelType w:val="multilevel"/>
    <w:tmpl w:val="1FD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AE05B3"/>
    <w:multiLevelType w:val="multilevel"/>
    <w:tmpl w:val="B3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BA5871"/>
    <w:multiLevelType w:val="multilevel"/>
    <w:tmpl w:val="60D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F7716"/>
    <w:multiLevelType w:val="multilevel"/>
    <w:tmpl w:val="932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D60E48"/>
    <w:multiLevelType w:val="multilevel"/>
    <w:tmpl w:val="49E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14431A"/>
    <w:multiLevelType w:val="multilevel"/>
    <w:tmpl w:val="F1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9347CD"/>
    <w:multiLevelType w:val="multilevel"/>
    <w:tmpl w:val="7A8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21051E"/>
    <w:multiLevelType w:val="multilevel"/>
    <w:tmpl w:val="20B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2D51AD"/>
    <w:multiLevelType w:val="multilevel"/>
    <w:tmpl w:val="3C6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F95A32"/>
    <w:multiLevelType w:val="multilevel"/>
    <w:tmpl w:val="D1A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8F7196"/>
    <w:multiLevelType w:val="multilevel"/>
    <w:tmpl w:val="C24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6332FE"/>
    <w:multiLevelType w:val="multilevel"/>
    <w:tmpl w:val="019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FA4BDC"/>
    <w:multiLevelType w:val="multilevel"/>
    <w:tmpl w:val="17C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2F2B3E"/>
    <w:multiLevelType w:val="multilevel"/>
    <w:tmpl w:val="4B4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710DE8"/>
    <w:multiLevelType w:val="multilevel"/>
    <w:tmpl w:val="5ED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8A391B"/>
    <w:multiLevelType w:val="multilevel"/>
    <w:tmpl w:val="12C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7A2D2C"/>
    <w:multiLevelType w:val="multilevel"/>
    <w:tmpl w:val="6DE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855780"/>
    <w:multiLevelType w:val="multilevel"/>
    <w:tmpl w:val="30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BE63F7"/>
    <w:multiLevelType w:val="multilevel"/>
    <w:tmpl w:val="7FF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C32F30"/>
    <w:multiLevelType w:val="multilevel"/>
    <w:tmpl w:val="1A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1C6CF0"/>
    <w:multiLevelType w:val="multilevel"/>
    <w:tmpl w:val="197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8410F7"/>
    <w:multiLevelType w:val="multilevel"/>
    <w:tmpl w:val="164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0556AD"/>
    <w:multiLevelType w:val="multilevel"/>
    <w:tmpl w:val="DF0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0C73C1"/>
    <w:multiLevelType w:val="multilevel"/>
    <w:tmpl w:val="EB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787F91"/>
    <w:multiLevelType w:val="multilevel"/>
    <w:tmpl w:val="60C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D90AF8"/>
    <w:multiLevelType w:val="multilevel"/>
    <w:tmpl w:val="009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FF6A3E"/>
    <w:multiLevelType w:val="multilevel"/>
    <w:tmpl w:val="27B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A8457B"/>
    <w:multiLevelType w:val="multilevel"/>
    <w:tmpl w:val="62F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F13255"/>
    <w:multiLevelType w:val="multilevel"/>
    <w:tmpl w:val="507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3C55A6"/>
    <w:multiLevelType w:val="multilevel"/>
    <w:tmpl w:val="EFA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0F6AFB"/>
    <w:multiLevelType w:val="multilevel"/>
    <w:tmpl w:val="D07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7A08CD"/>
    <w:multiLevelType w:val="multilevel"/>
    <w:tmpl w:val="BFE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9752DC"/>
    <w:multiLevelType w:val="multilevel"/>
    <w:tmpl w:val="1AD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1651F0"/>
    <w:multiLevelType w:val="multilevel"/>
    <w:tmpl w:val="526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B9573E"/>
    <w:multiLevelType w:val="multilevel"/>
    <w:tmpl w:val="53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C575DE"/>
    <w:multiLevelType w:val="multilevel"/>
    <w:tmpl w:val="52D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F2181C"/>
    <w:multiLevelType w:val="multilevel"/>
    <w:tmpl w:val="25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D22407"/>
    <w:multiLevelType w:val="multilevel"/>
    <w:tmpl w:val="92F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D05069A"/>
    <w:multiLevelType w:val="multilevel"/>
    <w:tmpl w:val="E3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8A7D32"/>
    <w:multiLevelType w:val="multilevel"/>
    <w:tmpl w:val="502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94592D"/>
    <w:multiLevelType w:val="multilevel"/>
    <w:tmpl w:val="D00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AB6F45"/>
    <w:multiLevelType w:val="multilevel"/>
    <w:tmpl w:val="DB8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6D0F1E"/>
    <w:multiLevelType w:val="multilevel"/>
    <w:tmpl w:val="55E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781E17"/>
    <w:multiLevelType w:val="multilevel"/>
    <w:tmpl w:val="23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DD5F93"/>
    <w:multiLevelType w:val="multilevel"/>
    <w:tmpl w:val="BCA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3631E3"/>
    <w:multiLevelType w:val="multilevel"/>
    <w:tmpl w:val="115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AA1246"/>
    <w:multiLevelType w:val="multilevel"/>
    <w:tmpl w:val="5FA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92415A"/>
    <w:multiLevelType w:val="multilevel"/>
    <w:tmpl w:val="C86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A77860"/>
    <w:multiLevelType w:val="multilevel"/>
    <w:tmpl w:val="8A4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24257B"/>
    <w:multiLevelType w:val="multilevel"/>
    <w:tmpl w:val="2FB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868438C"/>
    <w:multiLevelType w:val="multilevel"/>
    <w:tmpl w:val="3E3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C54FAB"/>
    <w:multiLevelType w:val="multilevel"/>
    <w:tmpl w:val="4BD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7F1596"/>
    <w:multiLevelType w:val="multilevel"/>
    <w:tmpl w:val="9CC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5D030B"/>
    <w:multiLevelType w:val="multilevel"/>
    <w:tmpl w:val="F92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150B71"/>
    <w:multiLevelType w:val="multilevel"/>
    <w:tmpl w:val="618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F07187"/>
    <w:multiLevelType w:val="multilevel"/>
    <w:tmpl w:val="1C4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B55C49"/>
    <w:multiLevelType w:val="multilevel"/>
    <w:tmpl w:val="721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BE378A"/>
    <w:multiLevelType w:val="multilevel"/>
    <w:tmpl w:val="E64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100EBF"/>
    <w:multiLevelType w:val="multilevel"/>
    <w:tmpl w:val="CA7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827B57"/>
    <w:multiLevelType w:val="multilevel"/>
    <w:tmpl w:val="F6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312613"/>
    <w:multiLevelType w:val="multilevel"/>
    <w:tmpl w:val="AAE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ED5861"/>
    <w:multiLevelType w:val="multilevel"/>
    <w:tmpl w:val="A2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FC19DA"/>
    <w:multiLevelType w:val="multilevel"/>
    <w:tmpl w:val="F54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CF24E0"/>
    <w:multiLevelType w:val="multilevel"/>
    <w:tmpl w:val="BB04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4F54FFC"/>
    <w:multiLevelType w:val="multilevel"/>
    <w:tmpl w:val="669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9C6BC0"/>
    <w:multiLevelType w:val="multilevel"/>
    <w:tmpl w:val="DF2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C750A9"/>
    <w:multiLevelType w:val="multilevel"/>
    <w:tmpl w:val="615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6C02EE"/>
    <w:multiLevelType w:val="multilevel"/>
    <w:tmpl w:val="16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E60027"/>
    <w:multiLevelType w:val="multilevel"/>
    <w:tmpl w:val="01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291D15"/>
    <w:multiLevelType w:val="multilevel"/>
    <w:tmpl w:val="B2D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CD291A"/>
    <w:multiLevelType w:val="multilevel"/>
    <w:tmpl w:val="222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A4546E"/>
    <w:multiLevelType w:val="multilevel"/>
    <w:tmpl w:val="857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20040C"/>
    <w:multiLevelType w:val="multilevel"/>
    <w:tmpl w:val="FF6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526837"/>
    <w:multiLevelType w:val="multilevel"/>
    <w:tmpl w:val="B0C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921FA3"/>
    <w:multiLevelType w:val="multilevel"/>
    <w:tmpl w:val="C44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F06F9B"/>
    <w:multiLevelType w:val="multilevel"/>
    <w:tmpl w:val="D7E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9F0881"/>
    <w:multiLevelType w:val="multilevel"/>
    <w:tmpl w:val="F8E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A10340"/>
    <w:multiLevelType w:val="multilevel"/>
    <w:tmpl w:val="BBC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4463F9"/>
    <w:multiLevelType w:val="multilevel"/>
    <w:tmpl w:val="144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7F491E"/>
    <w:multiLevelType w:val="multilevel"/>
    <w:tmpl w:val="724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97433B"/>
    <w:multiLevelType w:val="multilevel"/>
    <w:tmpl w:val="EC6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BC43BB"/>
    <w:multiLevelType w:val="multilevel"/>
    <w:tmpl w:val="58A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F96440"/>
    <w:multiLevelType w:val="multilevel"/>
    <w:tmpl w:val="6D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E63DA3"/>
    <w:multiLevelType w:val="multilevel"/>
    <w:tmpl w:val="9B7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4D4287"/>
    <w:multiLevelType w:val="multilevel"/>
    <w:tmpl w:val="F7D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5A3E9B"/>
    <w:multiLevelType w:val="multilevel"/>
    <w:tmpl w:val="11C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BA7C4D"/>
    <w:multiLevelType w:val="multilevel"/>
    <w:tmpl w:val="CF2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0E71B7"/>
    <w:multiLevelType w:val="multilevel"/>
    <w:tmpl w:val="A3C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3D686A"/>
    <w:multiLevelType w:val="multilevel"/>
    <w:tmpl w:val="D21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B643AB"/>
    <w:multiLevelType w:val="multilevel"/>
    <w:tmpl w:val="89F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0C210C"/>
    <w:multiLevelType w:val="multilevel"/>
    <w:tmpl w:val="1C0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172F85"/>
    <w:multiLevelType w:val="multilevel"/>
    <w:tmpl w:val="6A2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CB24E7"/>
    <w:multiLevelType w:val="multilevel"/>
    <w:tmpl w:val="C26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D5213E"/>
    <w:multiLevelType w:val="multilevel"/>
    <w:tmpl w:val="F6C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C40F4"/>
    <w:multiLevelType w:val="multilevel"/>
    <w:tmpl w:val="48A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122406"/>
    <w:multiLevelType w:val="multilevel"/>
    <w:tmpl w:val="873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4924">
    <w:abstractNumId w:val="61"/>
  </w:num>
  <w:num w:numId="2" w16cid:durableId="958031674">
    <w:abstractNumId w:val="87"/>
  </w:num>
  <w:num w:numId="3" w16cid:durableId="1234390354">
    <w:abstractNumId w:val="128"/>
  </w:num>
  <w:num w:numId="4" w16cid:durableId="10761095">
    <w:abstractNumId w:val="138"/>
  </w:num>
  <w:num w:numId="5" w16cid:durableId="1575510900">
    <w:abstractNumId w:val="78"/>
  </w:num>
  <w:num w:numId="6" w16cid:durableId="1862083767">
    <w:abstractNumId w:val="163"/>
  </w:num>
  <w:num w:numId="7" w16cid:durableId="1734356164">
    <w:abstractNumId w:val="108"/>
  </w:num>
  <w:num w:numId="8" w16cid:durableId="771315303">
    <w:abstractNumId w:val="23"/>
  </w:num>
  <w:num w:numId="9" w16cid:durableId="223611874">
    <w:abstractNumId w:val="151"/>
  </w:num>
  <w:num w:numId="10" w16cid:durableId="1063991472">
    <w:abstractNumId w:val="137"/>
  </w:num>
  <w:num w:numId="11" w16cid:durableId="1665745053">
    <w:abstractNumId w:val="4"/>
  </w:num>
  <w:num w:numId="12" w16cid:durableId="1895697126">
    <w:abstractNumId w:val="29"/>
  </w:num>
  <w:num w:numId="13" w16cid:durableId="106628026">
    <w:abstractNumId w:val="147"/>
  </w:num>
  <w:num w:numId="14" w16cid:durableId="294920456">
    <w:abstractNumId w:val="44"/>
  </w:num>
  <w:num w:numId="15" w16cid:durableId="902641223">
    <w:abstractNumId w:val="122"/>
  </w:num>
  <w:num w:numId="16" w16cid:durableId="787822797">
    <w:abstractNumId w:val="8"/>
  </w:num>
  <w:num w:numId="17" w16cid:durableId="1800218274">
    <w:abstractNumId w:val="124"/>
  </w:num>
  <w:num w:numId="18" w16cid:durableId="752161571">
    <w:abstractNumId w:val="109"/>
  </w:num>
  <w:num w:numId="19" w16cid:durableId="2112049257">
    <w:abstractNumId w:val="95"/>
  </w:num>
  <w:num w:numId="20" w16cid:durableId="661547647">
    <w:abstractNumId w:val="50"/>
  </w:num>
  <w:num w:numId="21" w16cid:durableId="410472510">
    <w:abstractNumId w:val="113"/>
  </w:num>
  <w:num w:numId="22" w16cid:durableId="1648515530">
    <w:abstractNumId w:val="32"/>
  </w:num>
  <w:num w:numId="23" w16cid:durableId="43214335">
    <w:abstractNumId w:val="34"/>
  </w:num>
  <w:num w:numId="24" w16cid:durableId="1365666816">
    <w:abstractNumId w:val="63"/>
  </w:num>
  <w:num w:numId="25" w16cid:durableId="1112941541">
    <w:abstractNumId w:val="139"/>
  </w:num>
  <w:num w:numId="26" w16cid:durableId="448863576">
    <w:abstractNumId w:val="19"/>
  </w:num>
  <w:num w:numId="27" w16cid:durableId="1446536439">
    <w:abstractNumId w:val="157"/>
  </w:num>
  <w:num w:numId="28" w16cid:durableId="100339426">
    <w:abstractNumId w:val="46"/>
  </w:num>
  <w:num w:numId="29" w16cid:durableId="612831000">
    <w:abstractNumId w:val="67"/>
  </w:num>
  <w:num w:numId="30" w16cid:durableId="157888197">
    <w:abstractNumId w:val="93"/>
  </w:num>
  <w:num w:numId="31" w16cid:durableId="173610634">
    <w:abstractNumId w:val="146"/>
  </w:num>
  <w:num w:numId="32" w16cid:durableId="1277248803">
    <w:abstractNumId w:val="117"/>
  </w:num>
  <w:num w:numId="33" w16cid:durableId="1438065400">
    <w:abstractNumId w:val="38"/>
  </w:num>
  <w:num w:numId="34" w16cid:durableId="294219994">
    <w:abstractNumId w:val="83"/>
  </w:num>
  <w:num w:numId="35" w16cid:durableId="811412746">
    <w:abstractNumId w:val="1"/>
  </w:num>
  <w:num w:numId="36" w16cid:durableId="83262709">
    <w:abstractNumId w:val="45"/>
  </w:num>
  <w:num w:numId="37" w16cid:durableId="654452138">
    <w:abstractNumId w:val="59"/>
  </w:num>
  <w:num w:numId="38" w16cid:durableId="462233363">
    <w:abstractNumId w:val="58"/>
  </w:num>
  <w:num w:numId="39" w16cid:durableId="293798480">
    <w:abstractNumId w:val="127"/>
  </w:num>
  <w:num w:numId="40" w16cid:durableId="1723552248">
    <w:abstractNumId w:val="71"/>
  </w:num>
  <w:num w:numId="41" w16cid:durableId="243689967">
    <w:abstractNumId w:val="115"/>
  </w:num>
  <w:num w:numId="42" w16cid:durableId="190383380">
    <w:abstractNumId w:val="48"/>
  </w:num>
  <w:num w:numId="43" w16cid:durableId="1438330040">
    <w:abstractNumId w:val="9"/>
  </w:num>
  <w:num w:numId="44" w16cid:durableId="1252079893">
    <w:abstractNumId w:val="53"/>
  </w:num>
  <w:num w:numId="45" w16cid:durableId="1850484905">
    <w:abstractNumId w:val="12"/>
  </w:num>
  <w:num w:numId="46" w16cid:durableId="960305051">
    <w:abstractNumId w:val="123"/>
  </w:num>
  <w:num w:numId="47" w16cid:durableId="407848047">
    <w:abstractNumId w:val="99"/>
  </w:num>
  <w:num w:numId="48" w16cid:durableId="1381132116">
    <w:abstractNumId w:val="14"/>
  </w:num>
  <w:num w:numId="49" w16cid:durableId="1310667067">
    <w:abstractNumId w:val="105"/>
  </w:num>
  <w:num w:numId="50" w16cid:durableId="1866482025">
    <w:abstractNumId w:val="136"/>
  </w:num>
  <w:num w:numId="51" w16cid:durableId="1713849267">
    <w:abstractNumId w:val="41"/>
  </w:num>
  <w:num w:numId="52" w16cid:durableId="1168860574">
    <w:abstractNumId w:val="52"/>
  </w:num>
  <w:num w:numId="53" w16cid:durableId="31266954">
    <w:abstractNumId w:val="82"/>
  </w:num>
  <w:num w:numId="54" w16cid:durableId="1008368550">
    <w:abstractNumId w:val="7"/>
  </w:num>
  <w:num w:numId="55" w16cid:durableId="957373762">
    <w:abstractNumId w:val="129"/>
  </w:num>
  <w:num w:numId="56" w16cid:durableId="215968965">
    <w:abstractNumId w:val="160"/>
  </w:num>
  <w:num w:numId="57" w16cid:durableId="490100747">
    <w:abstractNumId w:val="94"/>
  </w:num>
  <w:num w:numId="58" w16cid:durableId="1130976165">
    <w:abstractNumId w:val="17"/>
  </w:num>
  <w:num w:numId="59" w16cid:durableId="858202899">
    <w:abstractNumId w:val="2"/>
  </w:num>
  <w:num w:numId="60" w16cid:durableId="1779712361">
    <w:abstractNumId w:val="162"/>
  </w:num>
  <w:num w:numId="61" w16cid:durableId="250243828">
    <w:abstractNumId w:val="18"/>
  </w:num>
  <w:num w:numId="62" w16cid:durableId="1771315267">
    <w:abstractNumId w:val="54"/>
  </w:num>
  <w:num w:numId="63" w16cid:durableId="643923497">
    <w:abstractNumId w:val="143"/>
  </w:num>
  <w:num w:numId="64" w16cid:durableId="687558701">
    <w:abstractNumId w:val="72"/>
  </w:num>
  <w:num w:numId="65" w16cid:durableId="1585604612">
    <w:abstractNumId w:val="15"/>
  </w:num>
  <w:num w:numId="66" w16cid:durableId="1835486453">
    <w:abstractNumId w:val="89"/>
  </w:num>
  <w:num w:numId="67" w16cid:durableId="1341471457">
    <w:abstractNumId w:val="16"/>
  </w:num>
  <w:num w:numId="68" w16cid:durableId="1274702983">
    <w:abstractNumId w:val="6"/>
  </w:num>
  <w:num w:numId="69" w16cid:durableId="633410772">
    <w:abstractNumId w:val="25"/>
  </w:num>
  <w:num w:numId="70" w16cid:durableId="2046056344">
    <w:abstractNumId w:val="101"/>
  </w:num>
  <w:num w:numId="71" w16cid:durableId="2009405684">
    <w:abstractNumId w:val="92"/>
  </w:num>
  <w:num w:numId="72" w16cid:durableId="564493394">
    <w:abstractNumId w:val="69"/>
  </w:num>
  <w:num w:numId="73" w16cid:durableId="489254301">
    <w:abstractNumId w:val="13"/>
  </w:num>
  <w:num w:numId="74" w16cid:durableId="160631856">
    <w:abstractNumId w:val="156"/>
  </w:num>
  <w:num w:numId="75" w16cid:durableId="859396892">
    <w:abstractNumId w:val="161"/>
  </w:num>
  <w:num w:numId="76" w16cid:durableId="1208683148">
    <w:abstractNumId w:val="0"/>
  </w:num>
  <w:num w:numId="77" w16cid:durableId="1966932209">
    <w:abstractNumId w:val="133"/>
  </w:num>
  <w:num w:numId="78" w16cid:durableId="1290091659">
    <w:abstractNumId w:val="126"/>
  </w:num>
  <w:num w:numId="79" w16cid:durableId="24912175">
    <w:abstractNumId w:val="36"/>
  </w:num>
  <w:num w:numId="80" w16cid:durableId="1493987933">
    <w:abstractNumId w:val="91"/>
  </w:num>
  <w:num w:numId="81" w16cid:durableId="1977106721">
    <w:abstractNumId w:val="74"/>
  </w:num>
  <w:num w:numId="82" w16cid:durableId="1157652531">
    <w:abstractNumId w:val="110"/>
  </w:num>
  <w:num w:numId="83" w16cid:durableId="783618965">
    <w:abstractNumId w:val="88"/>
  </w:num>
  <w:num w:numId="84" w16cid:durableId="1134252558">
    <w:abstractNumId w:val="132"/>
  </w:num>
  <w:num w:numId="85" w16cid:durableId="180122625">
    <w:abstractNumId w:val="86"/>
  </w:num>
  <w:num w:numId="86" w16cid:durableId="1073967030">
    <w:abstractNumId w:val="31"/>
  </w:num>
  <w:num w:numId="87" w16cid:durableId="520433122">
    <w:abstractNumId w:val="159"/>
  </w:num>
  <w:num w:numId="88" w16cid:durableId="1372220344">
    <w:abstractNumId w:val="100"/>
  </w:num>
  <w:num w:numId="89" w16cid:durableId="1738698196">
    <w:abstractNumId w:val="70"/>
  </w:num>
  <w:num w:numId="90" w16cid:durableId="1808623158">
    <w:abstractNumId w:val="30"/>
  </w:num>
  <w:num w:numId="91" w16cid:durableId="564877944">
    <w:abstractNumId w:val="134"/>
  </w:num>
  <w:num w:numId="92" w16cid:durableId="1953199138">
    <w:abstractNumId w:val="166"/>
  </w:num>
  <w:num w:numId="93" w16cid:durableId="523595610">
    <w:abstractNumId w:val="28"/>
  </w:num>
  <w:num w:numId="94" w16cid:durableId="1983077260">
    <w:abstractNumId w:val="140"/>
  </w:num>
  <w:num w:numId="95" w16cid:durableId="870874563">
    <w:abstractNumId w:val="119"/>
  </w:num>
  <w:num w:numId="96" w16cid:durableId="502939107">
    <w:abstractNumId w:val="107"/>
  </w:num>
  <w:num w:numId="97" w16cid:durableId="1419592304">
    <w:abstractNumId w:val="22"/>
  </w:num>
  <w:num w:numId="98" w16cid:durableId="1421490032">
    <w:abstractNumId w:val="97"/>
  </w:num>
  <w:num w:numId="99" w16cid:durableId="21903172">
    <w:abstractNumId w:val="40"/>
  </w:num>
  <w:num w:numId="100" w16cid:durableId="894707688">
    <w:abstractNumId w:val="68"/>
  </w:num>
  <w:num w:numId="101" w16cid:durableId="425732300">
    <w:abstractNumId w:val="79"/>
  </w:num>
  <w:num w:numId="102" w16cid:durableId="731196137">
    <w:abstractNumId w:val="33"/>
  </w:num>
  <w:num w:numId="103" w16cid:durableId="1262566654">
    <w:abstractNumId w:val="149"/>
  </w:num>
  <w:num w:numId="104" w16cid:durableId="824902000">
    <w:abstractNumId w:val="39"/>
  </w:num>
  <w:num w:numId="105" w16cid:durableId="1514344634">
    <w:abstractNumId w:val="130"/>
  </w:num>
  <w:num w:numId="106" w16cid:durableId="1502966274">
    <w:abstractNumId w:val="118"/>
  </w:num>
  <w:num w:numId="107" w16cid:durableId="994451258">
    <w:abstractNumId w:val="96"/>
  </w:num>
  <w:num w:numId="108" w16cid:durableId="329604567">
    <w:abstractNumId w:val="65"/>
  </w:num>
  <w:num w:numId="109" w16cid:durableId="657150775">
    <w:abstractNumId w:val="150"/>
  </w:num>
  <w:num w:numId="110" w16cid:durableId="1655179682">
    <w:abstractNumId w:val="42"/>
  </w:num>
  <w:num w:numId="111" w16cid:durableId="1628659158">
    <w:abstractNumId w:val="144"/>
  </w:num>
  <w:num w:numId="112" w16cid:durableId="856045559">
    <w:abstractNumId w:val="66"/>
  </w:num>
  <w:num w:numId="113" w16cid:durableId="211502749">
    <w:abstractNumId w:val="103"/>
  </w:num>
  <w:num w:numId="114" w16cid:durableId="687371873">
    <w:abstractNumId w:val="84"/>
  </w:num>
  <w:num w:numId="115" w16cid:durableId="701706557">
    <w:abstractNumId w:val="120"/>
  </w:num>
  <w:num w:numId="116" w16cid:durableId="1932393">
    <w:abstractNumId w:val="56"/>
  </w:num>
  <w:num w:numId="117" w16cid:durableId="849678741">
    <w:abstractNumId w:val="47"/>
  </w:num>
  <w:num w:numId="118" w16cid:durableId="1265503979">
    <w:abstractNumId w:val="80"/>
  </w:num>
  <w:num w:numId="119" w16cid:durableId="1114982366">
    <w:abstractNumId w:val="20"/>
  </w:num>
  <w:num w:numId="120" w16cid:durableId="1996957247">
    <w:abstractNumId w:val="73"/>
  </w:num>
  <w:num w:numId="121" w16cid:durableId="910239180">
    <w:abstractNumId w:val="158"/>
  </w:num>
  <w:num w:numId="122" w16cid:durableId="744575846">
    <w:abstractNumId w:val="152"/>
  </w:num>
  <w:num w:numId="123" w16cid:durableId="1251088206">
    <w:abstractNumId w:val="10"/>
  </w:num>
  <w:num w:numId="124" w16cid:durableId="1352948980">
    <w:abstractNumId w:val="106"/>
  </w:num>
  <w:num w:numId="125" w16cid:durableId="1166553436">
    <w:abstractNumId w:val="111"/>
  </w:num>
  <w:num w:numId="126" w16cid:durableId="262425219">
    <w:abstractNumId w:val="154"/>
  </w:num>
  <w:num w:numId="127" w16cid:durableId="825979504">
    <w:abstractNumId w:val="112"/>
  </w:num>
  <w:num w:numId="128" w16cid:durableId="1938247423">
    <w:abstractNumId w:val="43"/>
  </w:num>
  <w:num w:numId="129" w16cid:durableId="1153722509">
    <w:abstractNumId w:val="76"/>
  </w:num>
  <w:num w:numId="130" w16cid:durableId="1620646793">
    <w:abstractNumId w:val="102"/>
  </w:num>
  <w:num w:numId="131" w16cid:durableId="893546965">
    <w:abstractNumId w:val="164"/>
  </w:num>
  <w:num w:numId="132" w16cid:durableId="456526704">
    <w:abstractNumId w:val="77"/>
  </w:num>
  <w:num w:numId="133" w16cid:durableId="510725309">
    <w:abstractNumId w:val="11"/>
  </w:num>
  <w:num w:numId="134" w16cid:durableId="754791625">
    <w:abstractNumId w:val="148"/>
  </w:num>
  <w:num w:numId="135" w16cid:durableId="584875797">
    <w:abstractNumId w:val="98"/>
  </w:num>
  <w:num w:numId="136" w16cid:durableId="1430007993">
    <w:abstractNumId w:val="5"/>
  </w:num>
  <w:num w:numId="137" w16cid:durableId="601034621">
    <w:abstractNumId w:val="142"/>
  </w:num>
  <w:num w:numId="138" w16cid:durableId="2093576005">
    <w:abstractNumId w:val="153"/>
  </w:num>
  <w:num w:numId="139" w16cid:durableId="531460153">
    <w:abstractNumId w:val="155"/>
  </w:num>
  <w:num w:numId="140" w16cid:durableId="300502816">
    <w:abstractNumId w:val="62"/>
  </w:num>
  <w:num w:numId="141" w16cid:durableId="342637022">
    <w:abstractNumId w:val="104"/>
  </w:num>
  <w:num w:numId="142" w16cid:durableId="163596553">
    <w:abstractNumId w:val="85"/>
  </w:num>
  <w:num w:numId="143" w16cid:durableId="105735104">
    <w:abstractNumId w:val="24"/>
  </w:num>
  <w:num w:numId="144" w16cid:durableId="360277717">
    <w:abstractNumId w:val="131"/>
  </w:num>
  <w:num w:numId="145" w16cid:durableId="673411503">
    <w:abstractNumId w:val="167"/>
  </w:num>
  <w:num w:numId="146" w16cid:durableId="721253369">
    <w:abstractNumId w:val="57"/>
  </w:num>
  <w:num w:numId="147" w16cid:durableId="1707563524">
    <w:abstractNumId w:val="60"/>
  </w:num>
  <w:num w:numId="148" w16cid:durableId="1426262229">
    <w:abstractNumId w:val="35"/>
  </w:num>
  <w:num w:numId="149" w16cid:durableId="1756243228">
    <w:abstractNumId w:val="165"/>
  </w:num>
  <w:num w:numId="150" w16cid:durableId="1781334499">
    <w:abstractNumId w:val="116"/>
  </w:num>
  <w:num w:numId="151" w16cid:durableId="1140223744">
    <w:abstractNumId w:val="51"/>
  </w:num>
  <w:num w:numId="152" w16cid:durableId="1934629111">
    <w:abstractNumId w:val="64"/>
  </w:num>
  <w:num w:numId="153" w16cid:durableId="389695920">
    <w:abstractNumId w:val="145"/>
  </w:num>
  <w:num w:numId="154" w16cid:durableId="55055631">
    <w:abstractNumId w:val="81"/>
  </w:num>
  <w:num w:numId="155" w16cid:durableId="1877959770">
    <w:abstractNumId w:val="55"/>
  </w:num>
  <w:num w:numId="156" w16cid:durableId="2142142440">
    <w:abstractNumId w:val="49"/>
  </w:num>
  <w:num w:numId="157" w16cid:durableId="1868366933">
    <w:abstractNumId w:val="135"/>
  </w:num>
  <w:num w:numId="158" w16cid:durableId="2107998034">
    <w:abstractNumId w:val="27"/>
  </w:num>
  <w:num w:numId="159" w16cid:durableId="1425107798">
    <w:abstractNumId w:val="114"/>
  </w:num>
  <w:num w:numId="160" w16cid:durableId="393630034">
    <w:abstractNumId w:val="141"/>
  </w:num>
  <w:num w:numId="161" w16cid:durableId="653024010">
    <w:abstractNumId w:val="26"/>
  </w:num>
  <w:num w:numId="162" w16cid:durableId="1891725877">
    <w:abstractNumId w:val="125"/>
  </w:num>
  <w:num w:numId="163" w16cid:durableId="1636136167">
    <w:abstractNumId w:val="3"/>
  </w:num>
  <w:num w:numId="164" w16cid:durableId="1044675525">
    <w:abstractNumId w:val="75"/>
  </w:num>
  <w:num w:numId="165" w16cid:durableId="196705076">
    <w:abstractNumId w:val="90"/>
  </w:num>
  <w:num w:numId="166" w16cid:durableId="1458139607">
    <w:abstractNumId w:val="21"/>
  </w:num>
  <w:num w:numId="167" w16cid:durableId="205146115">
    <w:abstractNumId w:val="37"/>
  </w:num>
  <w:num w:numId="168" w16cid:durableId="1303730835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96"/>
    <w:rsid w:val="0009122E"/>
    <w:rsid w:val="000F6C6D"/>
    <w:rsid w:val="001B0501"/>
    <w:rsid w:val="001F5496"/>
    <w:rsid w:val="002C06B4"/>
    <w:rsid w:val="003F0A98"/>
    <w:rsid w:val="00447292"/>
    <w:rsid w:val="00526002"/>
    <w:rsid w:val="005354E6"/>
    <w:rsid w:val="00557931"/>
    <w:rsid w:val="00621B10"/>
    <w:rsid w:val="006C67ED"/>
    <w:rsid w:val="00813A29"/>
    <w:rsid w:val="008F19F0"/>
    <w:rsid w:val="00916D28"/>
    <w:rsid w:val="00A41D80"/>
    <w:rsid w:val="00A54385"/>
    <w:rsid w:val="00B24EA4"/>
    <w:rsid w:val="00B34612"/>
    <w:rsid w:val="00C56786"/>
    <w:rsid w:val="00EE0087"/>
    <w:rsid w:val="00F5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AEFD"/>
  <w15:chartTrackingRefBased/>
  <w15:docId w15:val="{06B08EA9-5617-4E14-B1B0-4778EC5F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uchw-38px">
    <w:name w:val="touch:w-[38px]"/>
    <w:basedOn w:val="DefaultParagraphFont"/>
    <w:rsid w:val="00B24EA4"/>
  </w:style>
  <w:style w:type="character" w:customStyle="1" w:styleId="shrink-0">
    <w:name w:val="shrink-0"/>
    <w:basedOn w:val="DefaultParagraphFont"/>
    <w:rsid w:val="00B24EA4"/>
  </w:style>
  <w:style w:type="character" w:customStyle="1" w:styleId="min-w-0">
    <w:name w:val="min-w-0"/>
    <w:basedOn w:val="DefaultParagraphFont"/>
    <w:rsid w:val="00B24EA4"/>
  </w:style>
  <w:style w:type="paragraph" w:styleId="NormalWeb">
    <w:name w:val="Normal (Web)"/>
    <w:basedOn w:val="Normal"/>
    <w:uiPriority w:val="99"/>
    <w:semiHidden/>
    <w:unhideWhenUsed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EA4"/>
    <w:rPr>
      <w:b/>
      <w:bCs/>
    </w:rPr>
  </w:style>
  <w:style w:type="character" w:styleId="Emphasis">
    <w:name w:val="Emphasis"/>
    <w:basedOn w:val="DefaultParagraphFont"/>
    <w:uiPriority w:val="20"/>
    <w:qFormat/>
    <w:rsid w:val="00B24EA4"/>
    <w:rPr>
      <w:i/>
      <w:iCs/>
    </w:rPr>
  </w:style>
  <w:style w:type="character" w:customStyle="1" w:styleId="grow">
    <w:name w:val="grow"/>
    <w:basedOn w:val="DefaultParagraphFont"/>
    <w:rsid w:val="00B24EA4"/>
  </w:style>
  <w:style w:type="character" w:customStyle="1" w:styleId="relative">
    <w:name w:val="relative"/>
    <w:basedOn w:val="DefaultParagraphFont"/>
    <w:rsid w:val="00B24EA4"/>
  </w:style>
  <w:style w:type="character" w:customStyle="1" w:styleId="ms-1">
    <w:name w:val="ms-1"/>
    <w:basedOn w:val="DefaultParagraphFont"/>
    <w:rsid w:val="00B24EA4"/>
  </w:style>
  <w:style w:type="character" w:styleId="Hyperlink">
    <w:name w:val="Hyperlink"/>
    <w:basedOn w:val="DefaultParagraphFont"/>
    <w:uiPriority w:val="99"/>
    <w:unhideWhenUsed/>
    <w:rsid w:val="00B24E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EA4"/>
    <w:rPr>
      <w:color w:val="800080"/>
      <w:u w:val="single"/>
    </w:rPr>
  </w:style>
  <w:style w:type="character" w:customStyle="1" w:styleId="flex">
    <w:name w:val="flex"/>
    <w:basedOn w:val="DefaultParagraphFont"/>
    <w:rsid w:val="00B24EA4"/>
  </w:style>
  <w:style w:type="character" w:customStyle="1" w:styleId="max-w-full">
    <w:name w:val="max-w-full"/>
    <w:basedOn w:val="DefaultParagraphFont"/>
    <w:rsid w:val="00B24EA4"/>
  </w:style>
  <w:style w:type="character" w:customStyle="1" w:styleId="-me-1">
    <w:name w:val="-me-1"/>
    <w:basedOn w:val="DefaultParagraphFont"/>
    <w:rsid w:val="00B24EA4"/>
  </w:style>
  <w:style w:type="paragraph" w:customStyle="1" w:styleId="firstmt-0">
    <w:name w:val="first:mt-0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lock">
    <w:name w:val="block"/>
    <w:basedOn w:val="DefaultParagraphFont"/>
    <w:rsid w:val="00B24EA4"/>
  </w:style>
  <w:style w:type="character" w:customStyle="1" w:styleId="text-start">
    <w:name w:val="text-start"/>
    <w:basedOn w:val="DefaultParagraphFont"/>
    <w:rsid w:val="00B24EA4"/>
  </w:style>
  <w:style w:type="character" w:styleId="UnresolvedMention">
    <w:name w:val="Unresolved Mention"/>
    <w:basedOn w:val="DefaultParagraphFont"/>
    <w:uiPriority w:val="99"/>
    <w:semiHidden/>
    <w:unhideWhenUsed/>
    <w:rsid w:val="00B24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2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5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4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8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55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41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30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4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2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7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4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959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4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5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6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3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8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4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4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4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19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6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3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0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0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38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5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741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8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43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1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6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6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1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11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95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0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4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9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7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5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3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8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4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532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8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4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7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20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00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1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6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1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5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9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7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2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9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28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0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7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77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69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44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1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1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9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3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59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4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3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3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5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7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1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1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93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07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3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8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1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7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4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1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9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46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8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6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2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90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4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70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7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76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7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3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4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3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2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8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60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9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2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3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878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1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30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8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97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6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7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379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50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5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7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0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7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4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9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3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2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9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2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1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1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4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9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33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3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9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6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3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9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1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4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1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58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23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0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0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56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9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7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1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6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7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2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8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6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4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7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2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8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3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60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1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2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4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8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8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24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9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52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3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7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2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6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9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5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5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8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9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2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272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8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8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1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8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0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60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78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712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45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78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7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5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1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7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8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7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7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0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1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1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5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5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9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8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2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3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6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6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5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011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48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6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3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34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47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6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5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7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0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y\OneDrive\Desktop\New%20Microsoft%20Word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Microsoft Word Document.dotx</Template>
  <TotalTime>3</TotalTime>
  <Pages>49</Pages>
  <Words>4726</Words>
  <Characters>27405</Characters>
  <Application>Microsoft Office Word</Application>
  <DocSecurity>0</DocSecurity>
  <Lines>1272</Lines>
  <Paragraphs>948</Paragraphs>
  <ScaleCrop>false</ScaleCrop>
  <Company/>
  <LinksUpToDate>false</LinksUpToDate>
  <CharactersWithSpaces>32440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2025-11-30T08:57:00Z</dcterms:created>
  <dcterms:modified xsi:type="dcterms:W3CDTF">2025-11-30T09:00:00Z</dcterms:modified>
</cp:coreProperties>
</file>